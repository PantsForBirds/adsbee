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2D402" w14:textId="77777777" w:rsidR="00573403" w:rsidRDefault="00255CB3" w:rsidP="00C00475">
      <w:pPr>
        <w:sectPr w:rsidR="00573403" w:rsidSect="00170045">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288" w:footer="288" w:gutter="0"/>
          <w:cols w:space="720"/>
          <w:docGrid w:linePitch="360"/>
        </w:sectPr>
      </w:pPr>
      <w:r>
        <w:rPr>
          <w:noProof/>
        </w:rPr>
        <w:pict w14:anchorId="374B7A2D">
          <v:shapetype id="_x0000_t202" coordsize="21600,21600" o:spt="202" path="m,l,21600r21600,l21600,xe">
            <v:stroke joinstyle="miter"/>
            <v:path gradientshapeok="t" o:connecttype="rect"/>
          </v:shapetype>
          <v:shape id="_x0000_s2050" type="#_x0000_t202" alt="" style="position:absolute;margin-left:1.2pt;margin-top:-27.85pt;width:250.2pt;height:70.4pt;z-index:251658240;mso-wrap-style:square;mso-wrap-edited:f;mso-width-percent:0;mso-height-percent:0;mso-position-horizontal-relative:text;mso-position-vertical-relative:text;mso-width-percent:0;mso-height-percent:0;v-text-anchor:top">
            <v:stroke opacity="0"/>
            <v:textbox style="mso-next-textbox:#_x0000_s2050">
              <w:txbxContent>
                <w:p w14:paraId="15FF31EB" w14:textId="77777777" w:rsidR="00C00475" w:rsidRPr="00EB397C" w:rsidRDefault="004D1746" w:rsidP="00E83C11">
                  <w:pPr>
                    <w:pStyle w:val="Title"/>
                    <w:shd w:val="clear" w:color="auto" w:fill="FFCC00"/>
                    <w:jc w:val="center"/>
                    <w:rPr>
                      <w:b/>
                      <w:bCs/>
                    </w:rPr>
                  </w:pPr>
                  <w:r>
                    <w:rPr>
                      <w:b/>
                      <w:bCs/>
                    </w:rPr>
                    <w:t>ADSBee m1421</w:t>
                  </w:r>
                </w:p>
                <w:p w14:paraId="7A2AB705" w14:textId="77777777" w:rsidR="00C00475" w:rsidRPr="00C00475" w:rsidRDefault="004D1746" w:rsidP="00EB397C">
                  <w:pPr>
                    <w:jc w:val="center"/>
                  </w:pPr>
                  <w:r>
                    <w:t>Ultra Low-Power Dual Band ADS-B Receiver Module</w:t>
                  </w:r>
                </w:p>
              </w:txbxContent>
            </v:textbox>
          </v:shape>
        </w:pict>
      </w:r>
    </w:p>
    <w:p w14:paraId="79AC2D43" w14:textId="77777777" w:rsidR="00AC7C3A" w:rsidRDefault="00AC7C3A" w:rsidP="00EB397C">
      <w:pPr>
        <w:rPr>
          <w:noProof/>
        </w:rPr>
      </w:pPr>
    </w:p>
    <w:p w14:paraId="5D5149B1" w14:textId="77777777" w:rsidR="00EB397C" w:rsidRDefault="00F14BFD" w:rsidP="000A0064">
      <w:pPr>
        <w:jc w:val="center"/>
      </w:pPr>
      <w:r w:rsidRPr="00F14BFD">
        <w:rPr>
          <w:noProof/>
        </w:rPr>
        <w:drawing>
          <wp:inline distT="0" distB="0" distL="0" distR="0" wp14:anchorId="1703A6FE" wp14:editId="7FE809E0">
            <wp:extent cx="1520498" cy="2059912"/>
            <wp:effectExtent l="0" t="0" r="0" b="0"/>
            <wp:docPr id="136653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31801" name=""/>
                    <pic:cNvPicPr/>
                  </pic:nvPicPr>
                  <pic:blipFill>
                    <a:blip r:embed="rId14"/>
                    <a:stretch>
                      <a:fillRect/>
                    </a:stretch>
                  </pic:blipFill>
                  <pic:spPr>
                    <a:xfrm>
                      <a:off x="0" y="0"/>
                      <a:ext cx="1563817" cy="2118598"/>
                    </a:xfrm>
                    <a:prstGeom prst="rect">
                      <a:avLst/>
                    </a:prstGeom>
                  </pic:spPr>
                </pic:pic>
              </a:graphicData>
            </a:graphic>
          </wp:inline>
        </w:drawing>
      </w:r>
      <w:r w:rsidRPr="00F14BFD">
        <w:rPr>
          <w:noProof/>
        </w:rPr>
        <w:drawing>
          <wp:inline distT="0" distB="0" distL="0" distR="0" wp14:anchorId="52C35274" wp14:editId="73189C9F">
            <wp:extent cx="1431372" cy="2005910"/>
            <wp:effectExtent l="0" t="0" r="0" b="0"/>
            <wp:docPr id="122879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90619" name=""/>
                    <pic:cNvPicPr/>
                  </pic:nvPicPr>
                  <pic:blipFill>
                    <a:blip r:embed="rId15"/>
                    <a:stretch>
                      <a:fillRect/>
                    </a:stretch>
                  </pic:blipFill>
                  <pic:spPr>
                    <a:xfrm>
                      <a:off x="0" y="0"/>
                      <a:ext cx="1491251" cy="2089823"/>
                    </a:xfrm>
                    <a:prstGeom prst="rect">
                      <a:avLst/>
                    </a:prstGeom>
                  </pic:spPr>
                </pic:pic>
              </a:graphicData>
            </a:graphic>
          </wp:inline>
        </w:drawing>
      </w:r>
    </w:p>
    <w:p w14:paraId="1284E9CA" w14:textId="77777777" w:rsidR="00216AC8" w:rsidRPr="00291F53" w:rsidRDefault="00216AC8" w:rsidP="00540734">
      <w:pPr>
        <w:pStyle w:val="IgnoredHeading"/>
      </w:pPr>
      <w:bookmarkStart w:id="0" w:name="_Toc237911174"/>
      <w:r w:rsidRPr="00291F53">
        <w:t>Features</w:t>
      </w:r>
      <w:bookmarkEnd w:id="0"/>
    </w:p>
    <w:p w14:paraId="10099FBC" w14:textId="77777777" w:rsidR="00216AC8" w:rsidRDefault="002A757F">
      <w:pPr>
        <w:pStyle w:val="ListParagraph"/>
        <w:numPr>
          <w:ilvl w:val="0"/>
          <w:numId w:val="1"/>
        </w:numPr>
      </w:pPr>
      <w:r>
        <w:t>1090MHz Mode S and ADS-B packet decoding.</w:t>
      </w:r>
    </w:p>
    <w:p w14:paraId="5C41AF5C" w14:textId="77777777" w:rsidR="00EB397C" w:rsidRDefault="00EB397C">
      <w:pPr>
        <w:pStyle w:val="ListParagraph"/>
        <w:numPr>
          <w:ilvl w:val="0"/>
          <w:numId w:val="1"/>
        </w:numPr>
      </w:pPr>
      <w:r>
        <w:t xml:space="preserve">Tunable sub-GHz transceiver for UAT / </w:t>
      </w:r>
      <w:r w:rsidR="00480086">
        <w:t>additional protocols.</w:t>
      </w:r>
    </w:p>
    <w:p w14:paraId="5EF141E0" w14:textId="77777777" w:rsidR="00573403" w:rsidRDefault="00573403">
      <w:pPr>
        <w:pStyle w:val="ListParagraph"/>
        <w:numPr>
          <w:ilvl w:val="0"/>
          <w:numId w:val="1"/>
        </w:numPr>
      </w:pPr>
      <w:r>
        <w:t>Multiple output format</w:t>
      </w:r>
      <w:r w:rsidR="000A0064">
        <w:t>s over UART</w:t>
      </w:r>
      <w:r>
        <w:t>:</w:t>
      </w:r>
      <w:r w:rsidR="00EB397C">
        <w:t xml:space="preserve"> Raw Frames / ADSBee CSV / MAVLINK1 / MAVLINK2 / Mode S Beast / GDL90 / Aircraft JSON</w:t>
      </w:r>
      <w:r w:rsidR="00161611">
        <w:t>.</w:t>
      </w:r>
    </w:p>
    <w:p w14:paraId="687905F7" w14:textId="77777777" w:rsidR="00516292" w:rsidRDefault="000A0064">
      <w:pPr>
        <w:pStyle w:val="ListParagraph"/>
        <w:numPr>
          <w:ilvl w:val="0"/>
          <w:numId w:val="1"/>
        </w:numPr>
      </w:pPr>
      <w:r>
        <w:t xml:space="preserve">Firmware updates over UART or </w:t>
      </w:r>
      <w:r w:rsidR="00F14BFD">
        <w:t>JTAG</w:t>
      </w:r>
      <w:r w:rsidR="00161611">
        <w:t>.</w:t>
      </w:r>
    </w:p>
    <w:p w14:paraId="05E6BB89" w14:textId="77777777" w:rsidR="00216AC8" w:rsidRDefault="00516292" w:rsidP="000A0064">
      <w:pPr>
        <w:pStyle w:val="Heading1"/>
      </w:pPr>
      <w:r>
        <w:br w:type="column"/>
      </w:r>
      <w:bookmarkStart w:id="1" w:name="_Toc237911175"/>
      <w:r w:rsidR="00291F53">
        <w:t>Applications</w:t>
      </w:r>
      <w:bookmarkEnd w:id="1"/>
    </w:p>
    <w:p w14:paraId="7FB53255" w14:textId="77777777" w:rsidR="00176E8C" w:rsidRDefault="000A0064">
      <w:pPr>
        <w:pStyle w:val="ListParagraph"/>
        <w:numPr>
          <w:ilvl w:val="0"/>
          <w:numId w:val="1"/>
        </w:numPr>
      </w:pPr>
      <w:r>
        <w:t>Aircraft detect and avoid for UAS</w:t>
      </w:r>
    </w:p>
    <w:p w14:paraId="6558F697" w14:textId="77777777" w:rsidR="00176E8C" w:rsidRDefault="000A0064">
      <w:pPr>
        <w:pStyle w:val="ListParagraph"/>
        <w:numPr>
          <w:ilvl w:val="0"/>
          <w:numId w:val="1"/>
        </w:numPr>
      </w:pPr>
      <w:r>
        <w:t>ADS-B In for low-power systems</w:t>
      </w:r>
    </w:p>
    <w:p w14:paraId="20F8E788" w14:textId="77777777" w:rsidR="00516292" w:rsidRDefault="00516292" w:rsidP="00291F53">
      <w:pPr>
        <w:pStyle w:val="IgnoredHeading"/>
      </w:pPr>
      <w:bookmarkStart w:id="2" w:name="_Toc237911176"/>
      <w:r>
        <w:t>Quick Specs</w:t>
      </w:r>
      <w:bookmarkEnd w:id="2"/>
    </w:p>
    <w:tbl>
      <w:tblPr>
        <w:tblStyle w:val="TableGrid"/>
        <w:tblW w:w="0" w:type="auto"/>
        <w:tblLook w:val="04A0" w:firstRow="1" w:lastRow="0" w:firstColumn="1" w:lastColumn="0" w:noHBand="0" w:noVBand="1"/>
      </w:tblPr>
      <w:tblGrid>
        <w:gridCol w:w="1908"/>
        <w:gridCol w:w="3348"/>
      </w:tblGrid>
      <w:tr w:rsidR="00551424" w14:paraId="64108F39" w14:textId="77777777" w:rsidTr="002A025B">
        <w:tc>
          <w:tcPr>
            <w:tcW w:w="1908" w:type="dxa"/>
          </w:tcPr>
          <w:p w14:paraId="07D71CBC" w14:textId="77777777" w:rsidR="00516292" w:rsidRDefault="000A0064" w:rsidP="00516292">
            <w:r>
              <w:t>Power Draw</w:t>
            </w:r>
          </w:p>
        </w:tc>
        <w:tc>
          <w:tcPr>
            <w:tcW w:w="3348" w:type="dxa"/>
          </w:tcPr>
          <w:p w14:paraId="627600FB" w14:textId="77777777" w:rsidR="000A0064" w:rsidRDefault="000A0064" w:rsidP="00516292">
            <w:r>
              <w:t>1</w:t>
            </w:r>
            <w:r w:rsidR="001F32D6">
              <w:t>9</w:t>
            </w:r>
            <w:r>
              <w:t>mA @ 1.8-3.3V</w:t>
            </w:r>
          </w:p>
        </w:tc>
      </w:tr>
      <w:tr w:rsidR="00551424" w14:paraId="4258A0C8" w14:textId="77777777" w:rsidTr="002A025B">
        <w:tc>
          <w:tcPr>
            <w:tcW w:w="1908" w:type="dxa"/>
          </w:tcPr>
          <w:p w14:paraId="6A536914" w14:textId="77777777" w:rsidR="00516292" w:rsidRDefault="00516292" w:rsidP="00516292">
            <w:r>
              <w:t>Minimum</w:t>
            </w:r>
            <w:r w:rsidR="00386258">
              <w:t xml:space="preserve"> RF Input Power Level</w:t>
            </w:r>
          </w:p>
        </w:tc>
        <w:tc>
          <w:tcPr>
            <w:tcW w:w="3348" w:type="dxa"/>
          </w:tcPr>
          <w:p w14:paraId="1CF30945" w14:textId="77777777" w:rsidR="00516292" w:rsidRDefault="0074568C" w:rsidP="00516292">
            <w:r>
              <w:t xml:space="preserve">Mode S: </w:t>
            </w:r>
            <w:r w:rsidR="00386258">
              <w:t>-</w:t>
            </w:r>
            <w:r w:rsidR="00176E8C">
              <w:t>90</w:t>
            </w:r>
            <w:r w:rsidR="00386258">
              <w:t>dBm</w:t>
            </w:r>
          </w:p>
          <w:p w14:paraId="32B77036" w14:textId="77777777" w:rsidR="0074568C" w:rsidRDefault="0074568C" w:rsidP="00516292">
            <w:r>
              <w:t>UAT: -</w:t>
            </w:r>
            <w:r w:rsidR="00A613CF">
              <w:t>87</w:t>
            </w:r>
            <w:r>
              <w:t>dBm</w:t>
            </w:r>
          </w:p>
        </w:tc>
      </w:tr>
      <w:tr w:rsidR="001367D2" w14:paraId="191E9FE6" w14:textId="77777777" w:rsidTr="002A025B">
        <w:tc>
          <w:tcPr>
            <w:tcW w:w="1908" w:type="dxa"/>
          </w:tcPr>
          <w:p w14:paraId="5D1CF857" w14:textId="77777777" w:rsidR="001367D2" w:rsidRDefault="001367D2" w:rsidP="00516292">
            <w:r>
              <w:t>Dynamic Range</w:t>
            </w:r>
          </w:p>
        </w:tc>
        <w:tc>
          <w:tcPr>
            <w:tcW w:w="3348" w:type="dxa"/>
          </w:tcPr>
          <w:p w14:paraId="3B6FF9B9" w14:textId="77777777" w:rsidR="001367D2" w:rsidRDefault="00A613CF" w:rsidP="00516292">
            <w:r>
              <w:t>Mode S: -90 to 0 dBm</w:t>
            </w:r>
          </w:p>
          <w:p w14:paraId="51CBF90F" w14:textId="77777777" w:rsidR="00A613CF" w:rsidRDefault="00A613CF" w:rsidP="00516292">
            <w:r>
              <w:t>UAT: 87 dB</w:t>
            </w:r>
          </w:p>
        </w:tc>
      </w:tr>
      <w:tr w:rsidR="00551424" w14:paraId="78FB72B1" w14:textId="77777777" w:rsidTr="002A025B">
        <w:tc>
          <w:tcPr>
            <w:tcW w:w="1908" w:type="dxa"/>
          </w:tcPr>
          <w:p w14:paraId="46E9002A" w14:textId="77777777" w:rsidR="00386258" w:rsidRDefault="00386258" w:rsidP="00516292">
            <w:r>
              <w:t>Simultaneous Aircraft Tracks Supported</w:t>
            </w:r>
          </w:p>
        </w:tc>
        <w:tc>
          <w:tcPr>
            <w:tcW w:w="3348" w:type="dxa"/>
          </w:tcPr>
          <w:p w14:paraId="73B81B47" w14:textId="77777777" w:rsidR="00386258" w:rsidRDefault="0033229A" w:rsidP="00516292">
            <w:r>
              <w:rPr>
                <w:rFonts w:cstheme="minorHAnsi"/>
              </w:rPr>
              <w:t>≤</w:t>
            </w:r>
            <w:r w:rsidR="002A025B">
              <w:rPr>
                <w:rFonts w:cstheme="minorHAnsi"/>
              </w:rPr>
              <w:t>4</w:t>
            </w:r>
            <w:r w:rsidR="000A0064">
              <w:rPr>
                <w:rFonts w:cstheme="minorHAnsi"/>
              </w:rPr>
              <w:t>00</w:t>
            </w:r>
          </w:p>
        </w:tc>
      </w:tr>
      <w:tr w:rsidR="006F7AFE" w14:paraId="4232BB88" w14:textId="77777777" w:rsidTr="002A025B">
        <w:tc>
          <w:tcPr>
            <w:tcW w:w="1908" w:type="dxa"/>
          </w:tcPr>
          <w:p w14:paraId="616BF2E6" w14:textId="77777777" w:rsidR="006F7AFE" w:rsidRDefault="006F7AFE" w:rsidP="00516292">
            <w:r>
              <w:t>Weight</w:t>
            </w:r>
          </w:p>
        </w:tc>
        <w:tc>
          <w:tcPr>
            <w:tcW w:w="3348" w:type="dxa"/>
          </w:tcPr>
          <w:p w14:paraId="0552527A" w14:textId="77777777" w:rsidR="006F7AFE" w:rsidRDefault="00A613CF" w:rsidP="00516292">
            <w:pPr>
              <w:rPr>
                <w:rFonts w:cstheme="minorHAnsi"/>
              </w:rPr>
            </w:pPr>
            <w:r>
              <w:rPr>
                <w:rFonts w:cstheme="minorHAnsi"/>
              </w:rPr>
              <w:t>1.85g</w:t>
            </w:r>
          </w:p>
        </w:tc>
      </w:tr>
    </w:tbl>
    <w:p w14:paraId="2F512680" w14:textId="77777777" w:rsidR="00B571DA" w:rsidRDefault="00B571DA" w:rsidP="002A757F">
      <w:pPr>
        <w:rPr>
          <w:lang w:eastAsia="zh-CN"/>
        </w:rPr>
        <w:sectPr w:rsidR="00B571DA" w:rsidSect="00A04635">
          <w:type w:val="continuous"/>
          <w:pgSz w:w="12240" w:h="15840"/>
          <w:pgMar w:top="720" w:right="720" w:bottom="720" w:left="720" w:header="720" w:footer="720" w:gutter="0"/>
          <w:cols w:num="2" w:space="720"/>
          <w:docGrid w:linePitch="360"/>
        </w:sectPr>
      </w:pPr>
    </w:p>
    <w:p w14:paraId="573ECB06" w14:textId="77777777" w:rsidR="00170045" w:rsidRDefault="00170045" w:rsidP="0003232F"/>
    <w:sdt>
      <w:sdtPr>
        <w:rPr>
          <w:rFonts w:asciiTheme="minorHAnsi" w:eastAsiaTheme="minorHAnsi" w:hAnsiTheme="minorHAnsi" w:cstheme="minorBidi"/>
          <w:b w:val="0"/>
          <w:color w:val="auto"/>
          <w:kern w:val="2"/>
          <w:sz w:val="22"/>
          <w:szCs w:val="22"/>
        </w:rPr>
        <w:id w:val="-1667399278"/>
        <w:docPartObj>
          <w:docPartGallery w:val="Table of Contents"/>
          <w:docPartUnique/>
        </w:docPartObj>
      </w:sdtPr>
      <w:sdtEndPr>
        <w:rPr>
          <w:rFonts w:eastAsia="SimSun"/>
          <w:bCs/>
          <w:noProof/>
        </w:rPr>
      </w:sdtEndPr>
      <w:sdtContent>
        <w:p w14:paraId="1EFF8CCF" w14:textId="77777777" w:rsidR="00170045" w:rsidRPr="00AE0CA6" w:rsidRDefault="00170045" w:rsidP="00170045">
          <w:pPr>
            <w:pStyle w:val="TOCHeading"/>
            <w:rPr>
              <w:rStyle w:val="IgnoredHeadingChar"/>
            </w:rPr>
          </w:pPr>
          <w:r w:rsidRPr="00AE0CA6">
            <w:rPr>
              <w:rStyle w:val="IgnoredHeadingChar"/>
            </w:rPr>
            <w:t>Contents</w:t>
          </w:r>
        </w:p>
        <w:p w14:paraId="4CC99CB1" w14:textId="670E42DC" w:rsidR="00427FE8" w:rsidRDefault="00170045">
          <w:pPr>
            <w:pStyle w:val="TOC1"/>
            <w:tabs>
              <w:tab w:val="right" w:leader="dot" w:pos="10790"/>
            </w:tabs>
            <w:rPr>
              <w:rFonts w:eastAsiaTheme="minorEastAsia"/>
              <w:noProof/>
              <w:sz w:val="24"/>
              <w:szCs w:val="24"/>
              <w:lang w:eastAsia="zh-CN"/>
            </w:rPr>
          </w:pPr>
          <w:r>
            <w:fldChar w:fldCharType="begin"/>
          </w:r>
          <w:r>
            <w:instrText xml:space="preserve"> TOC \o "1-3" \h \z \u </w:instrText>
          </w:r>
          <w:r>
            <w:fldChar w:fldCharType="separate"/>
          </w:r>
          <w:hyperlink w:anchor="_Toc237911174" w:history="1">
            <w:r w:rsidR="00427FE8" w:rsidRPr="00523F89">
              <w:rPr>
                <w:rStyle w:val="Hyperlink"/>
                <w:noProof/>
              </w:rPr>
              <w:t>Features</w:t>
            </w:r>
            <w:r w:rsidR="00427FE8">
              <w:rPr>
                <w:noProof/>
                <w:webHidden/>
              </w:rPr>
              <w:tab/>
            </w:r>
            <w:r w:rsidR="00427FE8">
              <w:rPr>
                <w:noProof/>
                <w:webHidden/>
              </w:rPr>
              <w:fldChar w:fldCharType="begin"/>
            </w:r>
            <w:r w:rsidR="00427FE8">
              <w:rPr>
                <w:noProof/>
                <w:webHidden/>
              </w:rPr>
              <w:instrText xml:space="preserve"> PAGEREF _Toc237911174 \h </w:instrText>
            </w:r>
            <w:r w:rsidR="00427FE8">
              <w:rPr>
                <w:noProof/>
                <w:webHidden/>
              </w:rPr>
            </w:r>
            <w:r w:rsidR="00427FE8">
              <w:rPr>
                <w:noProof/>
                <w:webHidden/>
              </w:rPr>
              <w:fldChar w:fldCharType="separate"/>
            </w:r>
            <w:r w:rsidR="00D55B71">
              <w:rPr>
                <w:noProof/>
                <w:webHidden/>
              </w:rPr>
              <w:t>1</w:t>
            </w:r>
            <w:r w:rsidR="00427FE8">
              <w:rPr>
                <w:noProof/>
                <w:webHidden/>
              </w:rPr>
              <w:fldChar w:fldCharType="end"/>
            </w:r>
          </w:hyperlink>
        </w:p>
        <w:p w14:paraId="6D8D14AE" w14:textId="777BA11A" w:rsidR="00427FE8" w:rsidRDefault="00427FE8">
          <w:pPr>
            <w:pStyle w:val="TOC1"/>
            <w:tabs>
              <w:tab w:val="right" w:leader="dot" w:pos="10790"/>
            </w:tabs>
            <w:rPr>
              <w:rFonts w:eastAsiaTheme="minorEastAsia"/>
              <w:noProof/>
              <w:sz w:val="24"/>
              <w:szCs w:val="24"/>
              <w:lang w:eastAsia="zh-CN"/>
            </w:rPr>
          </w:pPr>
          <w:hyperlink w:anchor="_Toc237911175" w:history="1">
            <w:r w:rsidRPr="00523F89">
              <w:rPr>
                <w:rStyle w:val="Hyperlink"/>
                <w:noProof/>
              </w:rPr>
              <w:t>Applications</w:t>
            </w:r>
            <w:r>
              <w:rPr>
                <w:noProof/>
                <w:webHidden/>
              </w:rPr>
              <w:tab/>
            </w:r>
            <w:r>
              <w:rPr>
                <w:noProof/>
                <w:webHidden/>
              </w:rPr>
              <w:fldChar w:fldCharType="begin"/>
            </w:r>
            <w:r>
              <w:rPr>
                <w:noProof/>
                <w:webHidden/>
              </w:rPr>
              <w:instrText xml:space="preserve"> PAGEREF _Toc237911175 \h </w:instrText>
            </w:r>
            <w:r>
              <w:rPr>
                <w:noProof/>
                <w:webHidden/>
              </w:rPr>
            </w:r>
            <w:r>
              <w:rPr>
                <w:noProof/>
                <w:webHidden/>
              </w:rPr>
              <w:fldChar w:fldCharType="separate"/>
            </w:r>
            <w:r w:rsidR="00D55B71">
              <w:rPr>
                <w:noProof/>
                <w:webHidden/>
              </w:rPr>
              <w:t>1</w:t>
            </w:r>
            <w:r>
              <w:rPr>
                <w:noProof/>
                <w:webHidden/>
              </w:rPr>
              <w:fldChar w:fldCharType="end"/>
            </w:r>
          </w:hyperlink>
        </w:p>
        <w:p w14:paraId="585F4401" w14:textId="273DEB97" w:rsidR="00427FE8" w:rsidRDefault="00427FE8">
          <w:pPr>
            <w:pStyle w:val="TOC1"/>
            <w:tabs>
              <w:tab w:val="right" w:leader="dot" w:pos="10790"/>
            </w:tabs>
            <w:rPr>
              <w:rFonts w:eastAsiaTheme="minorEastAsia"/>
              <w:noProof/>
              <w:sz w:val="24"/>
              <w:szCs w:val="24"/>
              <w:lang w:eastAsia="zh-CN"/>
            </w:rPr>
          </w:pPr>
          <w:hyperlink w:anchor="_Toc237911176" w:history="1">
            <w:r w:rsidRPr="00523F89">
              <w:rPr>
                <w:rStyle w:val="Hyperlink"/>
                <w:noProof/>
              </w:rPr>
              <w:t>Quick Specs</w:t>
            </w:r>
            <w:r>
              <w:rPr>
                <w:noProof/>
                <w:webHidden/>
              </w:rPr>
              <w:tab/>
            </w:r>
            <w:r>
              <w:rPr>
                <w:noProof/>
                <w:webHidden/>
              </w:rPr>
              <w:fldChar w:fldCharType="begin"/>
            </w:r>
            <w:r>
              <w:rPr>
                <w:noProof/>
                <w:webHidden/>
              </w:rPr>
              <w:instrText xml:space="preserve"> PAGEREF _Toc237911176 \h </w:instrText>
            </w:r>
            <w:r>
              <w:rPr>
                <w:noProof/>
                <w:webHidden/>
              </w:rPr>
            </w:r>
            <w:r>
              <w:rPr>
                <w:noProof/>
                <w:webHidden/>
              </w:rPr>
              <w:fldChar w:fldCharType="separate"/>
            </w:r>
            <w:r w:rsidR="00D55B71">
              <w:rPr>
                <w:noProof/>
                <w:webHidden/>
              </w:rPr>
              <w:t>1</w:t>
            </w:r>
            <w:r>
              <w:rPr>
                <w:noProof/>
                <w:webHidden/>
              </w:rPr>
              <w:fldChar w:fldCharType="end"/>
            </w:r>
          </w:hyperlink>
        </w:p>
        <w:p w14:paraId="59C0D0AC" w14:textId="1457C974" w:rsidR="00427FE8" w:rsidRDefault="00427FE8">
          <w:pPr>
            <w:pStyle w:val="TOC1"/>
            <w:tabs>
              <w:tab w:val="right" w:leader="dot" w:pos="10790"/>
            </w:tabs>
            <w:rPr>
              <w:rFonts w:eastAsiaTheme="minorEastAsia"/>
              <w:noProof/>
              <w:sz w:val="24"/>
              <w:szCs w:val="24"/>
              <w:lang w:eastAsia="zh-CN"/>
            </w:rPr>
          </w:pPr>
          <w:hyperlink w:anchor="_Toc237911177" w:history="1">
            <w:r w:rsidRPr="00523F89">
              <w:rPr>
                <w:rStyle w:val="Hyperlink"/>
                <w:noProof/>
              </w:rPr>
              <w:t>Revision History</w:t>
            </w:r>
            <w:r>
              <w:rPr>
                <w:noProof/>
                <w:webHidden/>
              </w:rPr>
              <w:tab/>
            </w:r>
            <w:r>
              <w:rPr>
                <w:noProof/>
                <w:webHidden/>
              </w:rPr>
              <w:fldChar w:fldCharType="begin"/>
            </w:r>
            <w:r>
              <w:rPr>
                <w:noProof/>
                <w:webHidden/>
              </w:rPr>
              <w:instrText xml:space="preserve"> PAGEREF _Toc237911177 \h </w:instrText>
            </w:r>
            <w:r>
              <w:rPr>
                <w:noProof/>
                <w:webHidden/>
              </w:rPr>
            </w:r>
            <w:r>
              <w:rPr>
                <w:noProof/>
                <w:webHidden/>
              </w:rPr>
              <w:fldChar w:fldCharType="separate"/>
            </w:r>
            <w:r w:rsidR="00D55B71">
              <w:rPr>
                <w:noProof/>
                <w:webHidden/>
              </w:rPr>
              <w:t>4</w:t>
            </w:r>
            <w:r>
              <w:rPr>
                <w:noProof/>
                <w:webHidden/>
              </w:rPr>
              <w:fldChar w:fldCharType="end"/>
            </w:r>
          </w:hyperlink>
        </w:p>
        <w:p w14:paraId="6278514A" w14:textId="777BA11A" w:rsidR="00427FE8" w:rsidRDefault="00427FE8">
          <w:pPr>
            <w:pStyle w:val="TOC1"/>
            <w:tabs>
              <w:tab w:val="right" w:leader="dot" w:pos="10790"/>
            </w:tabs>
            <w:rPr>
              <w:rFonts w:eastAsiaTheme="minorEastAsia"/>
              <w:noProof/>
              <w:sz w:val="24"/>
              <w:szCs w:val="24"/>
              <w:lang w:eastAsia="zh-CN"/>
            </w:rPr>
          </w:pPr>
          <w:hyperlink w:anchor="_Toc237911178" w:history="1">
            <w:r w:rsidRPr="00523F89">
              <w:rPr>
                <w:rStyle w:val="Hyperlink"/>
                <w:noProof/>
              </w:rPr>
              <w:t>Overview</w:t>
            </w:r>
            <w:r>
              <w:rPr>
                <w:noProof/>
                <w:webHidden/>
              </w:rPr>
              <w:tab/>
            </w:r>
            <w:r>
              <w:rPr>
                <w:noProof/>
                <w:webHidden/>
              </w:rPr>
              <w:fldChar w:fldCharType="begin"/>
            </w:r>
            <w:r>
              <w:rPr>
                <w:noProof/>
                <w:webHidden/>
              </w:rPr>
              <w:instrText xml:space="preserve"> PAGEREF _Toc237911178 \h </w:instrText>
            </w:r>
            <w:r>
              <w:rPr>
                <w:noProof/>
                <w:webHidden/>
              </w:rPr>
            </w:r>
            <w:r>
              <w:rPr>
                <w:noProof/>
                <w:webHidden/>
              </w:rPr>
              <w:fldChar w:fldCharType="separate"/>
            </w:r>
            <w:r w:rsidR="00D55B71">
              <w:rPr>
                <w:noProof/>
                <w:webHidden/>
              </w:rPr>
              <w:t>5</w:t>
            </w:r>
            <w:r>
              <w:rPr>
                <w:noProof/>
                <w:webHidden/>
              </w:rPr>
              <w:fldChar w:fldCharType="end"/>
            </w:r>
          </w:hyperlink>
        </w:p>
        <w:p w14:paraId="3A7D9C28" w14:textId="00F885CC" w:rsidR="00427FE8" w:rsidRDefault="00427FE8">
          <w:pPr>
            <w:pStyle w:val="TOC1"/>
            <w:tabs>
              <w:tab w:val="left" w:pos="440"/>
              <w:tab w:val="right" w:leader="dot" w:pos="10790"/>
            </w:tabs>
            <w:rPr>
              <w:rFonts w:eastAsiaTheme="minorEastAsia"/>
              <w:noProof/>
              <w:sz w:val="24"/>
              <w:szCs w:val="24"/>
              <w:lang w:eastAsia="zh-CN"/>
            </w:rPr>
          </w:pPr>
          <w:hyperlink w:anchor="_Toc237911179" w:history="1">
            <w:r w:rsidRPr="00523F89">
              <w:rPr>
                <w:rStyle w:val="Hyperlink"/>
                <w:noProof/>
              </w:rPr>
              <w:t>1</w:t>
            </w:r>
            <w:r>
              <w:rPr>
                <w:rFonts w:eastAsiaTheme="minorEastAsia"/>
                <w:noProof/>
                <w:sz w:val="24"/>
                <w:szCs w:val="24"/>
                <w:lang w:eastAsia="zh-CN"/>
              </w:rPr>
              <w:tab/>
            </w:r>
            <w:r w:rsidRPr="00523F89">
              <w:rPr>
                <w:rStyle w:val="Hyperlink"/>
                <w:noProof/>
              </w:rPr>
              <w:t>Pin Functions</w:t>
            </w:r>
            <w:r>
              <w:rPr>
                <w:noProof/>
                <w:webHidden/>
              </w:rPr>
              <w:tab/>
            </w:r>
            <w:r>
              <w:rPr>
                <w:noProof/>
                <w:webHidden/>
              </w:rPr>
              <w:fldChar w:fldCharType="begin"/>
            </w:r>
            <w:r>
              <w:rPr>
                <w:noProof/>
                <w:webHidden/>
              </w:rPr>
              <w:instrText xml:space="preserve"> PAGEREF _Toc237911179 \h </w:instrText>
            </w:r>
            <w:r>
              <w:rPr>
                <w:noProof/>
                <w:webHidden/>
              </w:rPr>
            </w:r>
            <w:r>
              <w:rPr>
                <w:noProof/>
                <w:webHidden/>
              </w:rPr>
              <w:fldChar w:fldCharType="separate"/>
            </w:r>
            <w:r w:rsidR="00D55B71">
              <w:rPr>
                <w:noProof/>
                <w:webHidden/>
              </w:rPr>
              <w:t>6</w:t>
            </w:r>
            <w:r>
              <w:rPr>
                <w:noProof/>
                <w:webHidden/>
              </w:rPr>
              <w:fldChar w:fldCharType="end"/>
            </w:r>
          </w:hyperlink>
        </w:p>
        <w:p w14:paraId="7FDC6DAA" w14:textId="5D767528" w:rsidR="00427FE8" w:rsidRDefault="00427FE8">
          <w:pPr>
            <w:pStyle w:val="TOC2"/>
            <w:tabs>
              <w:tab w:val="left" w:pos="960"/>
              <w:tab w:val="right" w:leader="dot" w:pos="10790"/>
            </w:tabs>
            <w:rPr>
              <w:rFonts w:eastAsiaTheme="minorEastAsia"/>
              <w:noProof/>
              <w:sz w:val="24"/>
              <w:szCs w:val="24"/>
              <w:lang w:eastAsia="zh-CN"/>
            </w:rPr>
          </w:pPr>
          <w:hyperlink w:anchor="_Toc237911180" w:history="1">
            <w:r w:rsidRPr="00523F89">
              <w:rPr>
                <w:rStyle w:val="Hyperlink"/>
                <w:noProof/>
              </w:rPr>
              <w:t>1.1</w:t>
            </w:r>
            <w:r>
              <w:rPr>
                <w:rFonts w:eastAsiaTheme="minorEastAsia"/>
                <w:noProof/>
                <w:sz w:val="24"/>
                <w:szCs w:val="24"/>
                <w:lang w:eastAsia="zh-CN"/>
              </w:rPr>
              <w:tab/>
            </w:r>
            <w:r w:rsidRPr="00523F89">
              <w:rPr>
                <w:rStyle w:val="Hyperlink"/>
                <w:noProof/>
              </w:rPr>
              <w:t>SYNC Pin Functionality</w:t>
            </w:r>
            <w:r>
              <w:rPr>
                <w:noProof/>
                <w:webHidden/>
              </w:rPr>
              <w:tab/>
            </w:r>
            <w:r>
              <w:rPr>
                <w:noProof/>
                <w:webHidden/>
              </w:rPr>
              <w:fldChar w:fldCharType="begin"/>
            </w:r>
            <w:r>
              <w:rPr>
                <w:noProof/>
                <w:webHidden/>
              </w:rPr>
              <w:instrText xml:space="preserve"> PAGEREF _Toc237911180 \h </w:instrText>
            </w:r>
            <w:r>
              <w:rPr>
                <w:noProof/>
                <w:webHidden/>
              </w:rPr>
            </w:r>
            <w:r>
              <w:rPr>
                <w:noProof/>
                <w:webHidden/>
              </w:rPr>
              <w:fldChar w:fldCharType="separate"/>
            </w:r>
            <w:r w:rsidR="00D55B71">
              <w:rPr>
                <w:noProof/>
                <w:webHidden/>
              </w:rPr>
              <w:t>7</w:t>
            </w:r>
            <w:r>
              <w:rPr>
                <w:noProof/>
                <w:webHidden/>
              </w:rPr>
              <w:fldChar w:fldCharType="end"/>
            </w:r>
          </w:hyperlink>
        </w:p>
        <w:p w14:paraId="4668095F" w14:textId="60CD8782" w:rsidR="00427FE8" w:rsidRDefault="00427FE8">
          <w:pPr>
            <w:pStyle w:val="TOC1"/>
            <w:tabs>
              <w:tab w:val="left" w:pos="440"/>
              <w:tab w:val="right" w:leader="dot" w:pos="10790"/>
            </w:tabs>
            <w:rPr>
              <w:rFonts w:eastAsiaTheme="minorEastAsia"/>
              <w:noProof/>
              <w:sz w:val="24"/>
              <w:szCs w:val="24"/>
              <w:lang w:eastAsia="zh-CN"/>
            </w:rPr>
          </w:pPr>
          <w:hyperlink w:anchor="_Toc237911181" w:history="1">
            <w:r w:rsidRPr="00523F89">
              <w:rPr>
                <w:rStyle w:val="Hyperlink"/>
                <w:noProof/>
              </w:rPr>
              <w:t>2</w:t>
            </w:r>
            <w:r>
              <w:rPr>
                <w:rFonts w:eastAsiaTheme="minorEastAsia"/>
                <w:noProof/>
                <w:sz w:val="24"/>
                <w:szCs w:val="24"/>
                <w:lang w:eastAsia="zh-CN"/>
              </w:rPr>
              <w:tab/>
            </w:r>
            <w:r w:rsidRPr="00523F89">
              <w:rPr>
                <w:rStyle w:val="Hyperlink"/>
                <w:noProof/>
              </w:rPr>
              <w:t>Device Form Factor</w:t>
            </w:r>
            <w:r>
              <w:rPr>
                <w:noProof/>
                <w:webHidden/>
              </w:rPr>
              <w:tab/>
            </w:r>
            <w:r>
              <w:rPr>
                <w:noProof/>
                <w:webHidden/>
              </w:rPr>
              <w:fldChar w:fldCharType="begin"/>
            </w:r>
            <w:r>
              <w:rPr>
                <w:noProof/>
                <w:webHidden/>
              </w:rPr>
              <w:instrText xml:space="preserve"> PAGEREF _Toc237911181 \h </w:instrText>
            </w:r>
            <w:r>
              <w:rPr>
                <w:noProof/>
                <w:webHidden/>
              </w:rPr>
            </w:r>
            <w:r>
              <w:rPr>
                <w:noProof/>
                <w:webHidden/>
              </w:rPr>
              <w:fldChar w:fldCharType="separate"/>
            </w:r>
            <w:r w:rsidR="00D55B71">
              <w:rPr>
                <w:noProof/>
                <w:webHidden/>
              </w:rPr>
              <w:t>8</w:t>
            </w:r>
            <w:r>
              <w:rPr>
                <w:noProof/>
                <w:webHidden/>
              </w:rPr>
              <w:fldChar w:fldCharType="end"/>
            </w:r>
          </w:hyperlink>
        </w:p>
        <w:p w14:paraId="203C49AC" w14:textId="39763DD9" w:rsidR="00427FE8" w:rsidRDefault="00427FE8">
          <w:pPr>
            <w:pStyle w:val="TOC2"/>
            <w:tabs>
              <w:tab w:val="left" w:pos="960"/>
              <w:tab w:val="right" w:leader="dot" w:pos="10790"/>
            </w:tabs>
            <w:rPr>
              <w:rFonts w:eastAsiaTheme="minorEastAsia"/>
              <w:noProof/>
              <w:sz w:val="24"/>
              <w:szCs w:val="24"/>
              <w:lang w:eastAsia="zh-CN"/>
            </w:rPr>
          </w:pPr>
          <w:hyperlink w:anchor="_Toc237911182" w:history="1">
            <w:r w:rsidRPr="00523F89">
              <w:rPr>
                <w:rStyle w:val="Hyperlink"/>
                <w:noProof/>
              </w:rPr>
              <w:t>2.1</w:t>
            </w:r>
            <w:r>
              <w:rPr>
                <w:rFonts w:eastAsiaTheme="minorEastAsia"/>
                <w:noProof/>
                <w:sz w:val="24"/>
                <w:szCs w:val="24"/>
                <w:lang w:eastAsia="zh-CN"/>
              </w:rPr>
              <w:tab/>
            </w:r>
            <w:r w:rsidRPr="00523F89">
              <w:rPr>
                <w:rStyle w:val="Hyperlink"/>
                <w:noProof/>
              </w:rPr>
              <w:t>Module Dimensions</w:t>
            </w:r>
            <w:r>
              <w:rPr>
                <w:noProof/>
                <w:webHidden/>
              </w:rPr>
              <w:tab/>
            </w:r>
            <w:r>
              <w:rPr>
                <w:noProof/>
                <w:webHidden/>
              </w:rPr>
              <w:fldChar w:fldCharType="begin"/>
            </w:r>
            <w:r>
              <w:rPr>
                <w:noProof/>
                <w:webHidden/>
              </w:rPr>
              <w:instrText xml:space="preserve"> PAGEREF _Toc237911182 \h </w:instrText>
            </w:r>
            <w:r>
              <w:rPr>
                <w:noProof/>
                <w:webHidden/>
              </w:rPr>
            </w:r>
            <w:r>
              <w:rPr>
                <w:noProof/>
                <w:webHidden/>
              </w:rPr>
              <w:fldChar w:fldCharType="separate"/>
            </w:r>
            <w:r w:rsidR="00D55B71">
              <w:rPr>
                <w:noProof/>
                <w:webHidden/>
              </w:rPr>
              <w:t>8</w:t>
            </w:r>
            <w:r>
              <w:rPr>
                <w:noProof/>
                <w:webHidden/>
              </w:rPr>
              <w:fldChar w:fldCharType="end"/>
            </w:r>
          </w:hyperlink>
        </w:p>
        <w:p w14:paraId="43E2FBE3" w14:textId="226363EF" w:rsidR="00427FE8" w:rsidRDefault="00427FE8">
          <w:pPr>
            <w:pStyle w:val="TOC2"/>
            <w:tabs>
              <w:tab w:val="left" w:pos="960"/>
              <w:tab w:val="right" w:leader="dot" w:pos="10790"/>
            </w:tabs>
            <w:rPr>
              <w:rFonts w:eastAsiaTheme="minorEastAsia"/>
              <w:noProof/>
              <w:sz w:val="24"/>
              <w:szCs w:val="24"/>
              <w:lang w:eastAsia="zh-CN"/>
            </w:rPr>
          </w:pPr>
          <w:hyperlink w:anchor="_Toc237911183" w:history="1">
            <w:r w:rsidRPr="00523F89">
              <w:rPr>
                <w:rStyle w:val="Hyperlink"/>
                <w:noProof/>
              </w:rPr>
              <w:t>2.2</w:t>
            </w:r>
            <w:r>
              <w:rPr>
                <w:rFonts w:eastAsiaTheme="minorEastAsia"/>
                <w:noProof/>
                <w:sz w:val="24"/>
                <w:szCs w:val="24"/>
                <w:lang w:eastAsia="zh-CN"/>
              </w:rPr>
              <w:tab/>
            </w:r>
            <w:r w:rsidRPr="00523F89">
              <w:rPr>
                <w:rStyle w:val="Hyperlink"/>
                <w:noProof/>
              </w:rPr>
              <w:t>Recommended Footprint</w:t>
            </w:r>
            <w:r>
              <w:rPr>
                <w:noProof/>
                <w:webHidden/>
              </w:rPr>
              <w:tab/>
            </w:r>
            <w:r>
              <w:rPr>
                <w:noProof/>
                <w:webHidden/>
              </w:rPr>
              <w:fldChar w:fldCharType="begin"/>
            </w:r>
            <w:r>
              <w:rPr>
                <w:noProof/>
                <w:webHidden/>
              </w:rPr>
              <w:instrText xml:space="preserve"> PAGEREF _Toc237911183 \h </w:instrText>
            </w:r>
            <w:r>
              <w:rPr>
                <w:noProof/>
                <w:webHidden/>
              </w:rPr>
            </w:r>
            <w:r>
              <w:rPr>
                <w:noProof/>
                <w:webHidden/>
              </w:rPr>
              <w:fldChar w:fldCharType="separate"/>
            </w:r>
            <w:r w:rsidR="00D55B71">
              <w:rPr>
                <w:noProof/>
                <w:webHidden/>
              </w:rPr>
              <w:t>9</w:t>
            </w:r>
            <w:r>
              <w:rPr>
                <w:noProof/>
                <w:webHidden/>
              </w:rPr>
              <w:fldChar w:fldCharType="end"/>
            </w:r>
          </w:hyperlink>
        </w:p>
        <w:p w14:paraId="75E61A57" w14:textId="701360BE" w:rsidR="00427FE8" w:rsidRDefault="00427FE8">
          <w:pPr>
            <w:pStyle w:val="TOC1"/>
            <w:tabs>
              <w:tab w:val="left" w:pos="440"/>
              <w:tab w:val="right" w:leader="dot" w:pos="10790"/>
            </w:tabs>
            <w:rPr>
              <w:rFonts w:eastAsiaTheme="minorEastAsia"/>
              <w:noProof/>
              <w:sz w:val="24"/>
              <w:szCs w:val="24"/>
              <w:lang w:eastAsia="zh-CN"/>
            </w:rPr>
          </w:pPr>
          <w:hyperlink w:anchor="_Toc237911184" w:history="1">
            <w:r w:rsidRPr="00523F89">
              <w:rPr>
                <w:rStyle w:val="Hyperlink"/>
                <w:noProof/>
              </w:rPr>
              <w:t>3</w:t>
            </w:r>
            <w:r>
              <w:rPr>
                <w:rFonts w:eastAsiaTheme="minorEastAsia"/>
                <w:noProof/>
                <w:sz w:val="24"/>
                <w:szCs w:val="24"/>
                <w:lang w:eastAsia="zh-CN"/>
              </w:rPr>
              <w:tab/>
            </w:r>
            <w:r w:rsidRPr="00523F89">
              <w:rPr>
                <w:rStyle w:val="Hyperlink"/>
                <w:noProof/>
              </w:rPr>
              <w:t>AT Commands</w:t>
            </w:r>
            <w:r>
              <w:rPr>
                <w:noProof/>
                <w:webHidden/>
              </w:rPr>
              <w:tab/>
            </w:r>
            <w:r>
              <w:rPr>
                <w:noProof/>
                <w:webHidden/>
              </w:rPr>
              <w:fldChar w:fldCharType="begin"/>
            </w:r>
            <w:r>
              <w:rPr>
                <w:noProof/>
                <w:webHidden/>
              </w:rPr>
              <w:instrText xml:space="preserve"> PAGEREF _Toc237911184 \h </w:instrText>
            </w:r>
            <w:r>
              <w:rPr>
                <w:noProof/>
                <w:webHidden/>
              </w:rPr>
            </w:r>
            <w:r>
              <w:rPr>
                <w:noProof/>
                <w:webHidden/>
              </w:rPr>
              <w:fldChar w:fldCharType="separate"/>
            </w:r>
            <w:r w:rsidR="00D55B71">
              <w:rPr>
                <w:noProof/>
                <w:webHidden/>
              </w:rPr>
              <w:t>10</w:t>
            </w:r>
            <w:r>
              <w:rPr>
                <w:noProof/>
                <w:webHidden/>
              </w:rPr>
              <w:fldChar w:fldCharType="end"/>
            </w:r>
          </w:hyperlink>
        </w:p>
        <w:p w14:paraId="178D6482" w14:textId="09814DE1" w:rsidR="00427FE8" w:rsidRDefault="00427FE8">
          <w:pPr>
            <w:pStyle w:val="TOC2"/>
            <w:tabs>
              <w:tab w:val="left" w:pos="960"/>
              <w:tab w:val="right" w:leader="dot" w:pos="10790"/>
            </w:tabs>
            <w:rPr>
              <w:rFonts w:eastAsiaTheme="minorEastAsia"/>
              <w:noProof/>
              <w:sz w:val="24"/>
              <w:szCs w:val="24"/>
              <w:lang w:eastAsia="zh-CN"/>
            </w:rPr>
          </w:pPr>
          <w:hyperlink w:anchor="_Toc237911185" w:history="1">
            <w:r w:rsidRPr="00523F89">
              <w:rPr>
                <w:rStyle w:val="Hyperlink"/>
                <w:noProof/>
              </w:rPr>
              <w:t>3.1</w:t>
            </w:r>
            <w:r>
              <w:rPr>
                <w:rFonts w:eastAsiaTheme="minorEastAsia"/>
                <w:noProof/>
                <w:sz w:val="24"/>
                <w:szCs w:val="24"/>
                <w:lang w:eastAsia="zh-CN"/>
              </w:rPr>
              <w:tab/>
            </w:r>
            <w:r w:rsidRPr="00523F89">
              <w:rPr>
                <w:rStyle w:val="Hyperlink"/>
                <w:noProof/>
              </w:rPr>
              <w:t>AT+BAUD_RATE</w:t>
            </w:r>
            <w:r>
              <w:rPr>
                <w:noProof/>
                <w:webHidden/>
              </w:rPr>
              <w:tab/>
            </w:r>
            <w:r>
              <w:rPr>
                <w:noProof/>
                <w:webHidden/>
              </w:rPr>
              <w:fldChar w:fldCharType="begin"/>
            </w:r>
            <w:r>
              <w:rPr>
                <w:noProof/>
                <w:webHidden/>
              </w:rPr>
              <w:instrText xml:space="preserve"> PAGEREF _Toc237911185 \h </w:instrText>
            </w:r>
            <w:r>
              <w:rPr>
                <w:noProof/>
                <w:webHidden/>
              </w:rPr>
            </w:r>
            <w:r>
              <w:rPr>
                <w:noProof/>
                <w:webHidden/>
              </w:rPr>
              <w:fldChar w:fldCharType="separate"/>
            </w:r>
            <w:r w:rsidR="00D55B71">
              <w:rPr>
                <w:noProof/>
                <w:webHidden/>
              </w:rPr>
              <w:t>10</w:t>
            </w:r>
            <w:r>
              <w:rPr>
                <w:noProof/>
                <w:webHidden/>
              </w:rPr>
              <w:fldChar w:fldCharType="end"/>
            </w:r>
          </w:hyperlink>
        </w:p>
        <w:p w14:paraId="26558E18" w14:textId="3E9CBEDE" w:rsidR="00427FE8" w:rsidRDefault="00427FE8">
          <w:pPr>
            <w:pStyle w:val="TOC3"/>
            <w:tabs>
              <w:tab w:val="left" w:pos="1200"/>
              <w:tab w:val="right" w:leader="dot" w:pos="10790"/>
            </w:tabs>
            <w:rPr>
              <w:rFonts w:eastAsiaTheme="minorEastAsia"/>
              <w:noProof/>
              <w:sz w:val="24"/>
              <w:szCs w:val="24"/>
              <w:lang w:eastAsia="zh-CN"/>
            </w:rPr>
          </w:pPr>
          <w:hyperlink w:anchor="_Toc237911186" w:history="1">
            <w:r w:rsidRPr="00523F89">
              <w:rPr>
                <w:rStyle w:val="Hyperlink"/>
                <w:noProof/>
              </w:rPr>
              <w:t>3.1.1</w:t>
            </w:r>
            <w:r>
              <w:rPr>
                <w:rFonts w:eastAsiaTheme="minorEastAsia"/>
                <w:noProof/>
                <w:sz w:val="24"/>
                <w:szCs w:val="24"/>
                <w:lang w:eastAsia="zh-CN"/>
              </w:rPr>
              <w:tab/>
            </w:r>
            <w:r w:rsidRPr="00523F89">
              <w:rPr>
                <w:rStyle w:val="Hyperlink"/>
                <w:noProof/>
              </w:rPr>
              <w:t>Set the Console Baud Rate</w:t>
            </w:r>
            <w:r>
              <w:rPr>
                <w:noProof/>
                <w:webHidden/>
              </w:rPr>
              <w:tab/>
            </w:r>
            <w:r>
              <w:rPr>
                <w:noProof/>
                <w:webHidden/>
              </w:rPr>
              <w:fldChar w:fldCharType="begin"/>
            </w:r>
            <w:r>
              <w:rPr>
                <w:noProof/>
                <w:webHidden/>
              </w:rPr>
              <w:instrText xml:space="preserve"> PAGEREF _Toc237911186 \h </w:instrText>
            </w:r>
            <w:r>
              <w:rPr>
                <w:noProof/>
                <w:webHidden/>
              </w:rPr>
            </w:r>
            <w:r>
              <w:rPr>
                <w:noProof/>
                <w:webHidden/>
              </w:rPr>
              <w:fldChar w:fldCharType="separate"/>
            </w:r>
            <w:r w:rsidR="00D55B71">
              <w:rPr>
                <w:noProof/>
                <w:webHidden/>
              </w:rPr>
              <w:t>10</w:t>
            </w:r>
            <w:r>
              <w:rPr>
                <w:noProof/>
                <w:webHidden/>
              </w:rPr>
              <w:fldChar w:fldCharType="end"/>
            </w:r>
          </w:hyperlink>
        </w:p>
        <w:p w14:paraId="3B38F168" w14:textId="76BFC02C" w:rsidR="00427FE8" w:rsidRDefault="00427FE8">
          <w:pPr>
            <w:pStyle w:val="TOC3"/>
            <w:tabs>
              <w:tab w:val="left" w:pos="1200"/>
              <w:tab w:val="right" w:leader="dot" w:pos="10790"/>
            </w:tabs>
            <w:rPr>
              <w:rFonts w:eastAsiaTheme="minorEastAsia"/>
              <w:noProof/>
              <w:sz w:val="24"/>
              <w:szCs w:val="24"/>
              <w:lang w:eastAsia="zh-CN"/>
            </w:rPr>
          </w:pPr>
          <w:hyperlink w:anchor="_Toc237911187" w:history="1">
            <w:r w:rsidRPr="00523F89">
              <w:rPr>
                <w:rStyle w:val="Hyperlink"/>
                <w:noProof/>
              </w:rPr>
              <w:t>3.1.2</w:t>
            </w:r>
            <w:r>
              <w:rPr>
                <w:rFonts w:eastAsiaTheme="minorEastAsia"/>
                <w:noProof/>
                <w:sz w:val="24"/>
                <w:szCs w:val="24"/>
                <w:lang w:eastAsia="zh-CN"/>
              </w:rPr>
              <w:tab/>
            </w:r>
            <w:r w:rsidRPr="00523F89">
              <w:rPr>
                <w:rStyle w:val="Hyperlink"/>
                <w:noProof/>
              </w:rPr>
              <w:t>Query the Console Baud Rate</w:t>
            </w:r>
            <w:r>
              <w:rPr>
                <w:noProof/>
                <w:webHidden/>
              </w:rPr>
              <w:tab/>
            </w:r>
            <w:r>
              <w:rPr>
                <w:noProof/>
                <w:webHidden/>
              </w:rPr>
              <w:fldChar w:fldCharType="begin"/>
            </w:r>
            <w:r>
              <w:rPr>
                <w:noProof/>
                <w:webHidden/>
              </w:rPr>
              <w:instrText xml:space="preserve"> PAGEREF _Toc237911187 \h </w:instrText>
            </w:r>
            <w:r>
              <w:rPr>
                <w:noProof/>
                <w:webHidden/>
              </w:rPr>
            </w:r>
            <w:r>
              <w:rPr>
                <w:noProof/>
                <w:webHidden/>
              </w:rPr>
              <w:fldChar w:fldCharType="separate"/>
            </w:r>
            <w:r w:rsidR="00D55B71">
              <w:rPr>
                <w:noProof/>
                <w:webHidden/>
              </w:rPr>
              <w:t>10</w:t>
            </w:r>
            <w:r>
              <w:rPr>
                <w:noProof/>
                <w:webHidden/>
              </w:rPr>
              <w:fldChar w:fldCharType="end"/>
            </w:r>
          </w:hyperlink>
        </w:p>
        <w:p w14:paraId="1291EF96" w14:textId="686BCB75" w:rsidR="00427FE8" w:rsidRDefault="00427FE8">
          <w:pPr>
            <w:pStyle w:val="TOC2"/>
            <w:tabs>
              <w:tab w:val="left" w:pos="960"/>
              <w:tab w:val="right" w:leader="dot" w:pos="10790"/>
            </w:tabs>
            <w:rPr>
              <w:rFonts w:eastAsiaTheme="minorEastAsia"/>
              <w:noProof/>
              <w:sz w:val="24"/>
              <w:szCs w:val="24"/>
              <w:lang w:eastAsia="zh-CN"/>
            </w:rPr>
          </w:pPr>
          <w:hyperlink w:anchor="_Toc237911188" w:history="1">
            <w:r w:rsidRPr="00523F89">
              <w:rPr>
                <w:rStyle w:val="Hyperlink"/>
                <w:noProof/>
              </w:rPr>
              <w:t>3.2</w:t>
            </w:r>
            <w:r>
              <w:rPr>
                <w:rFonts w:eastAsiaTheme="minorEastAsia"/>
                <w:noProof/>
                <w:sz w:val="24"/>
                <w:szCs w:val="24"/>
                <w:lang w:eastAsia="zh-CN"/>
              </w:rPr>
              <w:tab/>
            </w:r>
            <w:r w:rsidRPr="00523F89">
              <w:rPr>
                <w:rStyle w:val="Hyperlink"/>
                <w:noProof/>
              </w:rPr>
              <w:t>AT+BOOTLOADER_PIN</w:t>
            </w:r>
            <w:r>
              <w:rPr>
                <w:noProof/>
                <w:webHidden/>
              </w:rPr>
              <w:tab/>
            </w:r>
            <w:r>
              <w:rPr>
                <w:noProof/>
                <w:webHidden/>
              </w:rPr>
              <w:fldChar w:fldCharType="begin"/>
            </w:r>
            <w:r>
              <w:rPr>
                <w:noProof/>
                <w:webHidden/>
              </w:rPr>
              <w:instrText xml:space="preserve"> PAGEREF _Toc237911188 \h </w:instrText>
            </w:r>
            <w:r>
              <w:rPr>
                <w:noProof/>
                <w:webHidden/>
              </w:rPr>
            </w:r>
            <w:r>
              <w:rPr>
                <w:noProof/>
                <w:webHidden/>
              </w:rPr>
              <w:fldChar w:fldCharType="separate"/>
            </w:r>
            <w:r w:rsidR="00D55B71">
              <w:rPr>
                <w:noProof/>
                <w:webHidden/>
              </w:rPr>
              <w:t>11</w:t>
            </w:r>
            <w:r>
              <w:rPr>
                <w:noProof/>
                <w:webHidden/>
              </w:rPr>
              <w:fldChar w:fldCharType="end"/>
            </w:r>
          </w:hyperlink>
        </w:p>
        <w:p w14:paraId="4C9E5035" w14:textId="3E9CBEDE" w:rsidR="00427FE8" w:rsidRDefault="00427FE8">
          <w:pPr>
            <w:pStyle w:val="TOC3"/>
            <w:tabs>
              <w:tab w:val="left" w:pos="1200"/>
              <w:tab w:val="right" w:leader="dot" w:pos="10790"/>
            </w:tabs>
            <w:rPr>
              <w:rFonts w:eastAsiaTheme="minorEastAsia"/>
              <w:noProof/>
              <w:sz w:val="24"/>
              <w:szCs w:val="24"/>
              <w:lang w:eastAsia="zh-CN"/>
            </w:rPr>
          </w:pPr>
          <w:hyperlink w:anchor="_Toc237911251" w:history="1">
            <w:r w:rsidRPr="00523F89">
              <w:rPr>
                <w:rStyle w:val="Hyperlink"/>
                <w:noProof/>
              </w:rPr>
              <w:t>3.2.1</w:t>
            </w:r>
            <w:r>
              <w:rPr>
                <w:rFonts w:eastAsiaTheme="minorEastAsia"/>
                <w:noProof/>
                <w:sz w:val="24"/>
                <w:szCs w:val="24"/>
                <w:lang w:eastAsia="zh-CN"/>
              </w:rPr>
              <w:tab/>
            </w:r>
            <w:r w:rsidRPr="00523F89">
              <w:rPr>
                <w:rStyle w:val="Hyperlink"/>
                <w:noProof/>
              </w:rPr>
              <w:t>Enable or Disable the Bootloader Pin</w:t>
            </w:r>
            <w:r>
              <w:rPr>
                <w:noProof/>
                <w:webHidden/>
              </w:rPr>
              <w:tab/>
            </w:r>
            <w:r>
              <w:rPr>
                <w:noProof/>
                <w:webHidden/>
              </w:rPr>
              <w:fldChar w:fldCharType="begin"/>
            </w:r>
            <w:r>
              <w:rPr>
                <w:noProof/>
                <w:webHidden/>
              </w:rPr>
              <w:instrText xml:space="preserve"> PAGEREF _Toc237911251 \h </w:instrText>
            </w:r>
            <w:r>
              <w:rPr>
                <w:noProof/>
                <w:webHidden/>
              </w:rPr>
            </w:r>
            <w:r>
              <w:rPr>
                <w:noProof/>
                <w:webHidden/>
              </w:rPr>
              <w:fldChar w:fldCharType="separate"/>
            </w:r>
            <w:r w:rsidR="00D55B71">
              <w:rPr>
                <w:noProof/>
                <w:webHidden/>
              </w:rPr>
              <w:t>11</w:t>
            </w:r>
            <w:r>
              <w:rPr>
                <w:noProof/>
                <w:webHidden/>
              </w:rPr>
              <w:fldChar w:fldCharType="end"/>
            </w:r>
          </w:hyperlink>
        </w:p>
        <w:p w14:paraId="7772B247" w14:textId="3E9CBEDE" w:rsidR="00427FE8" w:rsidRDefault="00427FE8">
          <w:pPr>
            <w:pStyle w:val="TOC3"/>
            <w:tabs>
              <w:tab w:val="left" w:pos="1200"/>
              <w:tab w:val="right" w:leader="dot" w:pos="10790"/>
            </w:tabs>
            <w:rPr>
              <w:rFonts w:eastAsiaTheme="minorEastAsia"/>
              <w:noProof/>
              <w:sz w:val="24"/>
              <w:szCs w:val="24"/>
              <w:lang w:eastAsia="zh-CN"/>
            </w:rPr>
          </w:pPr>
          <w:hyperlink w:anchor="_Toc237911252" w:history="1">
            <w:r w:rsidRPr="00523F89">
              <w:rPr>
                <w:rStyle w:val="Hyperlink"/>
                <w:noProof/>
              </w:rPr>
              <w:t>3.2.2</w:t>
            </w:r>
            <w:r>
              <w:rPr>
                <w:rFonts w:eastAsiaTheme="minorEastAsia"/>
                <w:noProof/>
                <w:sz w:val="24"/>
                <w:szCs w:val="24"/>
                <w:lang w:eastAsia="zh-CN"/>
              </w:rPr>
              <w:tab/>
            </w:r>
            <w:r w:rsidRPr="00523F89">
              <w:rPr>
                <w:rStyle w:val="Hyperlink"/>
                <w:noProof/>
              </w:rPr>
              <w:t>Query the Bootloader Pin</w:t>
            </w:r>
            <w:r>
              <w:rPr>
                <w:noProof/>
                <w:webHidden/>
              </w:rPr>
              <w:tab/>
            </w:r>
            <w:r>
              <w:rPr>
                <w:noProof/>
                <w:webHidden/>
              </w:rPr>
              <w:fldChar w:fldCharType="begin"/>
            </w:r>
            <w:r>
              <w:rPr>
                <w:noProof/>
                <w:webHidden/>
              </w:rPr>
              <w:instrText xml:space="preserve"> PAGEREF _Toc237911252 \h </w:instrText>
            </w:r>
            <w:r>
              <w:rPr>
                <w:noProof/>
                <w:webHidden/>
              </w:rPr>
            </w:r>
            <w:r>
              <w:rPr>
                <w:noProof/>
                <w:webHidden/>
              </w:rPr>
              <w:fldChar w:fldCharType="separate"/>
            </w:r>
            <w:r w:rsidR="00D55B71">
              <w:rPr>
                <w:noProof/>
                <w:webHidden/>
              </w:rPr>
              <w:t>11</w:t>
            </w:r>
            <w:r>
              <w:rPr>
                <w:noProof/>
                <w:webHidden/>
              </w:rPr>
              <w:fldChar w:fldCharType="end"/>
            </w:r>
          </w:hyperlink>
        </w:p>
        <w:p w14:paraId="03A107F1" w14:textId="03E25D14" w:rsidR="00427FE8" w:rsidRDefault="00427FE8">
          <w:pPr>
            <w:pStyle w:val="TOC2"/>
            <w:tabs>
              <w:tab w:val="left" w:pos="960"/>
              <w:tab w:val="right" w:leader="dot" w:pos="10790"/>
            </w:tabs>
            <w:rPr>
              <w:rFonts w:eastAsiaTheme="minorEastAsia"/>
              <w:noProof/>
              <w:sz w:val="24"/>
              <w:szCs w:val="24"/>
              <w:lang w:eastAsia="zh-CN"/>
            </w:rPr>
          </w:pPr>
          <w:hyperlink w:anchor="_Toc237911189" w:history="1">
            <w:r w:rsidRPr="00523F89">
              <w:rPr>
                <w:rStyle w:val="Hyperlink"/>
                <w:noProof/>
              </w:rPr>
              <w:t>3.3</w:t>
            </w:r>
            <w:r>
              <w:rPr>
                <w:rFonts w:eastAsiaTheme="minorEastAsia"/>
                <w:noProof/>
                <w:sz w:val="24"/>
                <w:szCs w:val="24"/>
                <w:lang w:eastAsia="zh-CN"/>
              </w:rPr>
              <w:tab/>
            </w:r>
            <w:r w:rsidRPr="00523F89">
              <w:rPr>
                <w:rStyle w:val="Hyperlink"/>
                <w:noProof/>
              </w:rPr>
              <w:t>AT+DEVICE_INFO</w:t>
            </w:r>
            <w:r>
              <w:rPr>
                <w:noProof/>
                <w:webHidden/>
              </w:rPr>
              <w:tab/>
            </w:r>
            <w:r>
              <w:rPr>
                <w:noProof/>
                <w:webHidden/>
              </w:rPr>
              <w:fldChar w:fldCharType="begin"/>
            </w:r>
            <w:r>
              <w:rPr>
                <w:noProof/>
                <w:webHidden/>
              </w:rPr>
              <w:instrText xml:space="preserve"> PAGEREF _Toc237911189 \h </w:instrText>
            </w:r>
            <w:r>
              <w:rPr>
                <w:noProof/>
                <w:webHidden/>
              </w:rPr>
            </w:r>
            <w:r>
              <w:rPr>
                <w:noProof/>
                <w:webHidden/>
              </w:rPr>
              <w:fldChar w:fldCharType="separate"/>
            </w:r>
            <w:r w:rsidR="00D55B71">
              <w:rPr>
                <w:noProof/>
                <w:webHidden/>
              </w:rPr>
              <w:t>12</w:t>
            </w:r>
            <w:r>
              <w:rPr>
                <w:noProof/>
                <w:webHidden/>
              </w:rPr>
              <w:fldChar w:fldCharType="end"/>
            </w:r>
          </w:hyperlink>
        </w:p>
        <w:p w14:paraId="53BA4FBD" w14:textId="4FF2791F" w:rsidR="00427FE8" w:rsidRDefault="00427FE8">
          <w:pPr>
            <w:pStyle w:val="TOC2"/>
            <w:tabs>
              <w:tab w:val="left" w:pos="960"/>
              <w:tab w:val="right" w:leader="dot" w:pos="10790"/>
            </w:tabs>
            <w:rPr>
              <w:rFonts w:eastAsiaTheme="minorEastAsia"/>
              <w:noProof/>
              <w:sz w:val="24"/>
              <w:szCs w:val="24"/>
              <w:lang w:eastAsia="zh-CN"/>
            </w:rPr>
          </w:pPr>
          <w:hyperlink w:anchor="_Toc237911190" w:history="1">
            <w:r w:rsidRPr="00523F89">
              <w:rPr>
                <w:rStyle w:val="Hyperlink"/>
                <w:noProof/>
              </w:rPr>
              <w:t>3.4</w:t>
            </w:r>
            <w:r>
              <w:rPr>
                <w:rFonts w:eastAsiaTheme="minorEastAsia"/>
                <w:noProof/>
                <w:sz w:val="24"/>
                <w:szCs w:val="24"/>
                <w:lang w:eastAsia="zh-CN"/>
              </w:rPr>
              <w:tab/>
            </w:r>
            <w:r w:rsidRPr="00523F89">
              <w:rPr>
                <w:rStyle w:val="Hyperlink"/>
                <w:noProof/>
              </w:rPr>
              <w:t>AT+LOG_LEVEL</w:t>
            </w:r>
            <w:r>
              <w:rPr>
                <w:noProof/>
                <w:webHidden/>
              </w:rPr>
              <w:tab/>
            </w:r>
            <w:r>
              <w:rPr>
                <w:noProof/>
                <w:webHidden/>
              </w:rPr>
              <w:fldChar w:fldCharType="begin"/>
            </w:r>
            <w:r>
              <w:rPr>
                <w:noProof/>
                <w:webHidden/>
              </w:rPr>
              <w:instrText xml:space="preserve"> PAGEREF _Toc237911190 \h </w:instrText>
            </w:r>
            <w:r>
              <w:rPr>
                <w:noProof/>
                <w:webHidden/>
              </w:rPr>
            </w:r>
            <w:r>
              <w:rPr>
                <w:noProof/>
                <w:webHidden/>
              </w:rPr>
              <w:fldChar w:fldCharType="separate"/>
            </w:r>
            <w:r w:rsidR="00D55B71">
              <w:rPr>
                <w:noProof/>
                <w:webHidden/>
              </w:rPr>
              <w:t>13</w:t>
            </w:r>
            <w:r>
              <w:rPr>
                <w:noProof/>
                <w:webHidden/>
              </w:rPr>
              <w:fldChar w:fldCharType="end"/>
            </w:r>
          </w:hyperlink>
        </w:p>
        <w:p w14:paraId="2D91DF6D" w14:textId="1982F50B" w:rsidR="00427FE8" w:rsidRDefault="00427FE8">
          <w:pPr>
            <w:pStyle w:val="TOC3"/>
            <w:tabs>
              <w:tab w:val="left" w:pos="1200"/>
              <w:tab w:val="right" w:leader="dot" w:pos="10790"/>
            </w:tabs>
            <w:rPr>
              <w:rFonts w:eastAsiaTheme="minorEastAsia"/>
              <w:noProof/>
              <w:sz w:val="24"/>
              <w:szCs w:val="24"/>
              <w:lang w:eastAsia="zh-CN"/>
            </w:rPr>
          </w:pPr>
          <w:hyperlink w:anchor="_Toc237911191" w:history="1">
            <w:r w:rsidRPr="00523F89">
              <w:rPr>
                <w:rStyle w:val="Hyperlink"/>
                <w:noProof/>
              </w:rPr>
              <w:t>3.4.1</w:t>
            </w:r>
            <w:r>
              <w:rPr>
                <w:rFonts w:eastAsiaTheme="minorEastAsia"/>
                <w:noProof/>
                <w:sz w:val="24"/>
                <w:szCs w:val="24"/>
                <w:lang w:eastAsia="zh-CN"/>
              </w:rPr>
              <w:tab/>
            </w:r>
            <w:r w:rsidRPr="00523F89">
              <w:rPr>
                <w:rStyle w:val="Hyperlink"/>
                <w:noProof/>
              </w:rPr>
              <w:t>Set the Log Level</w:t>
            </w:r>
            <w:r>
              <w:rPr>
                <w:noProof/>
                <w:webHidden/>
              </w:rPr>
              <w:tab/>
            </w:r>
            <w:r>
              <w:rPr>
                <w:noProof/>
                <w:webHidden/>
              </w:rPr>
              <w:fldChar w:fldCharType="begin"/>
            </w:r>
            <w:r>
              <w:rPr>
                <w:noProof/>
                <w:webHidden/>
              </w:rPr>
              <w:instrText xml:space="preserve"> PAGEREF _Toc237911191 \h </w:instrText>
            </w:r>
            <w:r>
              <w:rPr>
                <w:noProof/>
                <w:webHidden/>
              </w:rPr>
            </w:r>
            <w:r>
              <w:rPr>
                <w:noProof/>
                <w:webHidden/>
              </w:rPr>
              <w:fldChar w:fldCharType="separate"/>
            </w:r>
            <w:r w:rsidR="00D55B71">
              <w:rPr>
                <w:noProof/>
                <w:webHidden/>
              </w:rPr>
              <w:t>13</w:t>
            </w:r>
            <w:r>
              <w:rPr>
                <w:noProof/>
                <w:webHidden/>
              </w:rPr>
              <w:fldChar w:fldCharType="end"/>
            </w:r>
          </w:hyperlink>
        </w:p>
        <w:p w14:paraId="5035234D" w14:textId="11E589A4" w:rsidR="00427FE8" w:rsidRDefault="00427FE8">
          <w:pPr>
            <w:pStyle w:val="TOC3"/>
            <w:tabs>
              <w:tab w:val="left" w:pos="1200"/>
              <w:tab w:val="right" w:leader="dot" w:pos="10790"/>
            </w:tabs>
            <w:rPr>
              <w:rFonts w:eastAsiaTheme="minorEastAsia"/>
              <w:noProof/>
              <w:sz w:val="24"/>
              <w:szCs w:val="24"/>
              <w:lang w:eastAsia="zh-CN"/>
            </w:rPr>
          </w:pPr>
          <w:hyperlink w:anchor="_Toc237911192" w:history="1">
            <w:r w:rsidRPr="00523F89">
              <w:rPr>
                <w:rStyle w:val="Hyperlink"/>
                <w:noProof/>
              </w:rPr>
              <w:t>3.4.2</w:t>
            </w:r>
            <w:r>
              <w:rPr>
                <w:rFonts w:eastAsiaTheme="minorEastAsia"/>
                <w:noProof/>
                <w:sz w:val="24"/>
                <w:szCs w:val="24"/>
                <w:lang w:eastAsia="zh-CN"/>
              </w:rPr>
              <w:tab/>
            </w:r>
            <w:r w:rsidRPr="00523F89">
              <w:rPr>
                <w:rStyle w:val="Hyperlink"/>
                <w:noProof/>
              </w:rPr>
              <w:t>Query the Log Level</w:t>
            </w:r>
            <w:r>
              <w:rPr>
                <w:noProof/>
                <w:webHidden/>
              </w:rPr>
              <w:tab/>
            </w:r>
            <w:r>
              <w:rPr>
                <w:noProof/>
                <w:webHidden/>
              </w:rPr>
              <w:fldChar w:fldCharType="begin"/>
            </w:r>
            <w:r>
              <w:rPr>
                <w:noProof/>
                <w:webHidden/>
              </w:rPr>
              <w:instrText xml:space="preserve"> PAGEREF _Toc237911192 \h </w:instrText>
            </w:r>
            <w:r>
              <w:rPr>
                <w:noProof/>
                <w:webHidden/>
              </w:rPr>
            </w:r>
            <w:r>
              <w:rPr>
                <w:noProof/>
                <w:webHidden/>
              </w:rPr>
              <w:fldChar w:fldCharType="separate"/>
            </w:r>
            <w:r w:rsidR="00D55B71">
              <w:rPr>
                <w:noProof/>
                <w:webHidden/>
              </w:rPr>
              <w:t>13</w:t>
            </w:r>
            <w:r>
              <w:rPr>
                <w:noProof/>
                <w:webHidden/>
              </w:rPr>
              <w:fldChar w:fldCharType="end"/>
            </w:r>
          </w:hyperlink>
        </w:p>
        <w:p w14:paraId="21981E7C" w14:textId="3C55D1AE" w:rsidR="00427FE8" w:rsidRDefault="00427FE8">
          <w:pPr>
            <w:pStyle w:val="TOC2"/>
            <w:tabs>
              <w:tab w:val="left" w:pos="960"/>
              <w:tab w:val="right" w:leader="dot" w:pos="10790"/>
            </w:tabs>
            <w:rPr>
              <w:rFonts w:eastAsiaTheme="minorEastAsia"/>
              <w:noProof/>
              <w:sz w:val="24"/>
              <w:szCs w:val="24"/>
              <w:lang w:eastAsia="zh-CN"/>
            </w:rPr>
          </w:pPr>
          <w:hyperlink w:anchor="_Toc237911193" w:history="1">
            <w:r w:rsidRPr="00523F89">
              <w:rPr>
                <w:rStyle w:val="Hyperlink"/>
                <w:noProof/>
              </w:rPr>
              <w:t>3.5</w:t>
            </w:r>
            <w:r>
              <w:rPr>
                <w:rFonts w:eastAsiaTheme="minorEastAsia"/>
                <w:noProof/>
                <w:sz w:val="24"/>
                <w:szCs w:val="24"/>
                <w:lang w:eastAsia="zh-CN"/>
              </w:rPr>
              <w:tab/>
            </w:r>
            <w:r w:rsidRPr="00523F89">
              <w:rPr>
                <w:rStyle w:val="Hyperlink"/>
                <w:noProof/>
              </w:rPr>
              <w:t>AT+MAVLINK_ID</w:t>
            </w:r>
            <w:r>
              <w:rPr>
                <w:noProof/>
                <w:webHidden/>
              </w:rPr>
              <w:tab/>
            </w:r>
            <w:r>
              <w:rPr>
                <w:noProof/>
                <w:webHidden/>
              </w:rPr>
              <w:fldChar w:fldCharType="begin"/>
            </w:r>
            <w:r>
              <w:rPr>
                <w:noProof/>
                <w:webHidden/>
              </w:rPr>
              <w:instrText xml:space="preserve"> PAGEREF _Toc237911193 \h </w:instrText>
            </w:r>
            <w:r>
              <w:rPr>
                <w:noProof/>
                <w:webHidden/>
              </w:rPr>
            </w:r>
            <w:r>
              <w:rPr>
                <w:noProof/>
                <w:webHidden/>
              </w:rPr>
              <w:fldChar w:fldCharType="separate"/>
            </w:r>
            <w:r w:rsidR="00D55B71">
              <w:rPr>
                <w:noProof/>
                <w:webHidden/>
              </w:rPr>
              <w:t>14</w:t>
            </w:r>
            <w:r>
              <w:rPr>
                <w:noProof/>
                <w:webHidden/>
              </w:rPr>
              <w:fldChar w:fldCharType="end"/>
            </w:r>
          </w:hyperlink>
        </w:p>
        <w:p w14:paraId="63D648E5" w14:textId="660F78EC" w:rsidR="00427FE8" w:rsidRDefault="00427FE8">
          <w:pPr>
            <w:pStyle w:val="TOC3"/>
            <w:tabs>
              <w:tab w:val="left" w:pos="1200"/>
              <w:tab w:val="right" w:leader="dot" w:pos="10790"/>
            </w:tabs>
            <w:rPr>
              <w:rFonts w:eastAsiaTheme="minorEastAsia"/>
              <w:noProof/>
              <w:sz w:val="24"/>
              <w:szCs w:val="24"/>
              <w:lang w:eastAsia="zh-CN"/>
            </w:rPr>
          </w:pPr>
          <w:hyperlink w:anchor="_Toc237911194" w:history="1">
            <w:r w:rsidRPr="00523F89">
              <w:rPr>
                <w:rStyle w:val="Hyperlink"/>
                <w:noProof/>
              </w:rPr>
              <w:t>3.5.1</w:t>
            </w:r>
            <w:r>
              <w:rPr>
                <w:rFonts w:eastAsiaTheme="minorEastAsia"/>
                <w:noProof/>
                <w:sz w:val="24"/>
                <w:szCs w:val="24"/>
                <w:lang w:eastAsia="zh-CN"/>
              </w:rPr>
              <w:tab/>
            </w:r>
            <w:r w:rsidRPr="00523F89">
              <w:rPr>
                <w:rStyle w:val="Hyperlink"/>
                <w:noProof/>
              </w:rPr>
              <w:t>Set the MAVLINK System ID and Component ID</w:t>
            </w:r>
            <w:r>
              <w:rPr>
                <w:noProof/>
                <w:webHidden/>
              </w:rPr>
              <w:tab/>
            </w:r>
            <w:r>
              <w:rPr>
                <w:noProof/>
                <w:webHidden/>
              </w:rPr>
              <w:fldChar w:fldCharType="begin"/>
            </w:r>
            <w:r>
              <w:rPr>
                <w:noProof/>
                <w:webHidden/>
              </w:rPr>
              <w:instrText xml:space="preserve"> PAGEREF _Toc237911194 \h </w:instrText>
            </w:r>
            <w:r>
              <w:rPr>
                <w:noProof/>
                <w:webHidden/>
              </w:rPr>
            </w:r>
            <w:r>
              <w:rPr>
                <w:noProof/>
                <w:webHidden/>
              </w:rPr>
              <w:fldChar w:fldCharType="separate"/>
            </w:r>
            <w:r w:rsidR="00D55B71">
              <w:rPr>
                <w:noProof/>
                <w:webHidden/>
              </w:rPr>
              <w:t>14</w:t>
            </w:r>
            <w:r>
              <w:rPr>
                <w:noProof/>
                <w:webHidden/>
              </w:rPr>
              <w:fldChar w:fldCharType="end"/>
            </w:r>
          </w:hyperlink>
        </w:p>
        <w:p w14:paraId="2EB76ED5" w14:textId="3D67FFB7" w:rsidR="00427FE8" w:rsidRDefault="00427FE8">
          <w:pPr>
            <w:pStyle w:val="TOC3"/>
            <w:tabs>
              <w:tab w:val="left" w:pos="1200"/>
              <w:tab w:val="right" w:leader="dot" w:pos="10790"/>
            </w:tabs>
            <w:rPr>
              <w:rFonts w:eastAsiaTheme="minorEastAsia"/>
              <w:noProof/>
              <w:sz w:val="24"/>
              <w:szCs w:val="24"/>
              <w:lang w:eastAsia="zh-CN"/>
            </w:rPr>
          </w:pPr>
          <w:hyperlink w:anchor="_Toc237911195" w:history="1">
            <w:r w:rsidRPr="00523F89">
              <w:rPr>
                <w:rStyle w:val="Hyperlink"/>
                <w:noProof/>
              </w:rPr>
              <w:t>3.5.2</w:t>
            </w:r>
            <w:r>
              <w:rPr>
                <w:rFonts w:eastAsiaTheme="minorEastAsia"/>
                <w:noProof/>
                <w:sz w:val="24"/>
                <w:szCs w:val="24"/>
                <w:lang w:eastAsia="zh-CN"/>
              </w:rPr>
              <w:tab/>
            </w:r>
            <w:r w:rsidRPr="00523F89">
              <w:rPr>
                <w:rStyle w:val="Hyperlink"/>
                <w:noProof/>
              </w:rPr>
              <w:t>Query the MAVLINK System ID and Component ID</w:t>
            </w:r>
            <w:r>
              <w:rPr>
                <w:noProof/>
                <w:webHidden/>
              </w:rPr>
              <w:tab/>
            </w:r>
            <w:r>
              <w:rPr>
                <w:noProof/>
                <w:webHidden/>
              </w:rPr>
              <w:fldChar w:fldCharType="begin"/>
            </w:r>
            <w:r>
              <w:rPr>
                <w:noProof/>
                <w:webHidden/>
              </w:rPr>
              <w:instrText xml:space="preserve"> PAGEREF _Toc237911195 \h </w:instrText>
            </w:r>
            <w:r>
              <w:rPr>
                <w:noProof/>
                <w:webHidden/>
              </w:rPr>
            </w:r>
            <w:r>
              <w:rPr>
                <w:noProof/>
                <w:webHidden/>
              </w:rPr>
              <w:fldChar w:fldCharType="separate"/>
            </w:r>
            <w:r w:rsidR="00D55B71">
              <w:rPr>
                <w:noProof/>
                <w:webHidden/>
              </w:rPr>
              <w:t>14</w:t>
            </w:r>
            <w:r>
              <w:rPr>
                <w:noProof/>
                <w:webHidden/>
              </w:rPr>
              <w:fldChar w:fldCharType="end"/>
            </w:r>
          </w:hyperlink>
        </w:p>
        <w:p w14:paraId="4E239B99" w14:textId="32DD76E4" w:rsidR="00427FE8" w:rsidRDefault="00427FE8">
          <w:pPr>
            <w:pStyle w:val="TOC2"/>
            <w:tabs>
              <w:tab w:val="left" w:pos="960"/>
              <w:tab w:val="right" w:leader="dot" w:pos="10790"/>
            </w:tabs>
            <w:rPr>
              <w:rFonts w:eastAsiaTheme="minorEastAsia"/>
              <w:noProof/>
              <w:sz w:val="24"/>
              <w:szCs w:val="24"/>
              <w:lang w:eastAsia="zh-CN"/>
            </w:rPr>
          </w:pPr>
          <w:hyperlink w:anchor="_Toc237911196" w:history="1">
            <w:r w:rsidRPr="00523F89">
              <w:rPr>
                <w:rStyle w:val="Hyperlink"/>
                <w:noProof/>
              </w:rPr>
              <w:t>3.6</w:t>
            </w:r>
            <w:r>
              <w:rPr>
                <w:rFonts w:eastAsiaTheme="minorEastAsia"/>
                <w:noProof/>
                <w:sz w:val="24"/>
                <w:szCs w:val="24"/>
                <w:lang w:eastAsia="zh-CN"/>
              </w:rPr>
              <w:tab/>
            </w:r>
            <w:r w:rsidRPr="00523F89">
              <w:rPr>
                <w:rStyle w:val="Hyperlink"/>
                <w:noProof/>
              </w:rPr>
              <w:t>AT+PROTOCOL_OUT</w:t>
            </w:r>
            <w:r>
              <w:rPr>
                <w:noProof/>
                <w:webHidden/>
              </w:rPr>
              <w:tab/>
            </w:r>
            <w:r>
              <w:rPr>
                <w:noProof/>
                <w:webHidden/>
              </w:rPr>
              <w:fldChar w:fldCharType="begin"/>
            </w:r>
            <w:r>
              <w:rPr>
                <w:noProof/>
                <w:webHidden/>
              </w:rPr>
              <w:instrText xml:space="preserve"> PAGEREF _Toc237911196 \h </w:instrText>
            </w:r>
            <w:r>
              <w:rPr>
                <w:noProof/>
                <w:webHidden/>
              </w:rPr>
            </w:r>
            <w:r>
              <w:rPr>
                <w:noProof/>
                <w:webHidden/>
              </w:rPr>
              <w:fldChar w:fldCharType="separate"/>
            </w:r>
            <w:r w:rsidR="00D55B71">
              <w:rPr>
                <w:noProof/>
                <w:webHidden/>
              </w:rPr>
              <w:t>15</w:t>
            </w:r>
            <w:r>
              <w:rPr>
                <w:noProof/>
                <w:webHidden/>
              </w:rPr>
              <w:fldChar w:fldCharType="end"/>
            </w:r>
          </w:hyperlink>
        </w:p>
        <w:p w14:paraId="47151B97" w14:textId="700C0934" w:rsidR="00427FE8" w:rsidRDefault="00427FE8">
          <w:pPr>
            <w:pStyle w:val="TOC3"/>
            <w:tabs>
              <w:tab w:val="left" w:pos="1200"/>
              <w:tab w:val="right" w:leader="dot" w:pos="10790"/>
            </w:tabs>
            <w:rPr>
              <w:rFonts w:eastAsiaTheme="minorEastAsia"/>
              <w:noProof/>
              <w:sz w:val="24"/>
              <w:szCs w:val="24"/>
              <w:lang w:eastAsia="zh-CN"/>
            </w:rPr>
          </w:pPr>
          <w:hyperlink w:anchor="_Toc237911197" w:history="1">
            <w:r w:rsidRPr="00523F89">
              <w:rPr>
                <w:rStyle w:val="Hyperlink"/>
                <w:noProof/>
              </w:rPr>
              <w:t>3.6.1</w:t>
            </w:r>
            <w:r>
              <w:rPr>
                <w:rFonts w:eastAsiaTheme="minorEastAsia"/>
                <w:noProof/>
                <w:sz w:val="24"/>
                <w:szCs w:val="24"/>
                <w:lang w:eastAsia="zh-CN"/>
              </w:rPr>
              <w:tab/>
            </w:r>
            <w:r w:rsidRPr="00523F89">
              <w:rPr>
                <w:rStyle w:val="Hyperlink"/>
                <w:noProof/>
              </w:rPr>
              <w:t>Set the Reporting Protocol for a Serial Interface</w:t>
            </w:r>
            <w:r>
              <w:rPr>
                <w:noProof/>
                <w:webHidden/>
              </w:rPr>
              <w:tab/>
            </w:r>
            <w:r>
              <w:rPr>
                <w:noProof/>
                <w:webHidden/>
              </w:rPr>
              <w:fldChar w:fldCharType="begin"/>
            </w:r>
            <w:r>
              <w:rPr>
                <w:noProof/>
                <w:webHidden/>
              </w:rPr>
              <w:instrText xml:space="preserve"> PAGEREF _Toc237911197 \h </w:instrText>
            </w:r>
            <w:r>
              <w:rPr>
                <w:noProof/>
                <w:webHidden/>
              </w:rPr>
            </w:r>
            <w:r>
              <w:rPr>
                <w:noProof/>
                <w:webHidden/>
              </w:rPr>
              <w:fldChar w:fldCharType="separate"/>
            </w:r>
            <w:r w:rsidR="00D55B71">
              <w:rPr>
                <w:noProof/>
                <w:webHidden/>
              </w:rPr>
              <w:t>15</w:t>
            </w:r>
            <w:r>
              <w:rPr>
                <w:noProof/>
                <w:webHidden/>
              </w:rPr>
              <w:fldChar w:fldCharType="end"/>
            </w:r>
          </w:hyperlink>
        </w:p>
        <w:p w14:paraId="0FD055FC" w14:textId="19EC8513" w:rsidR="00427FE8" w:rsidRDefault="00427FE8">
          <w:pPr>
            <w:pStyle w:val="TOC3"/>
            <w:tabs>
              <w:tab w:val="left" w:pos="1200"/>
              <w:tab w:val="right" w:leader="dot" w:pos="10790"/>
            </w:tabs>
            <w:rPr>
              <w:rFonts w:eastAsiaTheme="minorEastAsia"/>
              <w:noProof/>
              <w:sz w:val="24"/>
              <w:szCs w:val="24"/>
              <w:lang w:eastAsia="zh-CN"/>
            </w:rPr>
          </w:pPr>
          <w:hyperlink w:anchor="_Toc237911198" w:history="1">
            <w:r w:rsidRPr="00523F89">
              <w:rPr>
                <w:rStyle w:val="Hyperlink"/>
                <w:noProof/>
              </w:rPr>
              <w:t>3.6.2</w:t>
            </w:r>
            <w:r>
              <w:rPr>
                <w:rFonts w:eastAsiaTheme="minorEastAsia"/>
                <w:noProof/>
                <w:sz w:val="24"/>
                <w:szCs w:val="24"/>
                <w:lang w:eastAsia="zh-CN"/>
              </w:rPr>
              <w:tab/>
            </w:r>
            <w:r w:rsidRPr="00523F89">
              <w:rPr>
                <w:rStyle w:val="Hyperlink"/>
                <w:noProof/>
              </w:rPr>
              <w:t>Query the Reporting Protocol for All Serial Interfaces</w:t>
            </w:r>
            <w:r>
              <w:rPr>
                <w:noProof/>
                <w:webHidden/>
              </w:rPr>
              <w:tab/>
            </w:r>
            <w:r>
              <w:rPr>
                <w:noProof/>
                <w:webHidden/>
              </w:rPr>
              <w:fldChar w:fldCharType="begin"/>
            </w:r>
            <w:r>
              <w:rPr>
                <w:noProof/>
                <w:webHidden/>
              </w:rPr>
              <w:instrText xml:space="preserve"> PAGEREF _Toc237911198 \h </w:instrText>
            </w:r>
            <w:r>
              <w:rPr>
                <w:noProof/>
                <w:webHidden/>
              </w:rPr>
            </w:r>
            <w:r>
              <w:rPr>
                <w:noProof/>
                <w:webHidden/>
              </w:rPr>
              <w:fldChar w:fldCharType="separate"/>
            </w:r>
            <w:r w:rsidR="00D55B71">
              <w:rPr>
                <w:noProof/>
                <w:webHidden/>
              </w:rPr>
              <w:t>15</w:t>
            </w:r>
            <w:r>
              <w:rPr>
                <w:noProof/>
                <w:webHidden/>
              </w:rPr>
              <w:fldChar w:fldCharType="end"/>
            </w:r>
          </w:hyperlink>
        </w:p>
        <w:p w14:paraId="467F6E20" w14:textId="724F0554" w:rsidR="00427FE8" w:rsidRDefault="00427FE8">
          <w:pPr>
            <w:pStyle w:val="TOC2"/>
            <w:tabs>
              <w:tab w:val="left" w:pos="960"/>
              <w:tab w:val="right" w:leader="dot" w:pos="10790"/>
            </w:tabs>
            <w:rPr>
              <w:rFonts w:eastAsiaTheme="minorEastAsia"/>
              <w:noProof/>
              <w:sz w:val="24"/>
              <w:szCs w:val="24"/>
              <w:lang w:eastAsia="zh-CN"/>
            </w:rPr>
          </w:pPr>
          <w:hyperlink w:anchor="_Toc237911199" w:history="1">
            <w:r w:rsidRPr="00523F89">
              <w:rPr>
                <w:rStyle w:val="Hyperlink"/>
                <w:noProof/>
              </w:rPr>
              <w:t>3.7</w:t>
            </w:r>
            <w:r>
              <w:rPr>
                <w:rFonts w:eastAsiaTheme="minorEastAsia"/>
                <w:noProof/>
                <w:sz w:val="24"/>
                <w:szCs w:val="24"/>
                <w:lang w:eastAsia="zh-CN"/>
              </w:rPr>
              <w:tab/>
            </w:r>
            <w:r w:rsidRPr="00523F89">
              <w:rPr>
                <w:rStyle w:val="Hyperlink"/>
                <w:noProof/>
              </w:rPr>
              <w:t>AT+R1090_GAIN</w:t>
            </w:r>
            <w:r>
              <w:rPr>
                <w:noProof/>
                <w:webHidden/>
              </w:rPr>
              <w:tab/>
            </w:r>
            <w:r>
              <w:rPr>
                <w:noProof/>
                <w:webHidden/>
              </w:rPr>
              <w:fldChar w:fldCharType="begin"/>
            </w:r>
            <w:r>
              <w:rPr>
                <w:noProof/>
                <w:webHidden/>
              </w:rPr>
              <w:instrText xml:space="preserve"> PAGEREF _Toc237911199 \h </w:instrText>
            </w:r>
            <w:r>
              <w:rPr>
                <w:noProof/>
                <w:webHidden/>
              </w:rPr>
            </w:r>
            <w:r>
              <w:rPr>
                <w:noProof/>
                <w:webHidden/>
              </w:rPr>
              <w:fldChar w:fldCharType="separate"/>
            </w:r>
            <w:r w:rsidR="00D55B71">
              <w:rPr>
                <w:noProof/>
                <w:webHidden/>
              </w:rPr>
              <w:t>15</w:t>
            </w:r>
            <w:r>
              <w:rPr>
                <w:noProof/>
                <w:webHidden/>
              </w:rPr>
              <w:fldChar w:fldCharType="end"/>
            </w:r>
          </w:hyperlink>
        </w:p>
        <w:p w14:paraId="21B0A9B4" w14:textId="126DE444" w:rsidR="00427FE8" w:rsidRDefault="00427FE8">
          <w:pPr>
            <w:pStyle w:val="TOC3"/>
            <w:tabs>
              <w:tab w:val="left" w:pos="1200"/>
              <w:tab w:val="right" w:leader="dot" w:pos="10790"/>
            </w:tabs>
            <w:rPr>
              <w:rFonts w:eastAsiaTheme="minorEastAsia"/>
              <w:noProof/>
              <w:sz w:val="24"/>
              <w:szCs w:val="24"/>
              <w:lang w:eastAsia="zh-CN"/>
            </w:rPr>
          </w:pPr>
          <w:hyperlink w:anchor="_Toc237911200" w:history="1">
            <w:r w:rsidRPr="00523F89">
              <w:rPr>
                <w:rStyle w:val="Hyperlink"/>
                <w:noProof/>
              </w:rPr>
              <w:t>3.7.1</w:t>
            </w:r>
            <w:r>
              <w:rPr>
                <w:rFonts w:eastAsiaTheme="minorEastAsia"/>
                <w:noProof/>
                <w:sz w:val="24"/>
                <w:szCs w:val="24"/>
                <w:lang w:eastAsia="zh-CN"/>
              </w:rPr>
              <w:tab/>
            </w:r>
            <w:r w:rsidRPr="00523F89">
              <w:rPr>
                <w:rStyle w:val="Hyperlink"/>
                <w:noProof/>
              </w:rPr>
              <w:t>Set the 1090 MHz Gain</w:t>
            </w:r>
            <w:r>
              <w:rPr>
                <w:noProof/>
                <w:webHidden/>
              </w:rPr>
              <w:tab/>
            </w:r>
            <w:r>
              <w:rPr>
                <w:noProof/>
                <w:webHidden/>
              </w:rPr>
              <w:fldChar w:fldCharType="begin"/>
            </w:r>
            <w:r>
              <w:rPr>
                <w:noProof/>
                <w:webHidden/>
              </w:rPr>
              <w:instrText xml:space="preserve"> PAGEREF _Toc237911200 \h </w:instrText>
            </w:r>
            <w:r>
              <w:rPr>
                <w:noProof/>
                <w:webHidden/>
              </w:rPr>
            </w:r>
            <w:r>
              <w:rPr>
                <w:noProof/>
                <w:webHidden/>
              </w:rPr>
              <w:fldChar w:fldCharType="separate"/>
            </w:r>
            <w:r w:rsidR="00D55B71">
              <w:rPr>
                <w:noProof/>
                <w:webHidden/>
              </w:rPr>
              <w:t>15</w:t>
            </w:r>
            <w:r>
              <w:rPr>
                <w:noProof/>
                <w:webHidden/>
              </w:rPr>
              <w:fldChar w:fldCharType="end"/>
            </w:r>
          </w:hyperlink>
        </w:p>
        <w:p w14:paraId="116B1D55" w14:textId="118A43D6" w:rsidR="00427FE8" w:rsidRDefault="00427FE8">
          <w:pPr>
            <w:pStyle w:val="TOC3"/>
            <w:tabs>
              <w:tab w:val="left" w:pos="1200"/>
              <w:tab w:val="right" w:leader="dot" w:pos="10790"/>
            </w:tabs>
            <w:rPr>
              <w:rFonts w:eastAsiaTheme="minorEastAsia"/>
              <w:noProof/>
              <w:sz w:val="24"/>
              <w:szCs w:val="24"/>
              <w:lang w:eastAsia="zh-CN"/>
            </w:rPr>
          </w:pPr>
          <w:hyperlink w:anchor="_Toc237911201" w:history="1">
            <w:r w:rsidRPr="00523F89">
              <w:rPr>
                <w:rStyle w:val="Hyperlink"/>
                <w:noProof/>
              </w:rPr>
              <w:t>3.7.2</w:t>
            </w:r>
            <w:r>
              <w:rPr>
                <w:rFonts w:eastAsiaTheme="minorEastAsia"/>
                <w:noProof/>
                <w:sz w:val="24"/>
                <w:szCs w:val="24"/>
                <w:lang w:eastAsia="zh-CN"/>
              </w:rPr>
              <w:tab/>
            </w:r>
            <w:r w:rsidRPr="00523F89">
              <w:rPr>
                <w:rStyle w:val="Hyperlink"/>
                <w:noProof/>
              </w:rPr>
              <w:t>Query the 1090 MHz Gain</w:t>
            </w:r>
            <w:r>
              <w:rPr>
                <w:noProof/>
                <w:webHidden/>
              </w:rPr>
              <w:tab/>
            </w:r>
            <w:r>
              <w:rPr>
                <w:noProof/>
                <w:webHidden/>
              </w:rPr>
              <w:fldChar w:fldCharType="begin"/>
            </w:r>
            <w:r>
              <w:rPr>
                <w:noProof/>
                <w:webHidden/>
              </w:rPr>
              <w:instrText xml:space="preserve"> PAGEREF _Toc237911201 \h </w:instrText>
            </w:r>
            <w:r>
              <w:rPr>
                <w:noProof/>
                <w:webHidden/>
              </w:rPr>
            </w:r>
            <w:r>
              <w:rPr>
                <w:noProof/>
                <w:webHidden/>
              </w:rPr>
              <w:fldChar w:fldCharType="separate"/>
            </w:r>
            <w:r w:rsidR="00D55B71">
              <w:rPr>
                <w:noProof/>
                <w:webHidden/>
              </w:rPr>
              <w:t>15</w:t>
            </w:r>
            <w:r>
              <w:rPr>
                <w:noProof/>
                <w:webHidden/>
              </w:rPr>
              <w:fldChar w:fldCharType="end"/>
            </w:r>
          </w:hyperlink>
        </w:p>
        <w:p w14:paraId="55510F88" w14:textId="7953D735" w:rsidR="00427FE8" w:rsidRDefault="00427FE8">
          <w:pPr>
            <w:pStyle w:val="TOC2"/>
            <w:tabs>
              <w:tab w:val="left" w:pos="960"/>
              <w:tab w:val="right" w:leader="dot" w:pos="10790"/>
            </w:tabs>
            <w:rPr>
              <w:rFonts w:eastAsiaTheme="minorEastAsia"/>
              <w:noProof/>
              <w:sz w:val="24"/>
              <w:szCs w:val="24"/>
              <w:lang w:eastAsia="zh-CN"/>
            </w:rPr>
          </w:pPr>
          <w:hyperlink w:anchor="_Toc237911202" w:history="1">
            <w:r w:rsidRPr="00523F89">
              <w:rPr>
                <w:rStyle w:val="Hyperlink"/>
                <w:noProof/>
              </w:rPr>
              <w:t>3.8</w:t>
            </w:r>
            <w:r>
              <w:rPr>
                <w:rFonts w:eastAsiaTheme="minorEastAsia"/>
                <w:noProof/>
                <w:sz w:val="24"/>
                <w:szCs w:val="24"/>
                <w:lang w:eastAsia="zh-CN"/>
              </w:rPr>
              <w:tab/>
            </w:r>
            <w:r w:rsidRPr="00523F89">
              <w:rPr>
                <w:rStyle w:val="Hyperlink"/>
                <w:noProof/>
              </w:rPr>
              <w:t>AT+R1090_PREAMBLE</w:t>
            </w:r>
            <w:r>
              <w:rPr>
                <w:noProof/>
                <w:webHidden/>
              </w:rPr>
              <w:tab/>
            </w:r>
            <w:r>
              <w:rPr>
                <w:noProof/>
                <w:webHidden/>
              </w:rPr>
              <w:fldChar w:fldCharType="begin"/>
            </w:r>
            <w:r>
              <w:rPr>
                <w:noProof/>
                <w:webHidden/>
              </w:rPr>
              <w:instrText xml:space="preserve"> PAGEREF _Toc237911202 \h </w:instrText>
            </w:r>
            <w:r>
              <w:rPr>
                <w:noProof/>
                <w:webHidden/>
              </w:rPr>
            </w:r>
            <w:r>
              <w:rPr>
                <w:noProof/>
                <w:webHidden/>
              </w:rPr>
              <w:fldChar w:fldCharType="separate"/>
            </w:r>
            <w:r w:rsidR="00D55B71">
              <w:rPr>
                <w:noProof/>
                <w:webHidden/>
              </w:rPr>
              <w:t>16</w:t>
            </w:r>
            <w:r>
              <w:rPr>
                <w:noProof/>
                <w:webHidden/>
              </w:rPr>
              <w:fldChar w:fldCharType="end"/>
            </w:r>
          </w:hyperlink>
        </w:p>
        <w:p w14:paraId="21CDC374" w14:textId="1BCA4A33" w:rsidR="00427FE8" w:rsidRDefault="00427FE8">
          <w:pPr>
            <w:pStyle w:val="TOC3"/>
            <w:tabs>
              <w:tab w:val="left" w:pos="1200"/>
              <w:tab w:val="right" w:leader="dot" w:pos="10790"/>
            </w:tabs>
            <w:rPr>
              <w:rFonts w:eastAsiaTheme="minorEastAsia"/>
              <w:noProof/>
              <w:sz w:val="24"/>
              <w:szCs w:val="24"/>
              <w:lang w:eastAsia="zh-CN"/>
            </w:rPr>
          </w:pPr>
          <w:hyperlink w:anchor="_Toc237911203" w:history="1">
            <w:r w:rsidRPr="00523F89">
              <w:rPr>
                <w:rStyle w:val="Hyperlink"/>
                <w:noProof/>
              </w:rPr>
              <w:t>3.8.1</w:t>
            </w:r>
            <w:r>
              <w:rPr>
                <w:rFonts w:eastAsiaTheme="minorEastAsia"/>
                <w:noProof/>
                <w:sz w:val="24"/>
                <w:szCs w:val="24"/>
                <w:lang w:eastAsia="zh-CN"/>
              </w:rPr>
              <w:tab/>
            </w:r>
            <w:r w:rsidRPr="00523F89">
              <w:rPr>
                <w:rStyle w:val="Hyperlink"/>
                <w:noProof/>
              </w:rPr>
              <w:t>Set the Preamble Mode</w:t>
            </w:r>
            <w:r>
              <w:rPr>
                <w:noProof/>
                <w:webHidden/>
              </w:rPr>
              <w:tab/>
            </w:r>
            <w:r>
              <w:rPr>
                <w:noProof/>
                <w:webHidden/>
              </w:rPr>
              <w:fldChar w:fldCharType="begin"/>
            </w:r>
            <w:r>
              <w:rPr>
                <w:noProof/>
                <w:webHidden/>
              </w:rPr>
              <w:instrText xml:space="preserve"> PAGEREF _Toc237911203 \h </w:instrText>
            </w:r>
            <w:r>
              <w:rPr>
                <w:noProof/>
                <w:webHidden/>
              </w:rPr>
            </w:r>
            <w:r>
              <w:rPr>
                <w:noProof/>
                <w:webHidden/>
              </w:rPr>
              <w:fldChar w:fldCharType="separate"/>
            </w:r>
            <w:r w:rsidR="00D55B71">
              <w:rPr>
                <w:noProof/>
                <w:webHidden/>
              </w:rPr>
              <w:t>16</w:t>
            </w:r>
            <w:r>
              <w:rPr>
                <w:noProof/>
                <w:webHidden/>
              </w:rPr>
              <w:fldChar w:fldCharType="end"/>
            </w:r>
          </w:hyperlink>
        </w:p>
        <w:p w14:paraId="6DCFF3F5" w14:textId="57AC21E3" w:rsidR="00427FE8" w:rsidRDefault="00427FE8">
          <w:pPr>
            <w:pStyle w:val="TOC3"/>
            <w:tabs>
              <w:tab w:val="left" w:pos="1200"/>
              <w:tab w:val="right" w:leader="dot" w:pos="10790"/>
            </w:tabs>
            <w:rPr>
              <w:rFonts w:eastAsiaTheme="minorEastAsia"/>
              <w:noProof/>
              <w:sz w:val="24"/>
              <w:szCs w:val="24"/>
              <w:lang w:eastAsia="zh-CN"/>
            </w:rPr>
          </w:pPr>
          <w:hyperlink w:anchor="_Toc237911204" w:history="1">
            <w:r w:rsidRPr="00523F89">
              <w:rPr>
                <w:rStyle w:val="Hyperlink"/>
                <w:noProof/>
              </w:rPr>
              <w:t>3.8.2</w:t>
            </w:r>
            <w:r>
              <w:rPr>
                <w:rFonts w:eastAsiaTheme="minorEastAsia"/>
                <w:noProof/>
                <w:sz w:val="24"/>
                <w:szCs w:val="24"/>
                <w:lang w:eastAsia="zh-CN"/>
              </w:rPr>
              <w:tab/>
            </w:r>
            <w:r w:rsidRPr="00523F89">
              <w:rPr>
                <w:rStyle w:val="Hyperlink"/>
                <w:noProof/>
              </w:rPr>
              <w:t>Query the Preamble Mode</w:t>
            </w:r>
            <w:r>
              <w:rPr>
                <w:noProof/>
                <w:webHidden/>
              </w:rPr>
              <w:tab/>
            </w:r>
            <w:r>
              <w:rPr>
                <w:noProof/>
                <w:webHidden/>
              </w:rPr>
              <w:fldChar w:fldCharType="begin"/>
            </w:r>
            <w:r>
              <w:rPr>
                <w:noProof/>
                <w:webHidden/>
              </w:rPr>
              <w:instrText xml:space="preserve"> PAGEREF _Toc237911204 \h </w:instrText>
            </w:r>
            <w:r>
              <w:rPr>
                <w:noProof/>
                <w:webHidden/>
              </w:rPr>
            </w:r>
            <w:r>
              <w:rPr>
                <w:noProof/>
                <w:webHidden/>
              </w:rPr>
              <w:fldChar w:fldCharType="separate"/>
            </w:r>
            <w:r w:rsidR="00D55B71">
              <w:rPr>
                <w:noProof/>
                <w:webHidden/>
              </w:rPr>
              <w:t>16</w:t>
            </w:r>
            <w:r>
              <w:rPr>
                <w:noProof/>
                <w:webHidden/>
              </w:rPr>
              <w:fldChar w:fldCharType="end"/>
            </w:r>
          </w:hyperlink>
        </w:p>
        <w:p w14:paraId="5DCEEE65" w14:textId="7ADAE264" w:rsidR="00427FE8" w:rsidRDefault="00427FE8">
          <w:pPr>
            <w:pStyle w:val="TOC2"/>
            <w:tabs>
              <w:tab w:val="left" w:pos="960"/>
              <w:tab w:val="right" w:leader="dot" w:pos="10790"/>
            </w:tabs>
            <w:rPr>
              <w:rFonts w:eastAsiaTheme="minorEastAsia"/>
              <w:noProof/>
              <w:sz w:val="24"/>
              <w:szCs w:val="24"/>
              <w:lang w:eastAsia="zh-CN"/>
            </w:rPr>
          </w:pPr>
          <w:hyperlink w:anchor="_Toc237911205" w:history="1">
            <w:r w:rsidRPr="00523F89">
              <w:rPr>
                <w:rStyle w:val="Hyperlink"/>
                <w:noProof/>
              </w:rPr>
              <w:t>3.9</w:t>
            </w:r>
            <w:r>
              <w:rPr>
                <w:rFonts w:eastAsiaTheme="minorEastAsia"/>
                <w:noProof/>
                <w:sz w:val="24"/>
                <w:szCs w:val="24"/>
                <w:lang w:eastAsia="zh-CN"/>
              </w:rPr>
              <w:tab/>
            </w:r>
            <w:r w:rsidRPr="00523F89">
              <w:rPr>
                <w:rStyle w:val="Hyperlink"/>
                <w:noProof/>
              </w:rPr>
              <w:t>AT+R1090_RX_BOOST</w:t>
            </w:r>
            <w:r>
              <w:rPr>
                <w:noProof/>
                <w:webHidden/>
              </w:rPr>
              <w:tab/>
            </w:r>
            <w:r>
              <w:rPr>
                <w:noProof/>
                <w:webHidden/>
              </w:rPr>
              <w:fldChar w:fldCharType="begin"/>
            </w:r>
            <w:r>
              <w:rPr>
                <w:noProof/>
                <w:webHidden/>
              </w:rPr>
              <w:instrText xml:space="preserve"> PAGEREF _Toc237911205 \h </w:instrText>
            </w:r>
            <w:r>
              <w:rPr>
                <w:noProof/>
                <w:webHidden/>
              </w:rPr>
            </w:r>
            <w:r>
              <w:rPr>
                <w:noProof/>
                <w:webHidden/>
              </w:rPr>
              <w:fldChar w:fldCharType="separate"/>
            </w:r>
            <w:r w:rsidR="00D55B71">
              <w:rPr>
                <w:noProof/>
                <w:webHidden/>
              </w:rPr>
              <w:t>17</w:t>
            </w:r>
            <w:r>
              <w:rPr>
                <w:noProof/>
                <w:webHidden/>
              </w:rPr>
              <w:fldChar w:fldCharType="end"/>
            </w:r>
          </w:hyperlink>
        </w:p>
        <w:p w14:paraId="669C8436" w14:textId="478BE693" w:rsidR="00427FE8" w:rsidRDefault="00427FE8">
          <w:pPr>
            <w:pStyle w:val="TOC3"/>
            <w:tabs>
              <w:tab w:val="left" w:pos="1200"/>
              <w:tab w:val="right" w:leader="dot" w:pos="10790"/>
            </w:tabs>
            <w:rPr>
              <w:rFonts w:eastAsiaTheme="minorEastAsia"/>
              <w:noProof/>
              <w:sz w:val="24"/>
              <w:szCs w:val="24"/>
              <w:lang w:eastAsia="zh-CN"/>
            </w:rPr>
          </w:pPr>
          <w:hyperlink w:anchor="_Toc237911206" w:history="1">
            <w:r w:rsidRPr="00523F89">
              <w:rPr>
                <w:rStyle w:val="Hyperlink"/>
                <w:noProof/>
              </w:rPr>
              <w:t>3.9.1</w:t>
            </w:r>
            <w:r>
              <w:rPr>
                <w:rFonts w:eastAsiaTheme="minorEastAsia"/>
                <w:noProof/>
                <w:sz w:val="24"/>
                <w:szCs w:val="24"/>
                <w:lang w:eastAsia="zh-CN"/>
              </w:rPr>
              <w:tab/>
            </w:r>
            <w:r w:rsidRPr="00523F89">
              <w:rPr>
                <w:rStyle w:val="Hyperlink"/>
                <w:noProof/>
              </w:rPr>
              <w:t>Set the 1090 MHz RX Boost Level</w:t>
            </w:r>
            <w:r>
              <w:rPr>
                <w:noProof/>
                <w:webHidden/>
              </w:rPr>
              <w:tab/>
            </w:r>
            <w:r>
              <w:rPr>
                <w:noProof/>
                <w:webHidden/>
              </w:rPr>
              <w:fldChar w:fldCharType="begin"/>
            </w:r>
            <w:r>
              <w:rPr>
                <w:noProof/>
                <w:webHidden/>
              </w:rPr>
              <w:instrText xml:space="preserve"> PAGEREF _Toc237911206 \h </w:instrText>
            </w:r>
            <w:r>
              <w:rPr>
                <w:noProof/>
                <w:webHidden/>
              </w:rPr>
            </w:r>
            <w:r>
              <w:rPr>
                <w:noProof/>
                <w:webHidden/>
              </w:rPr>
              <w:fldChar w:fldCharType="separate"/>
            </w:r>
            <w:r w:rsidR="00D55B71">
              <w:rPr>
                <w:noProof/>
                <w:webHidden/>
              </w:rPr>
              <w:t>17</w:t>
            </w:r>
            <w:r>
              <w:rPr>
                <w:noProof/>
                <w:webHidden/>
              </w:rPr>
              <w:fldChar w:fldCharType="end"/>
            </w:r>
          </w:hyperlink>
        </w:p>
        <w:p w14:paraId="1D88FE8F" w14:textId="35237FCE" w:rsidR="00427FE8" w:rsidRDefault="00427FE8">
          <w:pPr>
            <w:pStyle w:val="TOC3"/>
            <w:tabs>
              <w:tab w:val="left" w:pos="1200"/>
              <w:tab w:val="right" w:leader="dot" w:pos="10790"/>
            </w:tabs>
            <w:rPr>
              <w:rFonts w:eastAsiaTheme="minorEastAsia"/>
              <w:noProof/>
              <w:sz w:val="24"/>
              <w:szCs w:val="24"/>
              <w:lang w:eastAsia="zh-CN"/>
            </w:rPr>
          </w:pPr>
          <w:hyperlink w:anchor="_Toc237911207" w:history="1">
            <w:r w:rsidRPr="00523F89">
              <w:rPr>
                <w:rStyle w:val="Hyperlink"/>
                <w:noProof/>
              </w:rPr>
              <w:t>3.9.2</w:t>
            </w:r>
            <w:r>
              <w:rPr>
                <w:rFonts w:eastAsiaTheme="minorEastAsia"/>
                <w:noProof/>
                <w:sz w:val="24"/>
                <w:szCs w:val="24"/>
                <w:lang w:eastAsia="zh-CN"/>
              </w:rPr>
              <w:tab/>
            </w:r>
            <w:r w:rsidRPr="00523F89">
              <w:rPr>
                <w:rStyle w:val="Hyperlink"/>
                <w:noProof/>
              </w:rPr>
              <w:t>Query the 1090 MHz RX Boost Level</w:t>
            </w:r>
            <w:r>
              <w:rPr>
                <w:noProof/>
                <w:webHidden/>
              </w:rPr>
              <w:tab/>
            </w:r>
            <w:r>
              <w:rPr>
                <w:noProof/>
                <w:webHidden/>
              </w:rPr>
              <w:fldChar w:fldCharType="begin"/>
            </w:r>
            <w:r>
              <w:rPr>
                <w:noProof/>
                <w:webHidden/>
              </w:rPr>
              <w:instrText xml:space="preserve"> PAGEREF _Toc237911207 \h </w:instrText>
            </w:r>
            <w:r>
              <w:rPr>
                <w:noProof/>
                <w:webHidden/>
              </w:rPr>
            </w:r>
            <w:r>
              <w:rPr>
                <w:noProof/>
                <w:webHidden/>
              </w:rPr>
              <w:fldChar w:fldCharType="separate"/>
            </w:r>
            <w:r w:rsidR="00D55B71">
              <w:rPr>
                <w:noProof/>
                <w:webHidden/>
              </w:rPr>
              <w:t>17</w:t>
            </w:r>
            <w:r>
              <w:rPr>
                <w:noProof/>
                <w:webHidden/>
              </w:rPr>
              <w:fldChar w:fldCharType="end"/>
            </w:r>
          </w:hyperlink>
        </w:p>
        <w:p w14:paraId="2B9A7FDA" w14:textId="27281FF1" w:rsidR="00427FE8" w:rsidRDefault="00427FE8">
          <w:pPr>
            <w:pStyle w:val="TOC2"/>
            <w:tabs>
              <w:tab w:val="left" w:pos="960"/>
              <w:tab w:val="right" w:leader="dot" w:pos="10790"/>
            </w:tabs>
            <w:rPr>
              <w:rFonts w:eastAsiaTheme="minorEastAsia"/>
              <w:noProof/>
              <w:sz w:val="24"/>
              <w:szCs w:val="24"/>
              <w:lang w:eastAsia="zh-CN"/>
            </w:rPr>
          </w:pPr>
          <w:hyperlink w:anchor="_Toc237911208" w:history="1">
            <w:r w:rsidRPr="00523F89">
              <w:rPr>
                <w:rStyle w:val="Hyperlink"/>
                <w:noProof/>
              </w:rPr>
              <w:t>3.10</w:t>
            </w:r>
            <w:r>
              <w:rPr>
                <w:rFonts w:eastAsiaTheme="minorEastAsia"/>
                <w:noProof/>
                <w:sz w:val="24"/>
                <w:szCs w:val="24"/>
                <w:lang w:eastAsia="zh-CN"/>
              </w:rPr>
              <w:tab/>
            </w:r>
            <w:r w:rsidRPr="00523F89">
              <w:rPr>
                <w:rStyle w:val="Hyperlink"/>
                <w:noProof/>
              </w:rPr>
              <w:t>AT+REBOOT</w:t>
            </w:r>
            <w:r>
              <w:rPr>
                <w:noProof/>
                <w:webHidden/>
              </w:rPr>
              <w:tab/>
            </w:r>
            <w:r>
              <w:rPr>
                <w:noProof/>
                <w:webHidden/>
              </w:rPr>
              <w:fldChar w:fldCharType="begin"/>
            </w:r>
            <w:r>
              <w:rPr>
                <w:noProof/>
                <w:webHidden/>
              </w:rPr>
              <w:instrText xml:space="preserve"> PAGEREF _Toc237911208 \h </w:instrText>
            </w:r>
            <w:r>
              <w:rPr>
                <w:noProof/>
                <w:webHidden/>
              </w:rPr>
            </w:r>
            <w:r>
              <w:rPr>
                <w:noProof/>
                <w:webHidden/>
              </w:rPr>
              <w:fldChar w:fldCharType="separate"/>
            </w:r>
            <w:r w:rsidR="00D55B71">
              <w:rPr>
                <w:noProof/>
                <w:webHidden/>
              </w:rPr>
              <w:t>18</w:t>
            </w:r>
            <w:r>
              <w:rPr>
                <w:noProof/>
                <w:webHidden/>
              </w:rPr>
              <w:fldChar w:fldCharType="end"/>
            </w:r>
          </w:hyperlink>
        </w:p>
        <w:p w14:paraId="6127A81C" w14:textId="3D469345" w:rsidR="00427FE8" w:rsidRDefault="00427FE8">
          <w:pPr>
            <w:pStyle w:val="TOC2"/>
            <w:tabs>
              <w:tab w:val="left" w:pos="960"/>
              <w:tab w:val="right" w:leader="dot" w:pos="10790"/>
            </w:tabs>
            <w:rPr>
              <w:rFonts w:eastAsiaTheme="minorEastAsia"/>
              <w:noProof/>
              <w:sz w:val="24"/>
              <w:szCs w:val="24"/>
              <w:lang w:eastAsia="zh-CN"/>
            </w:rPr>
          </w:pPr>
          <w:hyperlink w:anchor="_Toc237911209" w:history="1">
            <w:r w:rsidRPr="00523F89">
              <w:rPr>
                <w:rStyle w:val="Hyperlink"/>
                <w:noProof/>
              </w:rPr>
              <w:t>3.11</w:t>
            </w:r>
            <w:r>
              <w:rPr>
                <w:rFonts w:eastAsiaTheme="minorEastAsia"/>
                <w:noProof/>
                <w:sz w:val="24"/>
                <w:szCs w:val="24"/>
                <w:lang w:eastAsia="zh-CN"/>
              </w:rPr>
              <w:tab/>
            </w:r>
            <w:r w:rsidRPr="00523F89">
              <w:rPr>
                <w:rStyle w:val="Hyperlink"/>
                <w:noProof/>
              </w:rPr>
              <w:t>AT+RX_ENABLE</w:t>
            </w:r>
            <w:r>
              <w:rPr>
                <w:noProof/>
                <w:webHidden/>
              </w:rPr>
              <w:tab/>
            </w:r>
            <w:r>
              <w:rPr>
                <w:noProof/>
                <w:webHidden/>
              </w:rPr>
              <w:fldChar w:fldCharType="begin"/>
            </w:r>
            <w:r>
              <w:rPr>
                <w:noProof/>
                <w:webHidden/>
              </w:rPr>
              <w:instrText xml:space="preserve"> PAGEREF _Toc237911209 \h </w:instrText>
            </w:r>
            <w:r>
              <w:rPr>
                <w:noProof/>
                <w:webHidden/>
              </w:rPr>
            </w:r>
            <w:r>
              <w:rPr>
                <w:noProof/>
                <w:webHidden/>
              </w:rPr>
              <w:fldChar w:fldCharType="separate"/>
            </w:r>
            <w:r w:rsidR="00D55B71">
              <w:rPr>
                <w:noProof/>
                <w:webHidden/>
              </w:rPr>
              <w:t>19</w:t>
            </w:r>
            <w:r>
              <w:rPr>
                <w:noProof/>
                <w:webHidden/>
              </w:rPr>
              <w:fldChar w:fldCharType="end"/>
            </w:r>
          </w:hyperlink>
        </w:p>
        <w:p w14:paraId="496912D0" w14:textId="47A3D157" w:rsidR="00427FE8" w:rsidRDefault="00427FE8">
          <w:pPr>
            <w:pStyle w:val="TOC3"/>
            <w:tabs>
              <w:tab w:val="left" w:pos="1440"/>
              <w:tab w:val="right" w:leader="dot" w:pos="10790"/>
            </w:tabs>
            <w:rPr>
              <w:rFonts w:eastAsiaTheme="minorEastAsia"/>
              <w:noProof/>
              <w:sz w:val="24"/>
              <w:szCs w:val="24"/>
              <w:lang w:eastAsia="zh-CN"/>
            </w:rPr>
          </w:pPr>
          <w:hyperlink w:anchor="_Toc237911210" w:history="1">
            <w:r w:rsidRPr="00523F89">
              <w:rPr>
                <w:rStyle w:val="Hyperlink"/>
                <w:noProof/>
              </w:rPr>
              <w:t>3.11.1</w:t>
            </w:r>
            <w:r>
              <w:rPr>
                <w:rFonts w:eastAsiaTheme="minorEastAsia"/>
                <w:noProof/>
                <w:sz w:val="24"/>
                <w:szCs w:val="24"/>
                <w:lang w:eastAsia="zh-CN"/>
              </w:rPr>
              <w:tab/>
            </w:r>
            <w:r w:rsidRPr="00523F89">
              <w:rPr>
                <w:rStyle w:val="Hyperlink"/>
                <w:noProof/>
              </w:rPr>
              <w:t>Enable or Disable the Receiver(s)</w:t>
            </w:r>
            <w:r>
              <w:rPr>
                <w:noProof/>
                <w:webHidden/>
              </w:rPr>
              <w:tab/>
            </w:r>
            <w:r>
              <w:rPr>
                <w:noProof/>
                <w:webHidden/>
              </w:rPr>
              <w:fldChar w:fldCharType="begin"/>
            </w:r>
            <w:r>
              <w:rPr>
                <w:noProof/>
                <w:webHidden/>
              </w:rPr>
              <w:instrText xml:space="preserve"> PAGEREF _Toc237911210 \h </w:instrText>
            </w:r>
            <w:r>
              <w:rPr>
                <w:noProof/>
                <w:webHidden/>
              </w:rPr>
            </w:r>
            <w:r>
              <w:rPr>
                <w:noProof/>
                <w:webHidden/>
              </w:rPr>
              <w:fldChar w:fldCharType="separate"/>
            </w:r>
            <w:r w:rsidR="00D55B71">
              <w:rPr>
                <w:noProof/>
                <w:webHidden/>
              </w:rPr>
              <w:t>19</w:t>
            </w:r>
            <w:r>
              <w:rPr>
                <w:noProof/>
                <w:webHidden/>
              </w:rPr>
              <w:fldChar w:fldCharType="end"/>
            </w:r>
          </w:hyperlink>
        </w:p>
        <w:p w14:paraId="5F038AD4" w14:textId="6CEC8285" w:rsidR="00427FE8" w:rsidRDefault="00427FE8">
          <w:pPr>
            <w:pStyle w:val="TOC3"/>
            <w:tabs>
              <w:tab w:val="left" w:pos="1440"/>
              <w:tab w:val="right" w:leader="dot" w:pos="10790"/>
            </w:tabs>
            <w:rPr>
              <w:rFonts w:eastAsiaTheme="minorEastAsia"/>
              <w:noProof/>
              <w:sz w:val="24"/>
              <w:szCs w:val="24"/>
              <w:lang w:eastAsia="zh-CN"/>
            </w:rPr>
          </w:pPr>
          <w:hyperlink w:anchor="_Toc237911211" w:history="1">
            <w:r w:rsidRPr="00523F89">
              <w:rPr>
                <w:rStyle w:val="Hyperlink"/>
                <w:noProof/>
              </w:rPr>
              <w:t>3.11.2</w:t>
            </w:r>
            <w:r>
              <w:rPr>
                <w:rFonts w:eastAsiaTheme="minorEastAsia"/>
                <w:noProof/>
                <w:sz w:val="24"/>
                <w:szCs w:val="24"/>
                <w:lang w:eastAsia="zh-CN"/>
              </w:rPr>
              <w:tab/>
            </w:r>
            <w:r w:rsidRPr="00523F89">
              <w:rPr>
                <w:rStyle w:val="Hyperlink"/>
                <w:noProof/>
              </w:rPr>
              <w:t>Query Whether the Receiver(s) Are Enabled</w:t>
            </w:r>
            <w:r>
              <w:rPr>
                <w:noProof/>
                <w:webHidden/>
              </w:rPr>
              <w:tab/>
            </w:r>
            <w:r>
              <w:rPr>
                <w:noProof/>
                <w:webHidden/>
              </w:rPr>
              <w:fldChar w:fldCharType="begin"/>
            </w:r>
            <w:r>
              <w:rPr>
                <w:noProof/>
                <w:webHidden/>
              </w:rPr>
              <w:instrText xml:space="preserve"> PAGEREF _Toc237911211 \h </w:instrText>
            </w:r>
            <w:r>
              <w:rPr>
                <w:noProof/>
                <w:webHidden/>
              </w:rPr>
            </w:r>
            <w:r>
              <w:rPr>
                <w:noProof/>
                <w:webHidden/>
              </w:rPr>
              <w:fldChar w:fldCharType="separate"/>
            </w:r>
            <w:r w:rsidR="00D55B71">
              <w:rPr>
                <w:noProof/>
                <w:webHidden/>
              </w:rPr>
              <w:t>19</w:t>
            </w:r>
            <w:r>
              <w:rPr>
                <w:noProof/>
                <w:webHidden/>
              </w:rPr>
              <w:fldChar w:fldCharType="end"/>
            </w:r>
          </w:hyperlink>
        </w:p>
        <w:p w14:paraId="25F1DBFB" w14:textId="78930E02" w:rsidR="00427FE8" w:rsidRDefault="00427FE8">
          <w:pPr>
            <w:pStyle w:val="TOC2"/>
            <w:tabs>
              <w:tab w:val="left" w:pos="960"/>
              <w:tab w:val="right" w:leader="dot" w:pos="10790"/>
            </w:tabs>
            <w:rPr>
              <w:rFonts w:eastAsiaTheme="minorEastAsia"/>
              <w:noProof/>
              <w:sz w:val="24"/>
              <w:szCs w:val="24"/>
              <w:lang w:eastAsia="zh-CN"/>
            </w:rPr>
          </w:pPr>
          <w:hyperlink w:anchor="_Toc237911212" w:history="1">
            <w:r w:rsidRPr="00523F89">
              <w:rPr>
                <w:rStyle w:val="Hyperlink"/>
                <w:noProof/>
              </w:rPr>
              <w:t>3.12</w:t>
            </w:r>
            <w:r>
              <w:rPr>
                <w:rFonts w:eastAsiaTheme="minorEastAsia"/>
                <w:noProof/>
                <w:sz w:val="24"/>
                <w:szCs w:val="24"/>
                <w:lang w:eastAsia="zh-CN"/>
              </w:rPr>
              <w:tab/>
            </w:r>
            <w:r w:rsidRPr="00523F89">
              <w:rPr>
                <w:rStyle w:val="Hyperlink"/>
                <w:noProof/>
              </w:rPr>
              <w:t>AT+RX_POSITION</w:t>
            </w:r>
            <w:r>
              <w:rPr>
                <w:noProof/>
                <w:webHidden/>
              </w:rPr>
              <w:tab/>
            </w:r>
            <w:r>
              <w:rPr>
                <w:noProof/>
                <w:webHidden/>
              </w:rPr>
              <w:fldChar w:fldCharType="begin"/>
            </w:r>
            <w:r>
              <w:rPr>
                <w:noProof/>
                <w:webHidden/>
              </w:rPr>
              <w:instrText xml:space="preserve"> PAGEREF _Toc237911212 \h </w:instrText>
            </w:r>
            <w:r>
              <w:rPr>
                <w:noProof/>
                <w:webHidden/>
              </w:rPr>
            </w:r>
            <w:r>
              <w:rPr>
                <w:noProof/>
                <w:webHidden/>
              </w:rPr>
              <w:fldChar w:fldCharType="separate"/>
            </w:r>
            <w:r w:rsidR="00D55B71">
              <w:rPr>
                <w:noProof/>
                <w:webHidden/>
              </w:rPr>
              <w:t>20</w:t>
            </w:r>
            <w:r>
              <w:rPr>
                <w:noProof/>
                <w:webHidden/>
              </w:rPr>
              <w:fldChar w:fldCharType="end"/>
            </w:r>
          </w:hyperlink>
        </w:p>
        <w:p w14:paraId="4A90F46A" w14:textId="17BCEEC4" w:rsidR="00427FE8" w:rsidRDefault="00427FE8">
          <w:pPr>
            <w:pStyle w:val="TOC3"/>
            <w:tabs>
              <w:tab w:val="left" w:pos="1440"/>
              <w:tab w:val="right" w:leader="dot" w:pos="10790"/>
            </w:tabs>
            <w:rPr>
              <w:rFonts w:eastAsiaTheme="minorEastAsia"/>
              <w:noProof/>
              <w:sz w:val="24"/>
              <w:szCs w:val="24"/>
              <w:lang w:eastAsia="zh-CN"/>
            </w:rPr>
          </w:pPr>
          <w:hyperlink w:anchor="_Toc237911213" w:history="1">
            <w:r w:rsidRPr="00523F89">
              <w:rPr>
                <w:rStyle w:val="Hyperlink"/>
                <w:noProof/>
              </w:rPr>
              <w:t>3.12.1</w:t>
            </w:r>
            <w:r>
              <w:rPr>
                <w:rFonts w:eastAsiaTheme="minorEastAsia"/>
                <w:noProof/>
                <w:sz w:val="24"/>
                <w:szCs w:val="24"/>
                <w:lang w:eastAsia="zh-CN"/>
              </w:rPr>
              <w:tab/>
            </w:r>
            <w:r w:rsidRPr="00523F89">
              <w:rPr>
                <w:rStyle w:val="Hyperlink"/>
                <w:noProof/>
              </w:rPr>
              <w:t>Query Receiver Position</w:t>
            </w:r>
            <w:r>
              <w:rPr>
                <w:noProof/>
                <w:webHidden/>
              </w:rPr>
              <w:tab/>
            </w:r>
            <w:r>
              <w:rPr>
                <w:noProof/>
                <w:webHidden/>
              </w:rPr>
              <w:fldChar w:fldCharType="begin"/>
            </w:r>
            <w:r>
              <w:rPr>
                <w:noProof/>
                <w:webHidden/>
              </w:rPr>
              <w:instrText xml:space="preserve"> PAGEREF _Toc237911213 \h </w:instrText>
            </w:r>
            <w:r>
              <w:rPr>
                <w:noProof/>
                <w:webHidden/>
              </w:rPr>
            </w:r>
            <w:r>
              <w:rPr>
                <w:noProof/>
                <w:webHidden/>
              </w:rPr>
              <w:fldChar w:fldCharType="separate"/>
            </w:r>
            <w:r w:rsidR="00D55B71">
              <w:rPr>
                <w:noProof/>
                <w:webHidden/>
              </w:rPr>
              <w:t>20</w:t>
            </w:r>
            <w:r>
              <w:rPr>
                <w:noProof/>
                <w:webHidden/>
              </w:rPr>
              <w:fldChar w:fldCharType="end"/>
            </w:r>
          </w:hyperlink>
        </w:p>
        <w:p w14:paraId="35FD643E" w14:textId="6861F5CE" w:rsidR="00427FE8" w:rsidRDefault="00427FE8">
          <w:pPr>
            <w:pStyle w:val="TOC3"/>
            <w:tabs>
              <w:tab w:val="left" w:pos="1440"/>
              <w:tab w:val="right" w:leader="dot" w:pos="10790"/>
            </w:tabs>
            <w:rPr>
              <w:rFonts w:eastAsiaTheme="minorEastAsia"/>
              <w:noProof/>
              <w:sz w:val="24"/>
              <w:szCs w:val="24"/>
              <w:lang w:eastAsia="zh-CN"/>
            </w:rPr>
          </w:pPr>
          <w:hyperlink w:anchor="_Toc237911214" w:history="1">
            <w:r w:rsidRPr="00523F89">
              <w:rPr>
                <w:rStyle w:val="Hyperlink"/>
                <w:noProof/>
              </w:rPr>
              <w:t>3.12.2</w:t>
            </w:r>
            <w:r>
              <w:rPr>
                <w:rFonts w:eastAsiaTheme="minorEastAsia"/>
                <w:noProof/>
                <w:sz w:val="24"/>
                <w:szCs w:val="24"/>
                <w:lang w:eastAsia="zh-CN"/>
              </w:rPr>
              <w:tab/>
            </w:r>
            <w:r w:rsidRPr="00523F89">
              <w:rPr>
                <w:rStyle w:val="Hyperlink"/>
                <w:noProof/>
              </w:rPr>
              <w:t>Set Receiver Position</w:t>
            </w:r>
            <w:r>
              <w:rPr>
                <w:noProof/>
                <w:webHidden/>
              </w:rPr>
              <w:tab/>
            </w:r>
            <w:r>
              <w:rPr>
                <w:noProof/>
                <w:webHidden/>
              </w:rPr>
              <w:fldChar w:fldCharType="begin"/>
            </w:r>
            <w:r>
              <w:rPr>
                <w:noProof/>
                <w:webHidden/>
              </w:rPr>
              <w:instrText xml:space="preserve"> PAGEREF _Toc237911214 \h </w:instrText>
            </w:r>
            <w:r>
              <w:rPr>
                <w:noProof/>
                <w:webHidden/>
              </w:rPr>
            </w:r>
            <w:r>
              <w:rPr>
                <w:noProof/>
                <w:webHidden/>
              </w:rPr>
              <w:fldChar w:fldCharType="separate"/>
            </w:r>
            <w:r w:rsidR="00D55B71">
              <w:rPr>
                <w:noProof/>
                <w:webHidden/>
              </w:rPr>
              <w:t>20</w:t>
            </w:r>
            <w:r>
              <w:rPr>
                <w:noProof/>
                <w:webHidden/>
              </w:rPr>
              <w:fldChar w:fldCharType="end"/>
            </w:r>
          </w:hyperlink>
        </w:p>
        <w:p w14:paraId="54FB8147" w14:textId="0B703903" w:rsidR="00427FE8" w:rsidRDefault="00427FE8">
          <w:pPr>
            <w:pStyle w:val="TOC2"/>
            <w:tabs>
              <w:tab w:val="left" w:pos="960"/>
              <w:tab w:val="right" w:leader="dot" w:pos="10790"/>
            </w:tabs>
            <w:rPr>
              <w:rFonts w:eastAsiaTheme="minorEastAsia"/>
              <w:noProof/>
              <w:sz w:val="24"/>
              <w:szCs w:val="24"/>
              <w:lang w:eastAsia="zh-CN"/>
            </w:rPr>
          </w:pPr>
          <w:hyperlink w:anchor="_Toc237911215" w:history="1">
            <w:r w:rsidRPr="00523F89">
              <w:rPr>
                <w:rStyle w:val="Hyperlink"/>
                <w:noProof/>
              </w:rPr>
              <w:t>3.13</w:t>
            </w:r>
            <w:r>
              <w:rPr>
                <w:rFonts w:eastAsiaTheme="minorEastAsia"/>
                <w:noProof/>
                <w:sz w:val="24"/>
                <w:szCs w:val="24"/>
                <w:lang w:eastAsia="zh-CN"/>
              </w:rPr>
              <w:tab/>
            </w:r>
            <w:r w:rsidRPr="00523F89">
              <w:rPr>
                <w:rStyle w:val="Hyperlink"/>
                <w:noProof/>
              </w:rPr>
              <w:t>AT+RX_STATS</w:t>
            </w:r>
            <w:r>
              <w:rPr>
                <w:noProof/>
                <w:webHidden/>
              </w:rPr>
              <w:tab/>
            </w:r>
            <w:r>
              <w:rPr>
                <w:noProof/>
                <w:webHidden/>
              </w:rPr>
              <w:fldChar w:fldCharType="begin"/>
            </w:r>
            <w:r>
              <w:rPr>
                <w:noProof/>
                <w:webHidden/>
              </w:rPr>
              <w:instrText xml:space="preserve"> PAGEREF _Toc237911215 \h </w:instrText>
            </w:r>
            <w:r>
              <w:rPr>
                <w:noProof/>
                <w:webHidden/>
              </w:rPr>
            </w:r>
            <w:r>
              <w:rPr>
                <w:noProof/>
                <w:webHidden/>
              </w:rPr>
              <w:fldChar w:fldCharType="separate"/>
            </w:r>
            <w:r w:rsidR="00D55B71">
              <w:rPr>
                <w:noProof/>
                <w:webHidden/>
              </w:rPr>
              <w:t>22</w:t>
            </w:r>
            <w:r>
              <w:rPr>
                <w:noProof/>
                <w:webHidden/>
              </w:rPr>
              <w:fldChar w:fldCharType="end"/>
            </w:r>
          </w:hyperlink>
        </w:p>
        <w:p w14:paraId="4F9B6A11" w14:textId="3E8E3D8C" w:rsidR="00427FE8" w:rsidRDefault="00427FE8">
          <w:pPr>
            <w:pStyle w:val="TOC2"/>
            <w:tabs>
              <w:tab w:val="left" w:pos="960"/>
              <w:tab w:val="right" w:leader="dot" w:pos="10790"/>
            </w:tabs>
            <w:rPr>
              <w:rFonts w:eastAsiaTheme="minorEastAsia"/>
              <w:noProof/>
              <w:sz w:val="24"/>
              <w:szCs w:val="24"/>
              <w:lang w:eastAsia="zh-CN"/>
            </w:rPr>
          </w:pPr>
          <w:hyperlink w:anchor="_Toc237911216" w:history="1">
            <w:r w:rsidRPr="00523F89">
              <w:rPr>
                <w:rStyle w:val="Hyperlink"/>
                <w:noProof/>
              </w:rPr>
              <w:t>3.14</w:t>
            </w:r>
            <w:r>
              <w:rPr>
                <w:rFonts w:eastAsiaTheme="minorEastAsia"/>
                <w:noProof/>
                <w:sz w:val="24"/>
                <w:szCs w:val="24"/>
                <w:lang w:eastAsia="zh-CN"/>
              </w:rPr>
              <w:tab/>
            </w:r>
            <w:r w:rsidRPr="00523F89">
              <w:rPr>
                <w:rStyle w:val="Hyperlink"/>
                <w:noProof/>
              </w:rPr>
              <w:t>AT+SETTINGS</w:t>
            </w:r>
            <w:r>
              <w:rPr>
                <w:noProof/>
                <w:webHidden/>
              </w:rPr>
              <w:tab/>
            </w:r>
            <w:r>
              <w:rPr>
                <w:noProof/>
                <w:webHidden/>
              </w:rPr>
              <w:fldChar w:fldCharType="begin"/>
            </w:r>
            <w:r>
              <w:rPr>
                <w:noProof/>
                <w:webHidden/>
              </w:rPr>
              <w:instrText xml:space="preserve"> PAGEREF _Toc237911216 \h </w:instrText>
            </w:r>
            <w:r>
              <w:rPr>
                <w:noProof/>
                <w:webHidden/>
              </w:rPr>
            </w:r>
            <w:r>
              <w:rPr>
                <w:noProof/>
                <w:webHidden/>
              </w:rPr>
              <w:fldChar w:fldCharType="separate"/>
            </w:r>
            <w:r w:rsidR="00D55B71">
              <w:rPr>
                <w:noProof/>
                <w:webHidden/>
              </w:rPr>
              <w:t>23</w:t>
            </w:r>
            <w:r>
              <w:rPr>
                <w:noProof/>
                <w:webHidden/>
              </w:rPr>
              <w:fldChar w:fldCharType="end"/>
            </w:r>
          </w:hyperlink>
        </w:p>
        <w:p w14:paraId="1840EFE3" w14:textId="1E9259DC" w:rsidR="00427FE8" w:rsidRDefault="00427FE8">
          <w:pPr>
            <w:pStyle w:val="TOC3"/>
            <w:tabs>
              <w:tab w:val="left" w:pos="1440"/>
              <w:tab w:val="right" w:leader="dot" w:pos="10790"/>
            </w:tabs>
            <w:rPr>
              <w:rFonts w:eastAsiaTheme="minorEastAsia"/>
              <w:noProof/>
              <w:sz w:val="24"/>
              <w:szCs w:val="24"/>
              <w:lang w:eastAsia="zh-CN"/>
            </w:rPr>
          </w:pPr>
          <w:hyperlink w:anchor="_Toc237911217" w:history="1">
            <w:r w:rsidRPr="00523F89">
              <w:rPr>
                <w:rStyle w:val="Hyperlink"/>
                <w:noProof/>
              </w:rPr>
              <w:t>3.14.1</w:t>
            </w:r>
            <w:r>
              <w:rPr>
                <w:rFonts w:eastAsiaTheme="minorEastAsia"/>
                <w:noProof/>
                <w:sz w:val="24"/>
                <w:szCs w:val="24"/>
                <w:lang w:eastAsia="zh-CN"/>
              </w:rPr>
              <w:tab/>
            </w:r>
            <w:r w:rsidRPr="00523F89">
              <w:rPr>
                <w:rStyle w:val="Hyperlink"/>
                <w:noProof/>
              </w:rPr>
              <w:t>Query Current Settings</w:t>
            </w:r>
            <w:r>
              <w:rPr>
                <w:noProof/>
                <w:webHidden/>
              </w:rPr>
              <w:tab/>
            </w:r>
            <w:r>
              <w:rPr>
                <w:noProof/>
                <w:webHidden/>
              </w:rPr>
              <w:fldChar w:fldCharType="begin"/>
            </w:r>
            <w:r>
              <w:rPr>
                <w:noProof/>
                <w:webHidden/>
              </w:rPr>
              <w:instrText xml:space="preserve"> PAGEREF _Toc237911217 \h </w:instrText>
            </w:r>
            <w:r>
              <w:rPr>
                <w:noProof/>
                <w:webHidden/>
              </w:rPr>
            </w:r>
            <w:r>
              <w:rPr>
                <w:noProof/>
                <w:webHidden/>
              </w:rPr>
              <w:fldChar w:fldCharType="separate"/>
            </w:r>
            <w:r w:rsidR="00D55B71">
              <w:rPr>
                <w:noProof/>
                <w:webHidden/>
              </w:rPr>
              <w:t>23</w:t>
            </w:r>
            <w:r>
              <w:rPr>
                <w:noProof/>
                <w:webHidden/>
              </w:rPr>
              <w:fldChar w:fldCharType="end"/>
            </w:r>
          </w:hyperlink>
        </w:p>
        <w:p w14:paraId="0E3F858D" w14:textId="3630950A" w:rsidR="00427FE8" w:rsidRDefault="00427FE8">
          <w:pPr>
            <w:pStyle w:val="TOC3"/>
            <w:tabs>
              <w:tab w:val="left" w:pos="1440"/>
              <w:tab w:val="right" w:leader="dot" w:pos="10790"/>
            </w:tabs>
            <w:rPr>
              <w:rFonts w:eastAsiaTheme="minorEastAsia"/>
              <w:noProof/>
              <w:sz w:val="24"/>
              <w:szCs w:val="24"/>
              <w:lang w:eastAsia="zh-CN"/>
            </w:rPr>
          </w:pPr>
          <w:hyperlink w:anchor="_Toc237911218" w:history="1">
            <w:r w:rsidRPr="00523F89">
              <w:rPr>
                <w:rStyle w:val="Hyperlink"/>
                <w:noProof/>
              </w:rPr>
              <w:t>3.14.2</w:t>
            </w:r>
            <w:r>
              <w:rPr>
                <w:rFonts w:eastAsiaTheme="minorEastAsia"/>
                <w:noProof/>
                <w:sz w:val="24"/>
                <w:szCs w:val="24"/>
                <w:lang w:eastAsia="zh-CN"/>
              </w:rPr>
              <w:tab/>
            </w:r>
            <w:r w:rsidRPr="00523F89">
              <w:rPr>
                <w:rStyle w:val="Hyperlink"/>
                <w:noProof/>
              </w:rPr>
              <w:t>Dump Settings in AT Format</w:t>
            </w:r>
            <w:r>
              <w:rPr>
                <w:noProof/>
                <w:webHidden/>
              </w:rPr>
              <w:tab/>
            </w:r>
            <w:r>
              <w:rPr>
                <w:noProof/>
                <w:webHidden/>
              </w:rPr>
              <w:fldChar w:fldCharType="begin"/>
            </w:r>
            <w:r>
              <w:rPr>
                <w:noProof/>
                <w:webHidden/>
              </w:rPr>
              <w:instrText xml:space="preserve"> PAGEREF _Toc237911218 \h </w:instrText>
            </w:r>
            <w:r>
              <w:rPr>
                <w:noProof/>
                <w:webHidden/>
              </w:rPr>
            </w:r>
            <w:r>
              <w:rPr>
                <w:noProof/>
                <w:webHidden/>
              </w:rPr>
              <w:fldChar w:fldCharType="separate"/>
            </w:r>
            <w:r w:rsidR="00D55B71">
              <w:rPr>
                <w:noProof/>
                <w:webHidden/>
              </w:rPr>
              <w:t>23</w:t>
            </w:r>
            <w:r>
              <w:rPr>
                <w:noProof/>
                <w:webHidden/>
              </w:rPr>
              <w:fldChar w:fldCharType="end"/>
            </w:r>
          </w:hyperlink>
        </w:p>
        <w:p w14:paraId="35F31A89" w14:textId="2172B684" w:rsidR="00427FE8" w:rsidRDefault="00427FE8">
          <w:pPr>
            <w:pStyle w:val="TOC3"/>
            <w:tabs>
              <w:tab w:val="left" w:pos="1440"/>
              <w:tab w:val="right" w:leader="dot" w:pos="10790"/>
            </w:tabs>
            <w:rPr>
              <w:rFonts w:eastAsiaTheme="minorEastAsia"/>
              <w:noProof/>
              <w:sz w:val="24"/>
              <w:szCs w:val="24"/>
              <w:lang w:eastAsia="zh-CN"/>
            </w:rPr>
          </w:pPr>
          <w:hyperlink w:anchor="_Toc237911219" w:history="1">
            <w:r w:rsidRPr="00523F89">
              <w:rPr>
                <w:rStyle w:val="Hyperlink"/>
                <w:noProof/>
              </w:rPr>
              <w:t>3.14.3</w:t>
            </w:r>
            <w:r>
              <w:rPr>
                <w:rFonts w:eastAsiaTheme="minorEastAsia"/>
                <w:noProof/>
                <w:sz w:val="24"/>
                <w:szCs w:val="24"/>
                <w:lang w:eastAsia="zh-CN"/>
              </w:rPr>
              <w:tab/>
            </w:r>
            <w:r w:rsidRPr="00523F89">
              <w:rPr>
                <w:rStyle w:val="Hyperlink"/>
                <w:noProof/>
              </w:rPr>
              <w:t>Load Settings from Nonvolatile Memory</w:t>
            </w:r>
            <w:r>
              <w:rPr>
                <w:noProof/>
                <w:webHidden/>
              </w:rPr>
              <w:tab/>
            </w:r>
            <w:r>
              <w:rPr>
                <w:noProof/>
                <w:webHidden/>
              </w:rPr>
              <w:fldChar w:fldCharType="begin"/>
            </w:r>
            <w:r>
              <w:rPr>
                <w:noProof/>
                <w:webHidden/>
              </w:rPr>
              <w:instrText xml:space="preserve"> PAGEREF _Toc237911219 \h </w:instrText>
            </w:r>
            <w:r>
              <w:rPr>
                <w:noProof/>
                <w:webHidden/>
              </w:rPr>
            </w:r>
            <w:r>
              <w:rPr>
                <w:noProof/>
                <w:webHidden/>
              </w:rPr>
              <w:fldChar w:fldCharType="separate"/>
            </w:r>
            <w:r w:rsidR="00D55B71">
              <w:rPr>
                <w:noProof/>
                <w:webHidden/>
              </w:rPr>
              <w:t>23</w:t>
            </w:r>
            <w:r>
              <w:rPr>
                <w:noProof/>
                <w:webHidden/>
              </w:rPr>
              <w:fldChar w:fldCharType="end"/>
            </w:r>
          </w:hyperlink>
        </w:p>
        <w:p w14:paraId="4A4DC8F8" w14:textId="0904C6D3" w:rsidR="00427FE8" w:rsidRDefault="00427FE8">
          <w:pPr>
            <w:pStyle w:val="TOC3"/>
            <w:tabs>
              <w:tab w:val="left" w:pos="1440"/>
              <w:tab w:val="right" w:leader="dot" w:pos="10790"/>
            </w:tabs>
            <w:rPr>
              <w:rFonts w:eastAsiaTheme="minorEastAsia"/>
              <w:noProof/>
              <w:sz w:val="24"/>
              <w:szCs w:val="24"/>
              <w:lang w:eastAsia="zh-CN"/>
            </w:rPr>
          </w:pPr>
          <w:hyperlink w:anchor="_Toc237911220" w:history="1">
            <w:r w:rsidRPr="00523F89">
              <w:rPr>
                <w:rStyle w:val="Hyperlink"/>
                <w:noProof/>
              </w:rPr>
              <w:t>3.14.4</w:t>
            </w:r>
            <w:r>
              <w:rPr>
                <w:rFonts w:eastAsiaTheme="minorEastAsia"/>
                <w:noProof/>
                <w:sz w:val="24"/>
                <w:szCs w:val="24"/>
                <w:lang w:eastAsia="zh-CN"/>
              </w:rPr>
              <w:tab/>
            </w:r>
            <w:r w:rsidRPr="00523F89">
              <w:rPr>
                <w:rStyle w:val="Hyperlink"/>
                <w:noProof/>
              </w:rPr>
              <w:t>Save Settings to Nonvolatile Memory</w:t>
            </w:r>
            <w:r>
              <w:rPr>
                <w:noProof/>
                <w:webHidden/>
              </w:rPr>
              <w:tab/>
            </w:r>
            <w:r>
              <w:rPr>
                <w:noProof/>
                <w:webHidden/>
              </w:rPr>
              <w:fldChar w:fldCharType="begin"/>
            </w:r>
            <w:r>
              <w:rPr>
                <w:noProof/>
                <w:webHidden/>
              </w:rPr>
              <w:instrText xml:space="preserve"> PAGEREF _Toc237911220 \h </w:instrText>
            </w:r>
            <w:r>
              <w:rPr>
                <w:noProof/>
                <w:webHidden/>
              </w:rPr>
            </w:r>
            <w:r>
              <w:rPr>
                <w:noProof/>
                <w:webHidden/>
              </w:rPr>
              <w:fldChar w:fldCharType="separate"/>
            </w:r>
            <w:r w:rsidR="00D55B71">
              <w:rPr>
                <w:noProof/>
                <w:webHidden/>
              </w:rPr>
              <w:t>23</w:t>
            </w:r>
            <w:r>
              <w:rPr>
                <w:noProof/>
                <w:webHidden/>
              </w:rPr>
              <w:fldChar w:fldCharType="end"/>
            </w:r>
          </w:hyperlink>
        </w:p>
        <w:p w14:paraId="2523ABB6" w14:textId="61A1568A" w:rsidR="00427FE8" w:rsidRDefault="00427FE8">
          <w:pPr>
            <w:pStyle w:val="TOC3"/>
            <w:tabs>
              <w:tab w:val="left" w:pos="1440"/>
              <w:tab w:val="right" w:leader="dot" w:pos="10790"/>
            </w:tabs>
            <w:rPr>
              <w:rFonts w:eastAsiaTheme="minorEastAsia"/>
              <w:noProof/>
              <w:sz w:val="24"/>
              <w:szCs w:val="24"/>
              <w:lang w:eastAsia="zh-CN"/>
            </w:rPr>
          </w:pPr>
          <w:hyperlink w:anchor="_Toc237911221" w:history="1">
            <w:r w:rsidRPr="00523F89">
              <w:rPr>
                <w:rStyle w:val="Hyperlink"/>
                <w:noProof/>
              </w:rPr>
              <w:t>3.14.5</w:t>
            </w:r>
            <w:r>
              <w:rPr>
                <w:rFonts w:eastAsiaTheme="minorEastAsia"/>
                <w:noProof/>
                <w:sz w:val="24"/>
                <w:szCs w:val="24"/>
                <w:lang w:eastAsia="zh-CN"/>
              </w:rPr>
              <w:tab/>
            </w:r>
            <w:r w:rsidRPr="00523F89">
              <w:rPr>
                <w:rStyle w:val="Hyperlink"/>
                <w:noProof/>
              </w:rPr>
              <w:t>Reset Settings to Factory Defaults</w:t>
            </w:r>
            <w:r>
              <w:rPr>
                <w:noProof/>
                <w:webHidden/>
              </w:rPr>
              <w:tab/>
            </w:r>
            <w:r>
              <w:rPr>
                <w:noProof/>
                <w:webHidden/>
              </w:rPr>
              <w:fldChar w:fldCharType="begin"/>
            </w:r>
            <w:r>
              <w:rPr>
                <w:noProof/>
                <w:webHidden/>
              </w:rPr>
              <w:instrText xml:space="preserve"> PAGEREF _Toc237911221 \h </w:instrText>
            </w:r>
            <w:r>
              <w:rPr>
                <w:noProof/>
                <w:webHidden/>
              </w:rPr>
            </w:r>
            <w:r>
              <w:rPr>
                <w:noProof/>
                <w:webHidden/>
              </w:rPr>
              <w:fldChar w:fldCharType="separate"/>
            </w:r>
            <w:r w:rsidR="00D55B71">
              <w:rPr>
                <w:noProof/>
                <w:webHidden/>
              </w:rPr>
              <w:t>23</w:t>
            </w:r>
            <w:r>
              <w:rPr>
                <w:noProof/>
                <w:webHidden/>
              </w:rPr>
              <w:fldChar w:fldCharType="end"/>
            </w:r>
          </w:hyperlink>
        </w:p>
        <w:p w14:paraId="647F21E2" w14:textId="627186A4" w:rsidR="00427FE8" w:rsidRDefault="00427FE8">
          <w:pPr>
            <w:pStyle w:val="TOC2"/>
            <w:tabs>
              <w:tab w:val="left" w:pos="960"/>
              <w:tab w:val="right" w:leader="dot" w:pos="10790"/>
            </w:tabs>
            <w:rPr>
              <w:rFonts w:eastAsiaTheme="minorEastAsia"/>
              <w:noProof/>
              <w:sz w:val="24"/>
              <w:szCs w:val="24"/>
              <w:lang w:eastAsia="zh-CN"/>
            </w:rPr>
          </w:pPr>
          <w:hyperlink w:anchor="_Toc237911222" w:history="1">
            <w:r w:rsidRPr="00523F89">
              <w:rPr>
                <w:rStyle w:val="Hyperlink"/>
                <w:noProof/>
              </w:rPr>
              <w:t>3.15</w:t>
            </w:r>
            <w:r>
              <w:rPr>
                <w:rFonts w:eastAsiaTheme="minorEastAsia"/>
                <w:noProof/>
                <w:sz w:val="24"/>
                <w:szCs w:val="24"/>
                <w:lang w:eastAsia="zh-CN"/>
              </w:rPr>
              <w:tab/>
            </w:r>
            <w:r w:rsidRPr="00523F89">
              <w:rPr>
                <w:rStyle w:val="Hyperlink"/>
                <w:noProof/>
              </w:rPr>
              <w:t>AT+SUBG_MODE</w:t>
            </w:r>
            <w:r>
              <w:rPr>
                <w:noProof/>
                <w:webHidden/>
              </w:rPr>
              <w:tab/>
            </w:r>
            <w:r>
              <w:rPr>
                <w:noProof/>
                <w:webHidden/>
              </w:rPr>
              <w:fldChar w:fldCharType="begin"/>
            </w:r>
            <w:r>
              <w:rPr>
                <w:noProof/>
                <w:webHidden/>
              </w:rPr>
              <w:instrText xml:space="preserve"> PAGEREF _Toc237911222 \h </w:instrText>
            </w:r>
            <w:r>
              <w:rPr>
                <w:noProof/>
                <w:webHidden/>
              </w:rPr>
            </w:r>
            <w:r>
              <w:rPr>
                <w:noProof/>
                <w:webHidden/>
              </w:rPr>
              <w:fldChar w:fldCharType="separate"/>
            </w:r>
            <w:r w:rsidR="00D55B71">
              <w:rPr>
                <w:noProof/>
                <w:webHidden/>
              </w:rPr>
              <w:t>24</w:t>
            </w:r>
            <w:r>
              <w:rPr>
                <w:noProof/>
                <w:webHidden/>
              </w:rPr>
              <w:fldChar w:fldCharType="end"/>
            </w:r>
          </w:hyperlink>
        </w:p>
        <w:p w14:paraId="7C43C0DA" w14:textId="1B276738" w:rsidR="00427FE8" w:rsidRDefault="00427FE8">
          <w:pPr>
            <w:pStyle w:val="TOC3"/>
            <w:tabs>
              <w:tab w:val="left" w:pos="1440"/>
              <w:tab w:val="right" w:leader="dot" w:pos="10790"/>
            </w:tabs>
            <w:rPr>
              <w:rFonts w:eastAsiaTheme="minorEastAsia"/>
              <w:noProof/>
              <w:sz w:val="24"/>
              <w:szCs w:val="24"/>
              <w:lang w:eastAsia="zh-CN"/>
            </w:rPr>
          </w:pPr>
          <w:hyperlink w:anchor="_Toc237911223" w:history="1">
            <w:r w:rsidRPr="00523F89">
              <w:rPr>
                <w:rStyle w:val="Hyperlink"/>
                <w:noProof/>
              </w:rPr>
              <w:t>3.15.1</w:t>
            </w:r>
            <w:r>
              <w:rPr>
                <w:rFonts w:eastAsiaTheme="minorEastAsia"/>
                <w:noProof/>
                <w:sz w:val="24"/>
                <w:szCs w:val="24"/>
                <w:lang w:eastAsia="zh-CN"/>
              </w:rPr>
              <w:tab/>
            </w:r>
            <w:r w:rsidRPr="00523F89">
              <w:rPr>
                <w:rStyle w:val="Hyperlink"/>
                <w:noProof/>
              </w:rPr>
              <w:t>Set the Sub-GHz Receiver Mode</w:t>
            </w:r>
            <w:r>
              <w:rPr>
                <w:noProof/>
                <w:webHidden/>
              </w:rPr>
              <w:tab/>
            </w:r>
            <w:r>
              <w:rPr>
                <w:noProof/>
                <w:webHidden/>
              </w:rPr>
              <w:fldChar w:fldCharType="begin"/>
            </w:r>
            <w:r>
              <w:rPr>
                <w:noProof/>
                <w:webHidden/>
              </w:rPr>
              <w:instrText xml:space="preserve"> PAGEREF _Toc237911223 \h </w:instrText>
            </w:r>
            <w:r>
              <w:rPr>
                <w:noProof/>
                <w:webHidden/>
              </w:rPr>
            </w:r>
            <w:r>
              <w:rPr>
                <w:noProof/>
                <w:webHidden/>
              </w:rPr>
              <w:fldChar w:fldCharType="separate"/>
            </w:r>
            <w:r w:rsidR="00D55B71">
              <w:rPr>
                <w:noProof/>
                <w:webHidden/>
              </w:rPr>
              <w:t>24</w:t>
            </w:r>
            <w:r>
              <w:rPr>
                <w:noProof/>
                <w:webHidden/>
              </w:rPr>
              <w:fldChar w:fldCharType="end"/>
            </w:r>
          </w:hyperlink>
        </w:p>
        <w:p w14:paraId="4E4A5EA9" w14:textId="558B0057" w:rsidR="00427FE8" w:rsidRDefault="00427FE8">
          <w:pPr>
            <w:pStyle w:val="TOC3"/>
            <w:tabs>
              <w:tab w:val="left" w:pos="1440"/>
              <w:tab w:val="right" w:leader="dot" w:pos="10790"/>
            </w:tabs>
            <w:rPr>
              <w:rFonts w:eastAsiaTheme="minorEastAsia"/>
              <w:noProof/>
              <w:sz w:val="24"/>
              <w:szCs w:val="24"/>
              <w:lang w:eastAsia="zh-CN"/>
            </w:rPr>
          </w:pPr>
          <w:hyperlink w:anchor="_Toc237911224" w:history="1">
            <w:r w:rsidRPr="00523F89">
              <w:rPr>
                <w:rStyle w:val="Hyperlink"/>
                <w:noProof/>
              </w:rPr>
              <w:t>3.15.2</w:t>
            </w:r>
            <w:r>
              <w:rPr>
                <w:rFonts w:eastAsiaTheme="minorEastAsia"/>
                <w:noProof/>
                <w:sz w:val="24"/>
                <w:szCs w:val="24"/>
                <w:lang w:eastAsia="zh-CN"/>
              </w:rPr>
              <w:tab/>
            </w:r>
            <w:r w:rsidRPr="00523F89">
              <w:rPr>
                <w:rStyle w:val="Hyperlink"/>
                <w:noProof/>
              </w:rPr>
              <w:t>Query the Sub-GHz Receiver Mode</w:t>
            </w:r>
            <w:r>
              <w:rPr>
                <w:noProof/>
                <w:webHidden/>
              </w:rPr>
              <w:tab/>
            </w:r>
            <w:r>
              <w:rPr>
                <w:noProof/>
                <w:webHidden/>
              </w:rPr>
              <w:fldChar w:fldCharType="begin"/>
            </w:r>
            <w:r>
              <w:rPr>
                <w:noProof/>
                <w:webHidden/>
              </w:rPr>
              <w:instrText xml:space="preserve"> PAGEREF _Toc237911224 \h </w:instrText>
            </w:r>
            <w:r>
              <w:rPr>
                <w:noProof/>
                <w:webHidden/>
              </w:rPr>
            </w:r>
            <w:r>
              <w:rPr>
                <w:noProof/>
                <w:webHidden/>
              </w:rPr>
              <w:fldChar w:fldCharType="separate"/>
            </w:r>
            <w:r w:rsidR="00D55B71">
              <w:rPr>
                <w:noProof/>
                <w:webHidden/>
              </w:rPr>
              <w:t>24</w:t>
            </w:r>
            <w:r>
              <w:rPr>
                <w:noProof/>
                <w:webHidden/>
              </w:rPr>
              <w:fldChar w:fldCharType="end"/>
            </w:r>
          </w:hyperlink>
        </w:p>
        <w:p w14:paraId="161E4FCA" w14:textId="143D9F62" w:rsidR="00427FE8" w:rsidRDefault="00427FE8">
          <w:pPr>
            <w:pStyle w:val="TOC2"/>
            <w:tabs>
              <w:tab w:val="left" w:pos="960"/>
              <w:tab w:val="right" w:leader="dot" w:pos="10790"/>
            </w:tabs>
            <w:rPr>
              <w:rFonts w:eastAsiaTheme="minorEastAsia"/>
              <w:noProof/>
              <w:sz w:val="24"/>
              <w:szCs w:val="24"/>
              <w:lang w:eastAsia="zh-CN"/>
            </w:rPr>
          </w:pPr>
          <w:hyperlink w:anchor="_Toc237911225" w:history="1">
            <w:r w:rsidRPr="00523F89">
              <w:rPr>
                <w:rStyle w:val="Hyperlink"/>
                <w:noProof/>
              </w:rPr>
              <w:t>3.16</w:t>
            </w:r>
            <w:r>
              <w:rPr>
                <w:rFonts w:eastAsiaTheme="minorEastAsia"/>
                <w:noProof/>
                <w:sz w:val="24"/>
                <w:szCs w:val="24"/>
                <w:lang w:eastAsia="zh-CN"/>
              </w:rPr>
              <w:tab/>
            </w:r>
            <w:r w:rsidRPr="00523F89">
              <w:rPr>
                <w:rStyle w:val="Hyperlink"/>
                <w:noProof/>
              </w:rPr>
              <w:t>AT+WATCHDOG</w:t>
            </w:r>
            <w:r>
              <w:rPr>
                <w:noProof/>
                <w:webHidden/>
              </w:rPr>
              <w:tab/>
            </w:r>
            <w:r>
              <w:rPr>
                <w:noProof/>
                <w:webHidden/>
              </w:rPr>
              <w:fldChar w:fldCharType="begin"/>
            </w:r>
            <w:r>
              <w:rPr>
                <w:noProof/>
                <w:webHidden/>
              </w:rPr>
              <w:instrText xml:space="preserve"> PAGEREF _Toc237911225 \h </w:instrText>
            </w:r>
            <w:r>
              <w:rPr>
                <w:noProof/>
                <w:webHidden/>
              </w:rPr>
            </w:r>
            <w:r>
              <w:rPr>
                <w:noProof/>
                <w:webHidden/>
              </w:rPr>
              <w:fldChar w:fldCharType="separate"/>
            </w:r>
            <w:r w:rsidR="00D55B71">
              <w:rPr>
                <w:noProof/>
                <w:webHidden/>
              </w:rPr>
              <w:t>25</w:t>
            </w:r>
            <w:r>
              <w:rPr>
                <w:noProof/>
                <w:webHidden/>
              </w:rPr>
              <w:fldChar w:fldCharType="end"/>
            </w:r>
          </w:hyperlink>
        </w:p>
        <w:p w14:paraId="23E7BC6B" w14:textId="08D59ACD" w:rsidR="00427FE8" w:rsidRDefault="00427FE8">
          <w:pPr>
            <w:pStyle w:val="TOC3"/>
            <w:tabs>
              <w:tab w:val="left" w:pos="1440"/>
              <w:tab w:val="right" w:leader="dot" w:pos="10790"/>
            </w:tabs>
            <w:rPr>
              <w:rFonts w:eastAsiaTheme="minorEastAsia"/>
              <w:noProof/>
              <w:sz w:val="24"/>
              <w:szCs w:val="24"/>
              <w:lang w:eastAsia="zh-CN"/>
            </w:rPr>
          </w:pPr>
          <w:hyperlink w:anchor="_Toc237911226" w:history="1">
            <w:r w:rsidRPr="00523F89">
              <w:rPr>
                <w:rStyle w:val="Hyperlink"/>
                <w:noProof/>
              </w:rPr>
              <w:t>3.16.1</w:t>
            </w:r>
            <w:r>
              <w:rPr>
                <w:rFonts w:eastAsiaTheme="minorEastAsia"/>
                <w:noProof/>
                <w:sz w:val="24"/>
                <w:szCs w:val="24"/>
                <w:lang w:eastAsia="zh-CN"/>
              </w:rPr>
              <w:tab/>
            </w:r>
            <w:r w:rsidRPr="00523F89">
              <w:rPr>
                <w:rStyle w:val="Hyperlink"/>
                <w:noProof/>
              </w:rPr>
              <w:t>Configure the Watchdog Timer</w:t>
            </w:r>
            <w:r>
              <w:rPr>
                <w:noProof/>
                <w:webHidden/>
              </w:rPr>
              <w:tab/>
            </w:r>
            <w:r>
              <w:rPr>
                <w:noProof/>
                <w:webHidden/>
              </w:rPr>
              <w:fldChar w:fldCharType="begin"/>
            </w:r>
            <w:r>
              <w:rPr>
                <w:noProof/>
                <w:webHidden/>
              </w:rPr>
              <w:instrText xml:space="preserve"> PAGEREF _Toc237911226 \h </w:instrText>
            </w:r>
            <w:r>
              <w:rPr>
                <w:noProof/>
                <w:webHidden/>
              </w:rPr>
            </w:r>
            <w:r>
              <w:rPr>
                <w:noProof/>
                <w:webHidden/>
              </w:rPr>
              <w:fldChar w:fldCharType="separate"/>
            </w:r>
            <w:r w:rsidR="00D55B71">
              <w:rPr>
                <w:noProof/>
                <w:webHidden/>
              </w:rPr>
              <w:t>25</w:t>
            </w:r>
            <w:r>
              <w:rPr>
                <w:noProof/>
                <w:webHidden/>
              </w:rPr>
              <w:fldChar w:fldCharType="end"/>
            </w:r>
          </w:hyperlink>
        </w:p>
        <w:p w14:paraId="0C342C04" w14:textId="776BA07A" w:rsidR="00427FE8" w:rsidRDefault="00427FE8">
          <w:pPr>
            <w:pStyle w:val="TOC3"/>
            <w:tabs>
              <w:tab w:val="left" w:pos="1440"/>
              <w:tab w:val="right" w:leader="dot" w:pos="10790"/>
            </w:tabs>
            <w:rPr>
              <w:rFonts w:eastAsiaTheme="minorEastAsia"/>
              <w:noProof/>
              <w:sz w:val="24"/>
              <w:szCs w:val="24"/>
              <w:lang w:eastAsia="zh-CN"/>
            </w:rPr>
          </w:pPr>
          <w:hyperlink w:anchor="_Toc237911227" w:history="1">
            <w:r w:rsidRPr="00523F89">
              <w:rPr>
                <w:rStyle w:val="Hyperlink"/>
                <w:noProof/>
              </w:rPr>
              <w:t>3.16.2</w:t>
            </w:r>
            <w:r>
              <w:rPr>
                <w:rFonts w:eastAsiaTheme="minorEastAsia"/>
                <w:noProof/>
                <w:sz w:val="24"/>
                <w:szCs w:val="24"/>
                <w:lang w:eastAsia="zh-CN"/>
              </w:rPr>
              <w:tab/>
            </w:r>
            <w:r w:rsidRPr="00523F89">
              <w:rPr>
                <w:rStyle w:val="Hyperlink"/>
                <w:noProof/>
              </w:rPr>
              <w:t>Query the Watchdog Timer</w:t>
            </w:r>
            <w:r>
              <w:rPr>
                <w:noProof/>
                <w:webHidden/>
              </w:rPr>
              <w:tab/>
            </w:r>
            <w:r>
              <w:rPr>
                <w:noProof/>
                <w:webHidden/>
              </w:rPr>
              <w:fldChar w:fldCharType="begin"/>
            </w:r>
            <w:r>
              <w:rPr>
                <w:noProof/>
                <w:webHidden/>
              </w:rPr>
              <w:instrText xml:space="preserve"> PAGEREF _Toc237911227 \h </w:instrText>
            </w:r>
            <w:r>
              <w:rPr>
                <w:noProof/>
                <w:webHidden/>
              </w:rPr>
            </w:r>
            <w:r>
              <w:rPr>
                <w:noProof/>
                <w:webHidden/>
              </w:rPr>
              <w:fldChar w:fldCharType="separate"/>
            </w:r>
            <w:r w:rsidR="00D55B71">
              <w:rPr>
                <w:noProof/>
                <w:webHidden/>
              </w:rPr>
              <w:t>25</w:t>
            </w:r>
            <w:r>
              <w:rPr>
                <w:noProof/>
                <w:webHidden/>
              </w:rPr>
              <w:fldChar w:fldCharType="end"/>
            </w:r>
          </w:hyperlink>
        </w:p>
        <w:p w14:paraId="48895272" w14:textId="310E429A" w:rsidR="00427FE8" w:rsidRDefault="00427FE8">
          <w:pPr>
            <w:pStyle w:val="TOC3"/>
            <w:tabs>
              <w:tab w:val="left" w:pos="1440"/>
              <w:tab w:val="right" w:leader="dot" w:pos="10790"/>
            </w:tabs>
            <w:rPr>
              <w:rFonts w:eastAsiaTheme="minorEastAsia"/>
              <w:noProof/>
              <w:sz w:val="24"/>
              <w:szCs w:val="24"/>
              <w:lang w:eastAsia="zh-CN"/>
            </w:rPr>
          </w:pPr>
          <w:hyperlink w:anchor="_Toc237911228" w:history="1">
            <w:r w:rsidRPr="00523F89">
              <w:rPr>
                <w:rStyle w:val="Hyperlink"/>
                <w:noProof/>
              </w:rPr>
              <w:t>3.16.3</w:t>
            </w:r>
            <w:r>
              <w:rPr>
                <w:rFonts w:eastAsiaTheme="minorEastAsia"/>
                <w:noProof/>
                <w:sz w:val="24"/>
                <w:szCs w:val="24"/>
                <w:lang w:eastAsia="zh-CN"/>
              </w:rPr>
              <w:tab/>
            </w:r>
            <w:r w:rsidRPr="00523F89">
              <w:rPr>
                <w:rStyle w:val="Hyperlink"/>
                <w:noProof/>
              </w:rPr>
              <w:t>Test the Watchdog Timer</w:t>
            </w:r>
            <w:r>
              <w:rPr>
                <w:noProof/>
                <w:webHidden/>
              </w:rPr>
              <w:tab/>
            </w:r>
            <w:r>
              <w:rPr>
                <w:noProof/>
                <w:webHidden/>
              </w:rPr>
              <w:fldChar w:fldCharType="begin"/>
            </w:r>
            <w:r>
              <w:rPr>
                <w:noProof/>
                <w:webHidden/>
              </w:rPr>
              <w:instrText xml:space="preserve"> PAGEREF _Toc237911228 \h </w:instrText>
            </w:r>
            <w:r>
              <w:rPr>
                <w:noProof/>
                <w:webHidden/>
              </w:rPr>
            </w:r>
            <w:r>
              <w:rPr>
                <w:noProof/>
                <w:webHidden/>
              </w:rPr>
              <w:fldChar w:fldCharType="separate"/>
            </w:r>
            <w:r w:rsidR="00D55B71">
              <w:rPr>
                <w:noProof/>
                <w:webHidden/>
              </w:rPr>
              <w:t>25</w:t>
            </w:r>
            <w:r>
              <w:rPr>
                <w:noProof/>
                <w:webHidden/>
              </w:rPr>
              <w:fldChar w:fldCharType="end"/>
            </w:r>
          </w:hyperlink>
        </w:p>
        <w:p w14:paraId="572CB3B5" w14:textId="14EA605A" w:rsidR="00427FE8" w:rsidRDefault="00427FE8">
          <w:pPr>
            <w:pStyle w:val="TOC1"/>
            <w:tabs>
              <w:tab w:val="left" w:pos="440"/>
              <w:tab w:val="right" w:leader="dot" w:pos="10790"/>
            </w:tabs>
            <w:rPr>
              <w:rFonts w:eastAsiaTheme="minorEastAsia"/>
              <w:noProof/>
              <w:sz w:val="24"/>
              <w:szCs w:val="24"/>
              <w:lang w:eastAsia="zh-CN"/>
            </w:rPr>
          </w:pPr>
          <w:hyperlink w:anchor="_Toc237911229" w:history="1">
            <w:r w:rsidRPr="00523F89">
              <w:rPr>
                <w:rStyle w:val="Hyperlink"/>
                <w:noProof/>
              </w:rPr>
              <w:t>4</w:t>
            </w:r>
            <w:r>
              <w:rPr>
                <w:rFonts w:eastAsiaTheme="minorEastAsia"/>
                <w:noProof/>
                <w:sz w:val="24"/>
                <w:szCs w:val="24"/>
                <w:lang w:eastAsia="zh-CN"/>
              </w:rPr>
              <w:tab/>
            </w:r>
            <w:r w:rsidRPr="00523F89">
              <w:rPr>
                <w:rStyle w:val="Hyperlink"/>
                <w:noProof/>
              </w:rPr>
              <w:t>Reporting Protocols</w:t>
            </w:r>
            <w:r>
              <w:rPr>
                <w:noProof/>
                <w:webHidden/>
              </w:rPr>
              <w:tab/>
            </w:r>
            <w:r>
              <w:rPr>
                <w:noProof/>
                <w:webHidden/>
              </w:rPr>
              <w:fldChar w:fldCharType="begin"/>
            </w:r>
            <w:r>
              <w:rPr>
                <w:noProof/>
                <w:webHidden/>
              </w:rPr>
              <w:instrText xml:space="preserve"> PAGEREF _Toc237911229 \h </w:instrText>
            </w:r>
            <w:r>
              <w:rPr>
                <w:noProof/>
                <w:webHidden/>
              </w:rPr>
            </w:r>
            <w:r>
              <w:rPr>
                <w:noProof/>
                <w:webHidden/>
              </w:rPr>
              <w:fldChar w:fldCharType="separate"/>
            </w:r>
            <w:r w:rsidR="00D55B71">
              <w:rPr>
                <w:noProof/>
                <w:webHidden/>
              </w:rPr>
              <w:t>26</w:t>
            </w:r>
            <w:r>
              <w:rPr>
                <w:noProof/>
                <w:webHidden/>
              </w:rPr>
              <w:fldChar w:fldCharType="end"/>
            </w:r>
          </w:hyperlink>
        </w:p>
        <w:p w14:paraId="68F70DDA" w14:textId="6AC78339" w:rsidR="00427FE8" w:rsidRDefault="00427FE8">
          <w:pPr>
            <w:pStyle w:val="TOC2"/>
            <w:tabs>
              <w:tab w:val="left" w:pos="960"/>
              <w:tab w:val="right" w:leader="dot" w:pos="10790"/>
            </w:tabs>
            <w:rPr>
              <w:rFonts w:eastAsiaTheme="minorEastAsia"/>
              <w:noProof/>
              <w:sz w:val="24"/>
              <w:szCs w:val="24"/>
              <w:lang w:eastAsia="zh-CN"/>
            </w:rPr>
          </w:pPr>
          <w:hyperlink w:anchor="_Toc237911230" w:history="1">
            <w:r w:rsidRPr="00523F89">
              <w:rPr>
                <w:rStyle w:val="Hyperlink"/>
                <w:noProof/>
              </w:rPr>
              <w:t>4.1</w:t>
            </w:r>
            <w:r>
              <w:rPr>
                <w:rFonts w:eastAsiaTheme="minorEastAsia"/>
                <w:noProof/>
                <w:sz w:val="24"/>
                <w:szCs w:val="24"/>
                <w:lang w:eastAsia="zh-CN"/>
              </w:rPr>
              <w:tab/>
            </w:r>
            <w:r w:rsidRPr="00523F89">
              <w:rPr>
                <w:rStyle w:val="Hyperlink"/>
                <w:noProof/>
              </w:rPr>
              <w:t>CSBee</w:t>
            </w:r>
            <w:r>
              <w:rPr>
                <w:noProof/>
                <w:webHidden/>
              </w:rPr>
              <w:tab/>
            </w:r>
            <w:r>
              <w:rPr>
                <w:noProof/>
                <w:webHidden/>
              </w:rPr>
              <w:fldChar w:fldCharType="begin"/>
            </w:r>
            <w:r>
              <w:rPr>
                <w:noProof/>
                <w:webHidden/>
              </w:rPr>
              <w:instrText xml:space="preserve"> PAGEREF _Toc237911230 \h </w:instrText>
            </w:r>
            <w:r>
              <w:rPr>
                <w:noProof/>
                <w:webHidden/>
              </w:rPr>
            </w:r>
            <w:r>
              <w:rPr>
                <w:noProof/>
                <w:webHidden/>
              </w:rPr>
              <w:fldChar w:fldCharType="separate"/>
            </w:r>
            <w:r w:rsidR="00D55B71">
              <w:rPr>
                <w:noProof/>
                <w:webHidden/>
              </w:rPr>
              <w:t>27</w:t>
            </w:r>
            <w:r>
              <w:rPr>
                <w:noProof/>
                <w:webHidden/>
              </w:rPr>
              <w:fldChar w:fldCharType="end"/>
            </w:r>
          </w:hyperlink>
        </w:p>
        <w:p w14:paraId="68DB61FF" w14:textId="037FBD89" w:rsidR="00427FE8" w:rsidRDefault="00427FE8">
          <w:pPr>
            <w:pStyle w:val="TOC3"/>
            <w:tabs>
              <w:tab w:val="left" w:pos="1200"/>
              <w:tab w:val="right" w:leader="dot" w:pos="10790"/>
            </w:tabs>
            <w:rPr>
              <w:rFonts w:eastAsiaTheme="minorEastAsia"/>
              <w:noProof/>
              <w:sz w:val="24"/>
              <w:szCs w:val="24"/>
              <w:lang w:eastAsia="zh-CN"/>
            </w:rPr>
          </w:pPr>
          <w:hyperlink w:anchor="_Toc237911231" w:history="1">
            <w:r w:rsidRPr="00523F89">
              <w:rPr>
                <w:rStyle w:val="Hyperlink"/>
                <w:noProof/>
              </w:rPr>
              <w:t>4.1.1</w:t>
            </w:r>
            <w:r>
              <w:rPr>
                <w:rFonts w:eastAsiaTheme="minorEastAsia"/>
                <w:noProof/>
                <w:sz w:val="24"/>
                <w:szCs w:val="24"/>
                <w:lang w:eastAsia="zh-CN"/>
              </w:rPr>
              <w:tab/>
            </w:r>
            <w:r w:rsidRPr="00523F89">
              <w:rPr>
                <w:rStyle w:val="Hyperlink"/>
                <w:noProof/>
              </w:rPr>
              <w:t>CSBee Protocol Version History</w:t>
            </w:r>
            <w:r>
              <w:rPr>
                <w:noProof/>
                <w:webHidden/>
              </w:rPr>
              <w:tab/>
            </w:r>
            <w:r>
              <w:rPr>
                <w:noProof/>
                <w:webHidden/>
              </w:rPr>
              <w:fldChar w:fldCharType="begin"/>
            </w:r>
            <w:r>
              <w:rPr>
                <w:noProof/>
                <w:webHidden/>
              </w:rPr>
              <w:instrText xml:space="preserve"> PAGEREF _Toc237911231 \h </w:instrText>
            </w:r>
            <w:r>
              <w:rPr>
                <w:noProof/>
                <w:webHidden/>
              </w:rPr>
            </w:r>
            <w:r>
              <w:rPr>
                <w:noProof/>
                <w:webHidden/>
              </w:rPr>
              <w:fldChar w:fldCharType="separate"/>
            </w:r>
            <w:r w:rsidR="00D55B71">
              <w:rPr>
                <w:noProof/>
                <w:webHidden/>
              </w:rPr>
              <w:t>27</w:t>
            </w:r>
            <w:r>
              <w:rPr>
                <w:noProof/>
                <w:webHidden/>
              </w:rPr>
              <w:fldChar w:fldCharType="end"/>
            </w:r>
          </w:hyperlink>
        </w:p>
        <w:p w14:paraId="434B72DD" w14:textId="737D678C" w:rsidR="00427FE8" w:rsidRDefault="00427FE8">
          <w:pPr>
            <w:pStyle w:val="TOC3"/>
            <w:tabs>
              <w:tab w:val="left" w:pos="1200"/>
              <w:tab w:val="right" w:leader="dot" w:pos="10790"/>
            </w:tabs>
            <w:rPr>
              <w:rFonts w:eastAsiaTheme="minorEastAsia"/>
              <w:noProof/>
              <w:sz w:val="24"/>
              <w:szCs w:val="24"/>
              <w:lang w:eastAsia="zh-CN"/>
            </w:rPr>
          </w:pPr>
          <w:hyperlink w:anchor="_Toc237911232" w:history="1">
            <w:r w:rsidRPr="00523F89">
              <w:rPr>
                <w:rStyle w:val="Hyperlink"/>
                <w:noProof/>
              </w:rPr>
              <w:t>4.1.2</w:t>
            </w:r>
            <w:r>
              <w:rPr>
                <w:rFonts w:eastAsiaTheme="minorEastAsia"/>
                <w:noProof/>
                <w:sz w:val="24"/>
                <w:szCs w:val="24"/>
                <w:lang w:eastAsia="zh-CN"/>
              </w:rPr>
              <w:tab/>
            </w:r>
            <w:r w:rsidRPr="00523F89">
              <w:rPr>
                <w:rStyle w:val="Hyperlink"/>
                <w:noProof/>
              </w:rPr>
              <w:t>Mode S Aircraft Message</w:t>
            </w:r>
            <w:r>
              <w:rPr>
                <w:noProof/>
                <w:webHidden/>
              </w:rPr>
              <w:tab/>
            </w:r>
            <w:r>
              <w:rPr>
                <w:noProof/>
                <w:webHidden/>
              </w:rPr>
              <w:fldChar w:fldCharType="begin"/>
            </w:r>
            <w:r>
              <w:rPr>
                <w:noProof/>
                <w:webHidden/>
              </w:rPr>
              <w:instrText xml:space="preserve"> PAGEREF _Toc237911232 \h </w:instrText>
            </w:r>
            <w:r>
              <w:rPr>
                <w:noProof/>
                <w:webHidden/>
              </w:rPr>
            </w:r>
            <w:r>
              <w:rPr>
                <w:noProof/>
                <w:webHidden/>
              </w:rPr>
              <w:fldChar w:fldCharType="separate"/>
            </w:r>
            <w:r w:rsidR="00D55B71">
              <w:rPr>
                <w:noProof/>
                <w:webHidden/>
              </w:rPr>
              <w:t>28</w:t>
            </w:r>
            <w:r>
              <w:rPr>
                <w:noProof/>
                <w:webHidden/>
              </w:rPr>
              <w:fldChar w:fldCharType="end"/>
            </w:r>
          </w:hyperlink>
        </w:p>
        <w:p w14:paraId="40827275" w14:textId="1DFEFBFE" w:rsidR="00427FE8" w:rsidRDefault="00427FE8">
          <w:pPr>
            <w:pStyle w:val="TOC3"/>
            <w:tabs>
              <w:tab w:val="left" w:pos="1200"/>
              <w:tab w:val="right" w:leader="dot" w:pos="10790"/>
            </w:tabs>
            <w:rPr>
              <w:rFonts w:eastAsiaTheme="minorEastAsia"/>
              <w:noProof/>
              <w:sz w:val="24"/>
              <w:szCs w:val="24"/>
              <w:lang w:eastAsia="zh-CN"/>
            </w:rPr>
          </w:pPr>
          <w:hyperlink w:anchor="_Toc237911233" w:history="1">
            <w:r w:rsidRPr="00523F89">
              <w:rPr>
                <w:rStyle w:val="Hyperlink"/>
                <w:noProof/>
              </w:rPr>
              <w:t>4.1.3</w:t>
            </w:r>
            <w:r>
              <w:rPr>
                <w:rFonts w:eastAsiaTheme="minorEastAsia"/>
                <w:noProof/>
                <w:sz w:val="24"/>
                <w:szCs w:val="24"/>
                <w:lang w:eastAsia="zh-CN"/>
              </w:rPr>
              <w:tab/>
            </w:r>
            <w:r w:rsidRPr="00523F89">
              <w:rPr>
                <w:rStyle w:val="Hyperlink"/>
                <w:noProof/>
              </w:rPr>
              <w:t>UAT Aircraft Message</w:t>
            </w:r>
            <w:r>
              <w:rPr>
                <w:noProof/>
                <w:webHidden/>
              </w:rPr>
              <w:tab/>
            </w:r>
            <w:r>
              <w:rPr>
                <w:noProof/>
                <w:webHidden/>
              </w:rPr>
              <w:fldChar w:fldCharType="begin"/>
            </w:r>
            <w:r>
              <w:rPr>
                <w:noProof/>
                <w:webHidden/>
              </w:rPr>
              <w:instrText xml:space="preserve"> PAGEREF _Toc237911233 \h </w:instrText>
            </w:r>
            <w:r>
              <w:rPr>
                <w:noProof/>
                <w:webHidden/>
              </w:rPr>
            </w:r>
            <w:r>
              <w:rPr>
                <w:noProof/>
                <w:webHidden/>
              </w:rPr>
              <w:fldChar w:fldCharType="separate"/>
            </w:r>
            <w:r w:rsidR="00D55B71">
              <w:rPr>
                <w:noProof/>
                <w:webHidden/>
              </w:rPr>
              <w:t>35</w:t>
            </w:r>
            <w:r>
              <w:rPr>
                <w:noProof/>
                <w:webHidden/>
              </w:rPr>
              <w:fldChar w:fldCharType="end"/>
            </w:r>
          </w:hyperlink>
        </w:p>
        <w:p w14:paraId="676DDB1A" w14:textId="185352D0" w:rsidR="00427FE8" w:rsidRDefault="00427FE8">
          <w:pPr>
            <w:pStyle w:val="TOC3"/>
            <w:tabs>
              <w:tab w:val="left" w:pos="1200"/>
              <w:tab w:val="right" w:leader="dot" w:pos="10790"/>
            </w:tabs>
            <w:rPr>
              <w:rFonts w:eastAsiaTheme="minorEastAsia"/>
              <w:noProof/>
              <w:sz w:val="24"/>
              <w:szCs w:val="24"/>
              <w:lang w:eastAsia="zh-CN"/>
            </w:rPr>
          </w:pPr>
          <w:hyperlink w:anchor="_Toc237911234" w:history="1">
            <w:r w:rsidRPr="00523F89">
              <w:rPr>
                <w:rStyle w:val="Hyperlink"/>
                <w:noProof/>
              </w:rPr>
              <w:t>4.1.4</w:t>
            </w:r>
            <w:r>
              <w:rPr>
                <w:rFonts w:eastAsiaTheme="minorEastAsia"/>
                <w:noProof/>
                <w:sz w:val="24"/>
                <w:szCs w:val="24"/>
                <w:lang w:eastAsia="zh-CN"/>
              </w:rPr>
              <w:tab/>
            </w:r>
            <w:r w:rsidRPr="00523F89">
              <w:rPr>
                <w:rStyle w:val="Hyperlink"/>
                <w:noProof/>
              </w:rPr>
              <w:t>Statistics Message</w:t>
            </w:r>
            <w:r>
              <w:rPr>
                <w:noProof/>
                <w:webHidden/>
              </w:rPr>
              <w:tab/>
            </w:r>
            <w:r>
              <w:rPr>
                <w:noProof/>
                <w:webHidden/>
              </w:rPr>
              <w:fldChar w:fldCharType="begin"/>
            </w:r>
            <w:r>
              <w:rPr>
                <w:noProof/>
                <w:webHidden/>
              </w:rPr>
              <w:instrText xml:space="preserve"> PAGEREF _Toc237911234 \h </w:instrText>
            </w:r>
            <w:r>
              <w:rPr>
                <w:noProof/>
                <w:webHidden/>
              </w:rPr>
            </w:r>
            <w:r>
              <w:rPr>
                <w:noProof/>
                <w:webHidden/>
              </w:rPr>
              <w:fldChar w:fldCharType="separate"/>
            </w:r>
            <w:r w:rsidR="00D55B71">
              <w:rPr>
                <w:noProof/>
                <w:webHidden/>
              </w:rPr>
              <w:t>37</w:t>
            </w:r>
            <w:r>
              <w:rPr>
                <w:noProof/>
                <w:webHidden/>
              </w:rPr>
              <w:fldChar w:fldCharType="end"/>
            </w:r>
          </w:hyperlink>
        </w:p>
        <w:p w14:paraId="7C7B6429" w14:textId="47306043" w:rsidR="00427FE8" w:rsidRDefault="00427FE8">
          <w:pPr>
            <w:pStyle w:val="TOC2"/>
            <w:tabs>
              <w:tab w:val="left" w:pos="960"/>
              <w:tab w:val="right" w:leader="dot" w:pos="10790"/>
            </w:tabs>
            <w:rPr>
              <w:rFonts w:eastAsiaTheme="minorEastAsia"/>
              <w:noProof/>
              <w:sz w:val="24"/>
              <w:szCs w:val="24"/>
              <w:lang w:eastAsia="zh-CN"/>
            </w:rPr>
          </w:pPr>
          <w:hyperlink w:anchor="_Toc237911235" w:history="1">
            <w:r w:rsidRPr="00523F89">
              <w:rPr>
                <w:rStyle w:val="Hyperlink"/>
                <w:noProof/>
              </w:rPr>
              <w:t>4.2</w:t>
            </w:r>
            <w:r>
              <w:rPr>
                <w:rFonts w:eastAsiaTheme="minorEastAsia"/>
                <w:noProof/>
                <w:sz w:val="24"/>
                <w:szCs w:val="24"/>
                <w:lang w:eastAsia="zh-CN"/>
              </w:rPr>
              <w:tab/>
            </w:r>
            <w:r w:rsidRPr="00523F89">
              <w:rPr>
                <w:rStyle w:val="Hyperlink"/>
                <w:noProof/>
              </w:rPr>
              <w:t>GDL90</w:t>
            </w:r>
            <w:r>
              <w:rPr>
                <w:noProof/>
                <w:webHidden/>
              </w:rPr>
              <w:tab/>
            </w:r>
            <w:r>
              <w:rPr>
                <w:noProof/>
                <w:webHidden/>
              </w:rPr>
              <w:fldChar w:fldCharType="begin"/>
            </w:r>
            <w:r>
              <w:rPr>
                <w:noProof/>
                <w:webHidden/>
              </w:rPr>
              <w:instrText xml:space="preserve"> PAGEREF _Toc237911235 \h </w:instrText>
            </w:r>
            <w:r>
              <w:rPr>
                <w:noProof/>
                <w:webHidden/>
              </w:rPr>
            </w:r>
            <w:r>
              <w:rPr>
                <w:noProof/>
                <w:webHidden/>
              </w:rPr>
              <w:fldChar w:fldCharType="separate"/>
            </w:r>
            <w:r w:rsidR="00D55B71">
              <w:rPr>
                <w:noProof/>
                <w:webHidden/>
              </w:rPr>
              <w:t>38</w:t>
            </w:r>
            <w:r>
              <w:rPr>
                <w:noProof/>
                <w:webHidden/>
              </w:rPr>
              <w:fldChar w:fldCharType="end"/>
            </w:r>
          </w:hyperlink>
        </w:p>
        <w:p w14:paraId="24BE726E" w14:textId="1596392F" w:rsidR="00427FE8" w:rsidRDefault="00427FE8">
          <w:pPr>
            <w:pStyle w:val="TOC2"/>
            <w:tabs>
              <w:tab w:val="left" w:pos="960"/>
              <w:tab w:val="right" w:leader="dot" w:pos="10790"/>
            </w:tabs>
            <w:rPr>
              <w:rFonts w:eastAsiaTheme="minorEastAsia"/>
              <w:noProof/>
              <w:sz w:val="24"/>
              <w:szCs w:val="24"/>
              <w:lang w:eastAsia="zh-CN"/>
            </w:rPr>
          </w:pPr>
          <w:hyperlink w:anchor="_Toc237911236" w:history="1">
            <w:r w:rsidRPr="00523F89">
              <w:rPr>
                <w:rStyle w:val="Hyperlink"/>
                <w:noProof/>
              </w:rPr>
              <w:t>4.3</w:t>
            </w:r>
            <w:r>
              <w:rPr>
                <w:rFonts w:eastAsiaTheme="minorEastAsia"/>
                <w:noProof/>
                <w:sz w:val="24"/>
                <w:szCs w:val="24"/>
                <w:lang w:eastAsia="zh-CN"/>
              </w:rPr>
              <w:tab/>
            </w:r>
            <w:r w:rsidRPr="00523F89">
              <w:rPr>
                <w:rStyle w:val="Hyperlink"/>
                <w:noProof/>
              </w:rPr>
              <w:t>MAVLINK</w:t>
            </w:r>
            <w:r>
              <w:rPr>
                <w:noProof/>
                <w:webHidden/>
              </w:rPr>
              <w:tab/>
            </w:r>
            <w:r>
              <w:rPr>
                <w:noProof/>
                <w:webHidden/>
              </w:rPr>
              <w:fldChar w:fldCharType="begin"/>
            </w:r>
            <w:r>
              <w:rPr>
                <w:noProof/>
                <w:webHidden/>
              </w:rPr>
              <w:instrText xml:space="preserve"> PAGEREF _Toc237911236 \h </w:instrText>
            </w:r>
            <w:r>
              <w:rPr>
                <w:noProof/>
                <w:webHidden/>
              </w:rPr>
            </w:r>
            <w:r>
              <w:rPr>
                <w:noProof/>
                <w:webHidden/>
              </w:rPr>
              <w:fldChar w:fldCharType="separate"/>
            </w:r>
            <w:r w:rsidR="00D55B71">
              <w:rPr>
                <w:noProof/>
                <w:webHidden/>
              </w:rPr>
              <w:t>39</w:t>
            </w:r>
            <w:r>
              <w:rPr>
                <w:noProof/>
                <w:webHidden/>
              </w:rPr>
              <w:fldChar w:fldCharType="end"/>
            </w:r>
          </w:hyperlink>
        </w:p>
        <w:p w14:paraId="3938B144" w14:textId="4591AB77" w:rsidR="00427FE8" w:rsidRDefault="00427FE8">
          <w:pPr>
            <w:pStyle w:val="TOC3"/>
            <w:tabs>
              <w:tab w:val="left" w:pos="1200"/>
              <w:tab w:val="right" w:leader="dot" w:pos="10790"/>
            </w:tabs>
            <w:rPr>
              <w:rFonts w:eastAsiaTheme="minorEastAsia"/>
              <w:noProof/>
              <w:sz w:val="24"/>
              <w:szCs w:val="24"/>
              <w:lang w:eastAsia="zh-CN"/>
            </w:rPr>
          </w:pPr>
          <w:hyperlink w:anchor="_Toc237911237" w:history="1">
            <w:r w:rsidRPr="00523F89">
              <w:rPr>
                <w:rStyle w:val="Hyperlink"/>
                <w:noProof/>
                <w:lang w:eastAsia="zh-CN"/>
              </w:rPr>
              <w:t>4.3.1</w:t>
            </w:r>
            <w:r>
              <w:rPr>
                <w:rFonts w:eastAsiaTheme="minorEastAsia"/>
                <w:noProof/>
                <w:sz w:val="24"/>
                <w:szCs w:val="24"/>
                <w:lang w:eastAsia="zh-CN"/>
              </w:rPr>
              <w:tab/>
            </w:r>
            <w:r w:rsidRPr="00523F89">
              <w:rPr>
                <w:rStyle w:val="Hyperlink"/>
                <w:noProof/>
              </w:rPr>
              <w:t xml:space="preserve">MAVLINK_HEARTBEAT </w:t>
            </w:r>
            <w:r w:rsidRPr="00523F89">
              <w:rPr>
                <w:rStyle w:val="Hyperlink"/>
                <w:noProof/>
                <w:lang w:eastAsia="zh-CN"/>
              </w:rPr>
              <w:t>（</w:t>
            </w:r>
            <w:r w:rsidRPr="00523F89">
              <w:rPr>
                <w:rStyle w:val="Hyperlink"/>
                <w:noProof/>
                <w:lang w:eastAsia="zh-CN"/>
              </w:rPr>
              <w:t>Message ID 0</w:t>
            </w:r>
            <w:r w:rsidRPr="00523F89">
              <w:rPr>
                <w:rStyle w:val="Hyperlink"/>
                <w:noProof/>
                <w:lang w:eastAsia="zh-CN"/>
              </w:rPr>
              <w:t>）</w:t>
            </w:r>
            <w:r w:rsidRPr="00523F89">
              <w:rPr>
                <w:rStyle w:val="Hyperlink"/>
                <w:noProof/>
                <w:lang w:eastAsia="zh-CN"/>
              </w:rPr>
              <w:t xml:space="preserve"> Packet Definition</w:t>
            </w:r>
            <w:r>
              <w:rPr>
                <w:noProof/>
                <w:webHidden/>
              </w:rPr>
              <w:tab/>
            </w:r>
            <w:r>
              <w:rPr>
                <w:noProof/>
                <w:webHidden/>
              </w:rPr>
              <w:fldChar w:fldCharType="begin"/>
            </w:r>
            <w:r>
              <w:rPr>
                <w:noProof/>
                <w:webHidden/>
              </w:rPr>
              <w:instrText xml:space="preserve"> PAGEREF _Toc237911237 \h </w:instrText>
            </w:r>
            <w:r>
              <w:rPr>
                <w:noProof/>
                <w:webHidden/>
              </w:rPr>
            </w:r>
            <w:r>
              <w:rPr>
                <w:noProof/>
                <w:webHidden/>
              </w:rPr>
              <w:fldChar w:fldCharType="separate"/>
            </w:r>
            <w:r w:rsidR="00D55B71">
              <w:rPr>
                <w:noProof/>
                <w:webHidden/>
              </w:rPr>
              <w:t>39</w:t>
            </w:r>
            <w:r>
              <w:rPr>
                <w:noProof/>
                <w:webHidden/>
              </w:rPr>
              <w:fldChar w:fldCharType="end"/>
            </w:r>
          </w:hyperlink>
        </w:p>
        <w:p w14:paraId="4EF5463C" w14:textId="453D1E26" w:rsidR="00427FE8" w:rsidRDefault="00427FE8">
          <w:pPr>
            <w:pStyle w:val="TOC3"/>
            <w:tabs>
              <w:tab w:val="left" w:pos="1200"/>
              <w:tab w:val="right" w:leader="dot" w:pos="10790"/>
            </w:tabs>
            <w:rPr>
              <w:rFonts w:eastAsiaTheme="minorEastAsia"/>
              <w:noProof/>
              <w:sz w:val="24"/>
              <w:szCs w:val="24"/>
              <w:lang w:eastAsia="zh-CN"/>
            </w:rPr>
          </w:pPr>
          <w:hyperlink w:anchor="_Toc237911238" w:history="1">
            <w:r w:rsidRPr="00523F89">
              <w:rPr>
                <w:rStyle w:val="Hyperlink"/>
                <w:noProof/>
              </w:rPr>
              <w:t>4.3.2</w:t>
            </w:r>
            <w:r>
              <w:rPr>
                <w:rFonts w:eastAsiaTheme="minorEastAsia"/>
                <w:noProof/>
                <w:sz w:val="24"/>
                <w:szCs w:val="24"/>
                <w:lang w:eastAsia="zh-CN"/>
              </w:rPr>
              <w:tab/>
            </w:r>
            <w:r w:rsidRPr="00523F89">
              <w:rPr>
                <w:rStyle w:val="Hyperlink"/>
                <w:noProof/>
              </w:rPr>
              <w:t>MAVLINK ADSB_VEHICLE (Message ID 246) Packet Definition</w:t>
            </w:r>
            <w:r>
              <w:rPr>
                <w:noProof/>
                <w:webHidden/>
              </w:rPr>
              <w:tab/>
            </w:r>
            <w:r>
              <w:rPr>
                <w:noProof/>
                <w:webHidden/>
              </w:rPr>
              <w:fldChar w:fldCharType="begin"/>
            </w:r>
            <w:r>
              <w:rPr>
                <w:noProof/>
                <w:webHidden/>
              </w:rPr>
              <w:instrText xml:space="preserve"> PAGEREF _Toc237911238 \h </w:instrText>
            </w:r>
            <w:r>
              <w:rPr>
                <w:noProof/>
                <w:webHidden/>
              </w:rPr>
            </w:r>
            <w:r>
              <w:rPr>
                <w:noProof/>
                <w:webHidden/>
              </w:rPr>
              <w:fldChar w:fldCharType="separate"/>
            </w:r>
            <w:r w:rsidR="00D55B71">
              <w:rPr>
                <w:noProof/>
                <w:webHidden/>
              </w:rPr>
              <w:t>39</w:t>
            </w:r>
            <w:r>
              <w:rPr>
                <w:noProof/>
                <w:webHidden/>
              </w:rPr>
              <w:fldChar w:fldCharType="end"/>
            </w:r>
          </w:hyperlink>
        </w:p>
        <w:p w14:paraId="32943F0B" w14:textId="0DCC596B" w:rsidR="00427FE8" w:rsidRDefault="00427FE8">
          <w:pPr>
            <w:pStyle w:val="TOC3"/>
            <w:tabs>
              <w:tab w:val="left" w:pos="1200"/>
              <w:tab w:val="right" w:leader="dot" w:pos="10790"/>
            </w:tabs>
            <w:rPr>
              <w:rFonts w:eastAsiaTheme="minorEastAsia"/>
              <w:noProof/>
              <w:sz w:val="24"/>
              <w:szCs w:val="24"/>
              <w:lang w:eastAsia="zh-CN"/>
            </w:rPr>
          </w:pPr>
          <w:hyperlink w:anchor="_Toc237911239" w:history="1">
            <w:r w:rsidRPr="00523F89">
              <w:rPr>
                <w:rStyle w:val="Hyperlink"/>
                <w:noProof/>
              </w:rPr>
              <w:t>4.3.3</w:t>
            </w:r>
            <w:r>
              <w:rPr>
                <w:rFonts w:eastAsiaTheme="minorEastAsia"/>
                <w:noProof/>
                <w:sz w:val="24"/>
                <w:szCs w:val="24"/>
                <w:lang w:eastAsia="zh-CN"/>
              </w:rPr>
              <w:tab/>
            </w:r>
            <w:r w:rsidRPr="00523F89">
              <w:rPr>
                <w:rStyle w:val="Hyperlink"/>
                <w:noProof/>
              </w:rPr>
              <w:t>MAVLINK_REQUEST_DATA_STREAM (Message ID 66) Packet Definition</w:t>
            </w:r>
            <w:r>
              <w:rPr>
                <w:noProof/>
                <w:webHidden/>
              </w:rPr>
              <w:tab/>
            </w:r>
            <w:r>
              <w:rPr>
                <w:noProof/>
                <w:webHidden/>
              </w:rPr>
              <w:fldChar w:fldCharType="begin"/>
            </w:r>
            <w:r>
              <w:rPr>
                <w:noProof/>
                <w:webHidden/>
              </w:rPr>
              <w:instrText xml:space="preserve"> PAGEREF _Toc237911239 \h </w:instrText>
            </w:r>
            <w:r>
              <w:rPr>
                <w:noProof/>
                <w:webHidden/>
              </w:rPr>
            </w:r>
            <w:r>
              <w:rPr>
                <w:noProof/>
                <w:webHidden/>
              </w:rPr>
              <w:fldChar w:fldCharType="separate"/>
            </w:r>
            <w:r w:rsidR="00D55B71">
              <w:rPr>
                <w:noProof/>
                <w:webHidden/>
              </w:rPr>
              <w:t>40</w:t>
            </w:r>
            <w:r>
              <w:rPr>
                <w:noProof/>
                <w:webHidden/>
              </w:rPr>
              <w:fldChar w:fldCharType="end"/>
            </w:r>
          </w:hyperlink>
        </w:p>
        <w:p w14:paraId="7C435B44" w14:textId="557EF3A3" w:rsidR="00427FE8" w:rsidRDefault="00427FE8">
          <w:pPr>
            <w:pStyle w:val="TOC3"/>
            <w:tabs>
              <w:tab w:val="left" w:pos="1200"/>
              <w:tab w:val="right" w:leader="dot" w:pos="10790"/>
            </w:tabs>
            <w:rPr>
              <w:rFonts w:eastAsiaTheme="minorEastAsia"/>
              <w:noProof/>
              <w:sz w:val="24"/>
              <w:szCs w:val="24"/>
              <w:lang w:eastAsia="zh-CN"/>
            </w:rPr>
          </w:pPr>
          <w:hyperlink w:anchor="_Toc237911240" w:history="1">
            <w:r w:rsidRPr="00523F89">
              <w:rPr>
                <w:rStyle w:val="Hyperlink"/>
                <w:noProof/>
              </w:rPr>
              <w:t>4.3.4</w:t>
            </w:r>
            <w:r>
              <w:rPr>
                <w:rFonts w:eastAsiaTheme="minorEastAsia"/>
                <w:noProof/>
                <w:sz w:val="24"/>
                <w:szCs w:val="24"/>
                <w:lang w:eastAsia="zh-CN"/>
              </w:rPr>
              <w:tab/>
            </w:r>
            <w:r w:rsidRPr="00523F89">
              <w:rPr>
                <w:rStyle w:val="Hyperlink"/>
                <w:noProof/>
              </w:rPr>
              <w:t>MAVLINK MESSAGE_INTERVAL (Message ID 244) Packet Definition</w:t>
            </w:r>
            <w:r>
              <w:rPr>
                <w:noProof/>
                <w:webHidden/>
              </w:rPr>
              <w:tab/>
            </w:r>
            <w:r>
              <w:rPr>
                <w:noProof/>
                <w:webHidden/>
              </w:rPr>
              <w:fldChar w:fldCharType="begin"/>
            </w:r>
            <w:r>
              <w:rPr>
                <w:noProof/>
                <w:webHidden/>
              </w:rPr>
              <w:instrText xml:space="preserve"> PAGEREF _Toc237911240 \h </w:instrText>
            </w:r>
            <w:r>
              <w:rPr>
                <w:noProof/>
                <w:webHidden/>
              </w:rPr>
            </w:r>
            <w:r>
              <w:rPr>
                <w:noProof/>
                <w:webHidden/>
              </w:rPr>
              <w:fldChar w:fldCharType="separate"/>
            </w:r>
            <w:r w:rsidR="00D55B71">
              <w:rPr>
                <w:noProof/>
                <w:webHidden/>
              </w:rPr>
              <w:t>40</w:t>
            </w:r>
            <w:r>
              <w:rPr>
                <w:noProof/>
                <w:webHidden/>
              </w:rPr>
              <w:fldChar w:fldCharType="end"/>
            </w:r>
          </w:hyperlink>
        </w:p>
        <w:p w14:paraId="3F112A7A" w14:textId="28C9EEA7" w:rsidR="00427FE8" w:rsidRDefault="00427FE8">
          <w:pPr>
            <w:pStyle w:val="TOC2"/>
            <w:tabs>
              <w:tab w:val="left" w:pos="960"/>
              <w:tab w:val="right" w:leader="dot" w:pos="10790"/>
            </w:tabs>
            <w:rPr>
              <w:rFonts w:eastAsiaTheme="minorEastAsia"/>
              <w:noProof/>
              <w:sz w:val="24"/>
              <w:szCs w:val="24"/>
              <w:lang w:eastAsia="zh-CN"/>
            </w:rPr>
          </w:pPr>
          <w:hyperlink w:anchor="_Toc237911241" w:history="1">
            <w:r w:rsidRPr="00523F89">
              <w:rPr>
                <w:rStyle w:val="Hyperlink"/>
                <w:noProof/>
              </w:rPr>
              <w:t>4.4</w:t>
            </w:r>
            <w:r>
              <w:rPr>
                <w:rFonts w:eastAsiaTheme="minorEastAsia"/>
                <w:noProof/>
                <w:sz w:val="24"/>
                <w:szCs w:val="24"/>
                <w:lang w:eastAsia="zh-CN"/>
              </w:rPr>
              <w:tab/>
            </w:r>
            <w:r w:rsidRPr="00523F89">
              <w:rPr>
                <w:rStyle w:val="Hyperlink"/>
                <w:noProof/>
              </w:rPr>
              <w:t>Mode S Beast</w:t>
            </w:r>
            <w:r>
              <w:rPr>
                <w:noProof/>
                <w:webHidden/>
              </w:rPr>
              <w:tab/>
            </w:r>
            <w:r>
              <w:rPr>
                <w:noProof/>
                <w:webHidden/>
              </w:rPr>
              <w:fldChar w:fldCharType="begin"/>
            </w:r>
            <w:r>
              <w:rPr>
                <w:noProof/>
                <w:webHidden/>
              </w:rPr>
              <w:instrText xml:space="preserve"> PAGEREF _Toc237911241 \h </w:instrText>
            </w:r>
            <w:r>
              <w:rPr>
                <w:noProof/>
                <w:webHidden/>
              </w:rPr>
            </w:r>
            <w:r>
              <w:rPr>
                <w:noProof/>
                <w:webHidden/>
              </w:rPr>
              <w:fldChar w:fldCharType="separate"/>
            </w:r>
            <w:r w:rsidR="00D55B71">
              <w:rPr>
                <w:noProof/>
                <w:webHidden/>
              </w:rPr>
              <w:t>41</w:t>
            </w:r>
            <w:r>
              <w:rPr>
                <w:noProof/>
                <w:webHidden/>
              </w:rPr>
              <w:fldChar w:fldCharType="end"/>
            </w:r>
          </w:hyperlink>
        </w:p>
        <w:p w14:paraId="10975E05" w14:textId="4419E544" w:rsidR="00427FE8" w:rsidRDefault="00427FE8">
          <w:pPr>
            <w:pStyle w:val="TOC3"/>
            <w:tabs>
              <w:tab w:val="left" w:pos="1200"/>
              <w:tab w:val="right" w:leader="dot" w:pos="10790"/>
            </w:tabs>
            <w:rPr>
              <w:rFonts w:eastAsiaTheme="minorEastAsia"/>
              <w:noProof/>
              <w:sz w:val="24"/>
              <w:szCs w:val="24"/>
              <w:lang w:eastAsia="zh-CN"/>
            </w:rPr>
          </w:pPr>
          <w:hyperlink w:anchor="_Toc237911242" w:history="1">
            <w:r w:rsidRPr="00523F89">
              <w:rPr>
                <w:rStyle w:val="Hyperlink"/>
                <w:noProof/>
              </w:rPr>
              <w:t>4.4.1</w:t>
            </w:r>
            <w:r>
              <w:rPr>
                <w:rFonts w:eastAsiaTheme="minorEastAsia"/>
                <w:noProof/>
                <w:sz w:val="24"/>
                <w:szCs w:val="24"/>
                <w:lang w:eastAsia="zh-CN"/>
              </w:rPr>
              <w:tab/>
            </w:r>
            <w:r w:rsidRPr="00523F89">
              <w:rPr>
                <w:rStyle w:val="Hyperlink"/>
                <w:noProof/>
              </w:rPr>
              <w:t>Beast: Mode S Frames</w:t>
            </w:r>
            <w:r>
              <w:rPr>
                <w:noProof/>
                <w:webHidden/>
              </w:rPr>
              <w:tab/>
            </w:r>
            <w:r>
              <w:rPr>
                <w:noProof/>
                <w:webHidden/>
              </w:rPr>
              <w:fldChar w:fldCharType="begin"/>
            </w:r>
            <w:r>
              <w:rPr>
                <w:noProof/>
                <w:webHidden/>
              </w:rPr>
              <w:instrText xml:space="preserve"> PAGEREF _Toc237911242 \h </w:instrText>
            </w:r>
            <w:r>
              <w:rPr>
                <w:noProof/>
                <w:webHidden/>
              </w:rPr>
            </w:r>
            <w:r>
              <w:rPr>
                <w:noProof/>
                <w:webHidden/>
              </w:rPr>
              <w:fldChar w:fldCharType="separate"/>
            </w:r>
            <w:r w:rsidR="00D55B71">
              <w:rPr>
                <w:noProof/>
                <w:webHidden/>
              </w:rPr>
              <w:t>41</w:t>
            </w:r>
            <w:r>
              <w:rPr>
                <w:noProof/>
                <w:webHidden/>
              </w:rPr>
              <w:fldChar w:fldCharType="end"/>
            </w:r>
          </w:hyperlink>
        </w:p>
        <w:p w14:paraId="19FE952C" w14:textId="4CC4534D" w:rsidR="00427FE8" w:rsidRDefault="00427FE8">
          <w:pPr>
            <w:pStyle w:val="TOC3"/>
            <w:tabs>
              <w:tab w:val="left" w:pos="1200"/>
              <w:tab w:val="right" w:leader="dot" w:pos="10790"/>
            </w:tabs>
            <w:rPr>
              <w:rFonts w:eastAsiaTheme="minorEastAsia"/>
              <w:noProof/>
              <w:sz w:val="24"/>
              <w:szCs w:val="24"/>
              <w:lang w:eastAsia="zh-CN"/>
            </w:rPr>
          </w:pPr>
          <w:hyperlink w:anchor="_Toc237911243" w:history="1">
            <w:r w:rsidRPr="00523F89">
              <w:rPr>
                <w:rStyle w:val="Hyperlink"/>
                <w:noProof/>
              </w:rPr>
              <w:t>4.4.2</w:t>
            </w:r>
            <w:r>
              <w:rPr>
                <w:rFonts w:eastAsiaTheme="minorEastAsia"/>
                <w:noProof/>
                <w:sz w:val="24"/>
                <w:szCs w:val="24"/>
                <w:lang w:eastAsia="zh-CN"/>
              </w:rPr>
              <w:tab/>
            </w:r>
            <w:r w:rsidRPr="00523F89">
              <w:rPr>
                <w:rStyle w:val="Hyperlink"/>
                <w:noProof/>
              </w:rPr>
              <w:t>Beast: UAT Frames</w:t>
            </w:r>
            <w:r>
              <w:rPr>
                <w:noProof/>
                <w:webHidden/>
              </w:rPr>
              <w:tab/>
            </w:r>
            <w:r>
              <w:rPr>
                <w:noProof/>
                <w:webHidden/>
              </w:rPr>
              <w:fldChar w:fldCharType="begin"/>
            </w:r>
            <w:r>
              <w:rPr>
                <w:noProof/>
                <w:webHidden/>
              </w:rPr>
              <w:instrText xml:space="preserve"> PAGEREF _Toc237911243 \h </w:instrText>
            </w:r>
            <w:r>
              <w:rPr>
                <w:noProof/>
                <w:webHidden/>
              </w:rPr>
            </w:r>
            <w:r>
              <w:rPr>
                <w:noProof/>
                <w:webHidden/>
              </w:rPr>
              <w:fldChar w:fldCharType="separate"/>
            </w:r>
            <w:r w:rsidR="00D55B71">
              <w:rPr>
                <w:noProof/>
                <w:webHidden/>
              </w:rPr>
              <w:t>41</w:t>
            </w:r>
            <w:r>
              <w:rPr>
                <w:noProof/>
                <w:webHidden/>
              </w:rPr>
              <w:fldChar w:fldCharType="end"/>
            </w:r>
          </w:hyperlink>
        </w:p>
        <w:p w14:paraId="56AD8B08" w14:textId="363FFE12" w:rsidR="00427FE8" w:rsidRDefault="00427FE8">
          <w:pPr>
            <w:pStyle w:val="TOC2"/>
            <w:tabs>
              <w:tab w:val="left" w:pos="960"/>
              <w:tab w:val="right" w:leader="dot" w:pos="10790"/>
            </w:tabs>
            <w:rPr>
              <w:rFonts w:eastAsiaTheme="minorEastAsia"/>
              <w:noProof/>
              <w:sz w:val="24"/>
              <w:szCs w:val="24"/>
              <w:lang w:eastAsia="zh-CN"/>
            </w:rPr>
          </w:pPr>
          <w:hyperlink w:anchor="_Toc237911244" w:history="1">
            <w:r w:rsidRPr="00523F89">
              <w:rPr>
                <w:rStyle w:val="Hyperlink"/>
                <w:noProof/>
              </w:rPr>
              <w:t>4.5</w:t>
            </w:r>
            <w:r>
              <w:rPr>
                <w:rFonts w:eastAsiaTheme="minorEastAsia"/>
                <w:noProof/>
                <w:sz w:val="24"/>
                <w:szCs w:val="24"/>
                <w:lang w:eastAsia="zh-CN"/>
              </w:rPr>
              <w:tab/>
            </w:r>
            <w:r w:rsidRPr="00523F89">
              <w:rPr>
                <w:rStyle w:val="Hyperlink"/>
                <w:noProof/>
              </w:rPr>
              <w:t>Raw Packets</w:t>
            </w:r>
            <w:r>
              <w:rPr>
                <w:noProof/>
                <w:webHidden/>
              </w:rPr>
              <w:tab/>
            </w:r>
            <w:r>
              <w:rPr>
                <w:noProof/>
                <w:webHidden/>
              </w:rPr>
              <w:fldChar w:fldCharType="begin"/>
            </w:r>
            <w:r>
              <w:rPr>
                <w:noProof/>
                <w:webHidden/>
              </w:rPr>
              <w:instrText xml:space="preserve"> PAGEREF _Toc237911244 \h </w:instrText>
            </w:r>
            <w:r>
              <w:rPr>
                <w:noProof/>
                <w:webHidden/>
              </w:rPr>
            </w:r>
            <w:r>
              <w:rPr>
                <w:noProof/>
                <w:webHidden/>
              </w:rPr>
              <w:fldChar w:fldCharType="separate"/>
            </w:r>
            <w:r w:rsidR="00D55B71">
              <w:rPr>
                <w:noProof/>
                <w:webHidden/>
              </w:rPr>
              <w:t>42</w:t>
            </w:r>
            <w:r>
              <w:rPr>
                <w:noProof/>
                <w:webHidden/>
              </w:rPr>
              <w:fldChar w:fldCharType="end"/>
            </w:r>
          </w:hyperlink>
        </w:p>
        <w:p w14:paraId="5ABB87C6" w14:textId="176D437E" w:rsidR="00427FE8" w:rsidRDefault="00427FE8">
          <w:pPr>
            <w:pStyle w:val="TOC3"/>
            <w:tabs>
              <w:tab w:val="left" w:pos="1200"/>
              <w:tab w:val="right" w:leader="dot" w:pos="10790"/>
            </w:tabs>
            <w:rPr>
              <w:rFonts w:eastAsiaTheme="minorEastAsia"/>
              <w:noProof/>
              <w:sz w:val="24"/>
              <w:szCs w:val="24"/>
              <w:lang w:eastAsia="zh-CN"/>
            </w:rPr>
          </w:pPr>
          <w:hyperlink w:anchor="_Toc237911245" w:history="1">
            <w:r w:rsidRPr="00523F89">
              <w:rPr>
                <w:rStyle w:val="Hyperlink"/>
                <w:noProof/>
              </w:rPr>
              <w:t>4.5.1</w:t>
            </w:r>
            <w:r>
              <w:rPr>
                <w:rFonts w:eastAsiaTheme="minorEastAsia"/>
                <w:noProof/>
                <w:sz w:val="24"/>
                <w:szCs w:val="24"/>
                <w:lang w:eastAsia="zh-CN"/>
              </w:rPr>
              <w:tab/>
            </w:r>
            <w:r w:rsidRPr="00523F89">
              <w:rPr>
                <w:rStyle w:val="Hyperlink"/>
                <w:noProof/>
              </w:rPr>
              <w:t>Raw Mode S Frames</w:t>
            </w:r>
            <w:r>
              <w:rPr>
                <w:noProof/>
                <w:webHidden/>
              </w:rPr>
              <w:tab/>
            </w:r>
            <w:r>
              <w:rPr>
                <w:noProof/>
                <w:webHidden/>
              </w:rPr>
              <w:fldChar w:fldCharType="begin"/>
            </w:r>
            <w:r>
              <w:rPr>
                <w:noProof/>
                <w:webHidden/>
              </w:rPr>
              <w:instrText xml:space="preserve"> PAGEREF _Toc237911245 \h </w:instrText>
            </w:r>
            <w:r>
              <w:rPr>
                <w:noProof/>
                <w:webHidden/>
              </w:rPr>
            </w:r>
            <w:r>
              <w:rPr>
                <w:noProof/>
                <w:webHidden/>
              </w:rPr>
              <w:fldChar w:fldCharType="separate"/>
            </w:r>
            <w:r w:rsidR="00D55B71">
              <w:rPr>
                <w:noProof/>
                <w:webHidden/>
              </w:rPr>
              <w:t>42</w:t>
            </w:r>
            <w:r>
              <w:rPr>
                <w:noProof/>
                <w:webHidden/>
              </w:rPr>
              <w:fldChar w:fldCharType="end"/>
            </w:r>
          </w:hyperlink>
        </w:p>
        <w:p w14:paraId="675496E9" w14:textId="30D191BA" w:rsidR="00427FE8" w:rsidRDefault="00427FE8">
          <w:pPr>
            <w:pStyle w:val="TOC3"/>
            <w:tabs>
              <w:tab w:val="left" w:pos="1200"/>
              <w:tab w:val="right" w:leader="dot" w:pos="10790"/>
            </w:tabs>
            <w:rPr>
              <w:rFonts w:eastAsiaTheme="minorEastAsia"/>
              <w:noProof/>
              <w:sz w:val="24"/>
              <w:szCs w:val="24"/>
              <w:lang w:eastAsia="zh-CN"/>
            </w:rPr>
          </w:pPr>
          <w:hyperlink w:anchor="_Toc237911246" w:history="1">
            <w:r w:rsidRPr="00523F89">
              <w:rPr>
                <w:rStyle w:val="Hyperlink"/>
                <w:noProof/>
              </w:rPr>
              <w:t>4.5.2</w:t>
            </w:r>
            <w:r>
              <w:rPr>
                <w:rFonts w:eastAsiaTheme="minorEastAsia"/>
                <w:noProof/>
                <w:sz w:val="24"/>
                <w:szCs w:val="24"/>
                <w:lang w:eastAsia="zh-CN"/>
              </w:rPr>
              <w:tab/>
            </w:r>
            <w:r w:rsidRPr="00523F89">
              <w:rPr>
                <w:rStyle w:val="Hyperlink"/>
                <w:noProof/>
              </w:rPr>
              <w:t>Raw UAT ADSB Frames</w:t>
            </w:r>
            <w:r>
              <w:rPr>
                <w:noProof/>
                <w:webHidden/>
              </w:rPr>
              <w:tab/>
            </w:r>
            <w:r>
              <w:rPr>
                <w:noProof/>
                <w:webHidden/>
              </w:rPr>
              <w:fldChar w:fldCharType="begin"/>
            </w:r>
            <w:r>
              <w:rPr>
                <w:noProof/>
                <w:webHidden/>
              </w:rPr>
              <w:instrText xml:space="preserve"> PAGEREF _Toc237911246 \h </w:instrText>
            </w:r>
            <w:r>
              <w:rPr>
                <w:noProof/>
                <w:webHidden/>
              </w:rPr>
            </w:r>
            <w:r>
              <w:rPr>
                <w:noProof/>
                <w:webHidden/>
              </w:rPr>
              <w:fldChar w:fldCharType="separate"/>
            </w:r>
            <w:r w:rsidR="00D55B71">
              <w:rPr>
                <w:noProof/>
                <w:webHidden/>
              </w:rPr>
              <w:t>42</w:t>
            </w:r>
            <w:r>
              <w:rPr>
                <w:noProof/>
                <w:webHidden/>
              </w:rPr>
              <w:fldChar w:fldCharType="end"/>
            </w:r>
          </w:hyperlink>
        </w:p>
        <w:p w14:paraId="332E5CA2" w14:textId="3DCAD4C7" w:rsidR="00427FE8" w:rsidRDefault="00427FE8">
          <w:pPr>
            <w:pStyle w:val="TOC3"/>
            <w:tabs>
              <w:tab w:val="left" w:pos="1200"/>
              <w:tab w:val="right" w:leader="dot" w:pos="10790"/>
            </w:tabs>
            <w:rPr>
              <w:rFonts w:eastAsiaTheme="minorEastAsia"/>
              <w:noProof/>
              <w:sz w:val="24"/>
              <w:szCs w:val="24"/>
              <w:lang w:eastAsia="zh-CN"/>
            </w:rPr>
          </w:pPr>
          <w:hyperlink w:anchor="_Toc237911247" w:history="1">
            <w:r w:rsidRPr="00523F89">
              <w:rPr>
                <w:rStyle w:val="Hyperlink"/>
                <w:noProof/>
              </w:rPr>
              <w:t>4.5.3</w:t>
            </w:r>
            <w:r>
              <w:rPr>
                <w:rFonts w:eastAsiaTheme="minorEastAsia"/>
                <w:noProof/>
                <w:sz w:val="24"/>
                <w:szCs w:val="24"/>
                <w:lang w:eastAsia="zh-CN"/>
              </w:rPr>
              <w:tab/>
            </w:r>
            <w:r w:rsidRPr="00523F89">
              <w:rPr>
                <w:rStyle w:val="Hyperlink"/>
                <w:noProof/>
              </w:rPr>
              <w:t>Raw UAT Uplink Frames</w:t>
            </w:r>
            <w:r>
              <w:rPr>
                <w:noProof/>
                <w:webHidden/>
              </w:rPr>
              <w:tab/>
            </w:r>
            <w:r>
              <w:rPr>
                <w:noProof/>
                <w:webHidden/>
              </w:rPr>
              <w:fldChar w:fldCharType="begin"/>
            </w:r>
            <w:r>
              <w:rPr>
                <w:noProof/>
                <w:webHidden/>
              </w:rPr>
              <w:instrText xml:space="preserve"> PAGEREF _Toc237911247 \h </w:instrText>
            </w:r>
            <w:r>
              <w:rPr>
                <w:noProof/>
                <w:webHidden/>
              </w:rPr>
            </w:r>
            <w:r>
              <w:rPr>
                <w:noProof/>
                <w:webHidden/>
              </w:rPr>
              <w:fldChar w:fldCharType="separate"/>
            </w:r>
            <w:r w:rsidR="00D55B71">
              <w:rPr>
                <w:noProof/>
                <w:webHidden/>
              </w:rPr>
              <w:t>43</w:t>
            </w:r>
            <w:r>
              <w:rPr>
                <w:noProof/>
                <w:webHidden/>
              </w:rPr>
              <w:fldChar w:fldCharType="end"/>
            </w:r>
          </w:hyperlink>
        </w:p>
        <w:p w14:paraId="14A49396" w14:textId="3C46AC63" w:rsidR="00427FE8" w:rsidRDefault="00427FE8">
          <w:pPr>
            <w:pStyle w:val="TOC2"/>
            <w:tabs>
              <w:tab w:val="left" w:pos="960"/>
              <w:tab w:val="right" w:leader="dot" w:pos="10790"/>
            </w:tabs>
            <w:rPr>
              <w:rFonts w:eastAsiaTheme="minorEastAsia"/>
              <w:noProof/>
              <w:sz w:val="24"/>
              <w:szCs w:val="24"/>
              <w:lang w:eastAsia="zh-CN"/>
            </w:rPr>
          </w:pPr>
          <w:hyperlink w:anchor="_Toc237911248" w:history="1">
            <w:r w:rsidRPr="00523F89">
              <w:rPr>
                <w:rStyle w:val="Hyperlink"/>
                <w:noProof/>
              </w:rPr>
              <w:t>4.6</w:t>
            </w:r>
            <w:r>
              <w:rPr>
                <w:rFonts w:eastAsiaTheme="minorEastAsia"/>
                <w:noProof/>
                <w:sz w:val="24"/>
                <w:szCs w:val="24"/>
                <w:lang w:eastAsia="zh-CN"/>
              </w:rPr>
              <w:tab/>
            </w:r>
            <w:r w:rsidRPr="00523F89">
              <w:rPr>
                <w:rStyle w:val="Hyperlink"/>
                <w:noProof/>
              </w:rPr>
              <w:t>Aircraft JSON</w:t>
            </w:r>
            <w:r>
              <w:rPr>
                <w:noProof/>
                <w:webHidden/>
              </w:rPr>
              <w:tab/>
            </w:r>
            <w:r>
              <w:rPr>
                <w:noProof/>
                <w:webHidden/>
              </w:rPr>
              <w:fldChar w:fldCharType="begin"/>
            </w:r>
            <w:r>
              <w:rPr>
                <w:noProof/>
                <w:webHidden/>
              </w:rPr>
              <w:instrText xml:space="preserve"> PAGEREF _Toc237911248 \h </w:instrText>
            </w:r>
            <w:r>
              <w:rPr>
                <w:noProof/>
                <w:webHidden/>
              </w:rPr>
            </w:r>
            <w:r>
              <w:rPr>
                <w:noProof/>
                <w:webHidden/>
              </w:rPr>
              <w:fldChar w:fldCharType="separate"/>
            </w:r>
            <w:r w:rsidR="00D55B71">
              <w:rPr>
                <w:noProof/>
                <w:webHidden/>
              </w:rPr>
              <w:t>44</w:t>
            </w:r>
            <w:r>
              <w:rPr>
                <w:noProof/>
                <w:webHidden/>
              </w:rPr>
              <w:fldChar w:fldCharType="end"/>
            </w:r>
          </w:hyperlink>
        </w:p>
        <w:p w14:paraId="08BEA814" w14:textId="6611BF78" w:rsidR="00427FE8" w:rsidRDefault="00427FE8">
          <w:pPr>
            <w:pStyle w:val="TOC3"/>
            <w:tabs>
              <w:tab w:val="left" w:pos="1200"/>
              <w:tab w:val="right" w:leader="dot" w:pos="10790"/>
            </w:tabs>
            <w:rPr>
              <w:rFonts w:eastAsiaTheme="minorEastAsia"/>
              <w:noProof/>
              <w:sz w:val="24"/>
              <w:szCs w:val="24"/>
              <w:lang w:eastAsia="zh-CN"/>
            </w:rPr>
          </w:pPr>
          <w:hyperlink w:anchor="_Toc237911249" w:history="1">
            <w:r w:rsidRPr="00523F89">
              <w:rPr>
                <w:rStyle w:val="Hyperlink"/>
                <w:noProof/>
              </w:rPr>
              <w:t>4.6.1</w:t>
            </w:r>
            <w:r>
              <w:rPr>
                <w:rFonts w:eastAsiaTheme="minorEastAsia"/>
                <w:noProof/>
                <w:sz w:val="24"/>
                <w:szCs w:val="24"/>
                <w:lang w:eastAsia="zh-CN"/>
              </w:rPr>
              <w:tab/>
            </w:r>
            <w:r w:rsidRPr="00523F89">
              <w:rPr>
                <w:rStyle w:val="Hyperlink"/>
                <w:noProof/>
              </w:rPr>
              <w:t>Message Format</w:t>
            </w:r>
            <w:r>
              <w:rPr>
                <w:noProof/>
                <w:webHidden/>
              </w:rPr>
              <w:tab/>
            </w:r>
            <w:r>
              <w:rPr>
                <w:noProof/>
                <w:webHidden/>
              </w:rPr>
              <w:fldChar w:fldCharType="begin"/>
            </w:r>
            <w:r>
              <w:rPr>
                <w:noProof/>
                <w:webHidden/>
              </w:rPr>
              <w:instrText xml:space="preserve"> PAGEREF _Toc237911249 \h </w:instrText>
            </w:r>
            <w:r>
              <w:rPr>
                <w:noProof/>
                <w:webHidden/>
              </w:rPr>
            </w:r>
            <w:r>
              <w:rPr>
                <w:noProof/>
                <w:webHidden/>
              </w:rPr>
              <w:fldChar w:fldCharType="separate"/>
            </w:r>
            <w:r w:rsidR="00D55B71">
              <w:rPr>
                <w:noProof/>
                <w:webHidden/>
              </w:rPr>
              <w:t>44</w:t>
            </w:r>
            <w:r>
              <w:rPr>
                <w:noProof/>
                <w:webHidden/>
              </w:rPr>
              <w:fldChar w:fldCharType="end"/>
            </w:r>
          </w:hyperlink>
        </w:p>
        <w:p w14:paraId="1542BECA" w14:textId="4BB7DFC4" w:rsidR="00427FE8" w:rsidRDefault="00427FE8">
          <w:pPr>
            <w:pStyle w:val="TOC3"/>
            <w:tabs>
              <w:tab w:val="left" w:pos="1200"/>
              <w:tab w:val="right" w:leader="dot" w:pos="10790"/>
            </w:tabs>
            <w:rPr>
              <w:rFonts w:eastAsiaTheme="minorEastAsia"/>
              <w:noProof/>
              <w:sz w:val="24"/>
              <w:szCs w:val="24"/>
              <w:lang w:eastAsia="zh-CN"/>
            </w:rPr>
          </w:pPr>
          <w:hyperlink w:anchor="_Toc237911250" w:history="1">
            <w:r w:rsidRPr="00523F89">
              <w:rPr>
                <w:rStyle w:val="Hyperlink"/>
                <w:noProof/>
              </w:rPr>
              <w:t>4.6.2</w:t>
            </w:r>
            <w:r>
              <w:rPr>
                <w:rFonts w:eastAsiaTheme="minorEastAsia"/>
                <w:noProof/>
                <w:sz w:val="24"/>
                <w:szCs w:val="24"/>
                <w:lang w:eastAsia="zh-CN"/>
              </w:rPr>
              <w:tab/>
            </w:r>
            <w:r w:rsidRPr="00523F89">
              <w:rPr>
                <w:rStyle w:val="Hyperlink"/>
                <w:noProof/>
              </w:rPr>
              <w:t>JSON Fields</w:t>
            </w:r>
            <w:r>
              <w:rPr>
                <w:noProof/>
                <w:webHidden/>
              </w:rPr>
              <w:tab/>
            </w:r>
            <w:r>
              <w:rPr>
                <w:noProof/>
                <w:webHidden/>
              </w:rPr>
              <w:fldChar w:fldCharType="begin"/>
            </w:r>
            <w:r>
              <w:rPr>
                <w:noProof/>
                <w:webHidden/>
              </w:rPr>
              <w:instrText xml:space="preserve"> PAGEREF _Toc237911250 \h </w:instrText>
            </w:r>
            <w:r>
              <w:rPr>
                <w:noProof/>
                <w:webHidden/>
              </w:rPr>
            </w:r>
            <w:r>
              <w:rPr>
                <w:noProof/>
                <w:webHidden/>
              </w:rPr>
              <w:fldChar w:fldCharType="separate"/>
            </w:r>
            <w:r w:rsidR="00D55B71">
              <w:rPr>
                <w:noProof/>
                <w:webHidden/>
              </w:rPr>
              <w:t>45</w:t>
            </w:r>
            <w:r>
              <w:rPr>
                <w:noProof/>
                <w:webHidden/>
              </w:rPr>
              <w:fldChar w:fldCharType="end"/>
            </w:r>
          </w:hyperlink>
        </w:p>
        <w:p w14:paraId="3C9E15B6" w14:textId="77777777" w:rsidR="00170045" w:rsidRDefault="00170045" w:rsidP="00170045">
          <w:pPr>
            <w:rPr>
              <w:b/>
              <w:bCs/>
              <w:noProof/>
            </w:rPr>
          </w:pPr>
          <w:r>
            <w:rPr>
              <w:b/>
              <w:bCs/>
              <w:noProof/>
            </w:rPr>
            <w:fldChar w:fldCharType="end"/>
          </w:r>
        </w:p>
      </w:sdtContent>
    </w:sdt>
    <w:p w14:paraId="17B3C827" w14:textId="77777777" w:rsidR="00170045" w:rsidRDefault="00170045" w:rsidP="00170045">
      <w:pPr>
        <w:pStyle w:val="Heading1"/>
      </w:pPr>
      <w:bookmarkStart w:id="3" w:name="_Toc237911177"/>
      <w:r>
        <w:t>Revision History</w:t>
      </w:r>
      <w:bookmarkEnd w:id="3"/>
    </w:p>
    <w:p w14:paraId="52589AEA" w14:textId="77777777" w:rsidR="00803428" w:rsidRDefault="00803428">
      <w:r>
        <w:t>20260516</w:t>
      </w:r>
    </w:p>
    <w:p w14:paraId="2C3BDEDF" w14:textId="77777777" w:rsidR="00EF5FAA" w:rsidRDefault="00803428">
      <w:pPr>
        <w:pStyle w:val="ListParagraph"/>
        <w:numPr>
          <w:ilvl w:val="0"/>
          <w:numId w:val="5"/>
        </w:numPr>
      </w:pPr>
      <w:r>
        <w:t>Initial release.</w:t>
      </w:r>
    </w:p>
    <w:p w14:paraId="0FE1DF04" w14:textId="77777777" w:rsidR="00EF5FAA" w:rsidRDefault="00EF5FAA" w:rsidP="00EF5FAA">
      <w:r>
        <w:t>20260606</w:t>
      </w:r>
    </w:p>
    <w:p w14:paraId="6735534C" w14:textId="77777777" w:rsidR="00EF5FAA" w:rsidRDefault="00EF5FAA">
      <w:pPr>
        <w:pStyle w:val="ListParagraph"/>
        <w:numPr>
          <w:ilvl w:val="0"/>
          <w:numId w:val="5"/>
        </w:numPr>
      </w:pPr>
      <w:r>
        <w:t>Add detailed protocol descriptions.</w:t>
      </w:r>
    </w:p>
    <w:p w14:paraId="60B8C584" w14:textId="24107234" w:rsidR="00742ED4" w:rsidRDefault="00EF5FAA" w:rsidP="00742ED4">
      <w:pPr>
        <w:pStyle w:val="ListParagraph"/>
        <w:numPr>
          <w:ilvl w:val="0"/>
          <w:numId w:val="5"/>
        </w:numPr>
      </w:pPr>
      <w:r>
        <w:t>Revise power estimate</w:t>
      </w:r>
      <w:bookmarkStart w:id="4" w:name="_Toc237911178"/>
      <w:r w:rsidR="00742ED4">
        <w:t>.</w:t>
      </w:r>
    </w:p>
    <w:p w14:paraId="02340EB8" w14:textId="320B5652" w:rsidR="00742ED4" w:rsidRDefault="00742ED4" w:rsidP="00742ED4">
      <w:pPr>
        <w:pStyle w:val="ListParagraph"/>
        <w:numPr>
          <w:ilvl w:val="0"/>
          <w:numId w:val="5"/>
        </w:numPr>
      </w:pPr>
      <w:r>
        <w:t>Documented the serial command interface and reporting protocols. Renamed the 1090 MHz commands to the R1090_ prefix and added RX_STATS.</w:t>
      </w:r>
    </w:p>
    <w:p w14:paraId="6F187CE6" w14:textId="77777777" w:rsidR="00742ED4" w:rsidRDefault="00742ED4" w:rsidP="00742ED4">
      <w:r>
        <w:t>20260818</w:t>
      </w:r>
    </w:p>
    <w:p w14:paraId="197C6A0F" w14:textId="77777777" w:rsidR="00742ED4" w:rsidRDefault="00742ED4" w:rsidP="00742ED4">
      <w:pPr>
        <w:pStyle w:val="ListParagraph"/>
        <w:numPr>
          <w:ilvl w:val="0"/>
          <w:numId w:val="5"/>
        </w:numPr>
      </w:pPr>
      <w:r>
        <w:t>Added AT+SUBG_MODE for selecting the Sub-GHz receiver mode (UAT_RX / UAT_RX_NO_UPLINK, disables UAT uplink reception). AT+RX_ENABLE now powers the Sub-GHz receiver down when disabled.</w:t>
      </w:r>
    </w:p>
    <w:p w14:paraId="6F187CE6" w14:textId="77777777" w:rsidR="00742ED4" w:rsidRDefault="00742ED4" w:rsidP="00742ED4">
      <w:r>
        <w:t>20261006</w:t>
      </w:r>
    </w:p>
    <w:p w14:paraId="197C6A0F" w14:textId="77777777" w:rsidR="00742ED4" w:rsidRDefault="00742ED4" w:rsidP="00742ED4">
      <w:pPr>
        <w:pStyle w:val="ListParagraph"/>
        <w:numPr>
          <w:ilvl w:val="0"/>
          <w:numId w:val="5"/>
        </w:numPr>
      </w:pPr>
      <w:r>
        <w:t>AT+R1090_PREAMBLE now has two modes: MODE_S (new default, every downlink format) and DF17 (DF17 frames only). AT+R1090_GAIN AUTO is automatic gain control in DF17 and gain step 13 in MODE_S. Saved settings reset to factory defaults when upgrading to this firmware.</w:t>
      </w:r>
    </w:p>
    <w:p w14:paraId="6F187CE7" w14:textId="77777777" w:rsidR="00742ED4" w:rsidRDefault="00742ED4" w:rsidP="00742ED4">
      <w:r>
        <w:t>20261007</w:t>
      </w:r>
    </w:p>
    <w:p w14:paraId="197C6A10" w14:textId="77777777" w:rsidR="00742ED4" w:rsidRDefault="00742ED4" w:rsidP="00742ED4">
      <w:pPr>
        <w:pStyle w:val="ListParagraph"/>
        <w:numPr>
          <w:ilvl w:val="0"/>
          <w:numId w:val="5"/>
        </w:numPr>
      </w:pPr>
      <w:r>
        <w:t>Rebuilt the table of contents to match the section numbers and pages. Firmware references updated to 0.3.11. Dynamic range is now -90 to 0 dBm for Mode S and 87 dB for UAT.</w:t>
      </w:r>
    </w:p>
    <w:p w14:paraId="5492C047" w14:textId="77777777" w:rsidR="00742ED4" w:rsidRDefault="00742ED4" w:rsidP="00742ED4"/>
    <w:p w14:paraId="7ECF5255" w14:textId="77777777" w:rsidR="00742ED4" w:rsidRDefault="00742ED4">
      <w:pPr>
        <w:rPr>
          <w:rFonts w:ascii="Poppins SemiBold" w:eastAsiaTheme="majorEastAsia" w:hAnsi="Poppins SemiBold" w:cstheme="majorBidi"/>
          <w:b/>
          <w:color w:val="00AD4D"/>
          <w:sz w:val="32"/>
          <w:szCs w:val="32"/>
        </w:rPr>
        <w:sectPr w:rsidR="00C469E9" w:rsidSect="00170045">
          <w:pgSz w:w="12240" w:h="15840"/>
          <w:pgMar w:top="1152" w:right="720" w:bottom="720" w:left="720" w:header="288" w:footer="288" w:gutter="0"/>
          <w:cols w:space="720"/>
          <w:docGrid w:linePitch="360"/>
        </w:sectPr>
      </w:pPr>
    </w:p>
    <w:p w14:paraId="65A5A1D2" w14:textId="77FB4D3F" w:rsidR="00170045" w:rsidRDefault="00170045" w:rsidP="00742ED4">
      <w:pPr>
        <w:pStyle w:val="Heading1"/>
      </w:pPr>
      <w:bookmarkStart w:id="109" w:name="_Toc237911178"/>
      <w:r>
        <w:lastRenderedPageBreak/>
        <w:t>Overview</w:t>
      </w:r>
      <w:bookmarkEnd w:id="4"/>
      <w:bookmarkEnd w:id="109"/>
    </w:p>
    <w:p w14:paraId="1E3DD460" w14:textId="77777777" w:rsidR="00170045" w:rsidRDefault="00170045" w:rsidP="00170045">
      <w:r>
        <w:t>ADSBee m1421 is the world’s lowest power and most cost-effective dual-band ADS-B receiver. The name comes from what’s under the hood: a TI CC13</w:t>
      </w:r>
      <w:r w:rsidRPr="0074568C">
        <w:rPr>
          <w:b/>
          <w:bCs/>
        </w:rPr>
        <w:t>14</w:t>
      </w:r>
      <w:r>
        <w:t xml:space="preserve"> </w:t>
      </w:r>
      <w:r w:rsidR="00782FA4">
        <w:t xml:space="preserve">low power RF MCU </w:t>
      </w:r>
      <w:r>
        <w:t>and a Semtech LR20</w:t>
      </w:r>
      <w:r w:rsidRPr="0074568C">
        <w:rPr>
          <w:b/>
          <w:bCs/>
        </w:rPr>
        <w:t>21</w:t>
      </w:r>
      <w:r w:rsidR="00782FA4">
        <w:t xml:space="preserve"> radio</w:t>
      </w:r>
      <w:r>
        <w:t xml:space="preserve">. These two ICs combine the best of two worlds: the LR2021’s </w:t>
      </w:r>
      <w:r w:rsidR="00782FA4">
        <w:t>best in class sensitivity for high baud rate</w:t>
      </w:r>
      <w:r>
        <w:t xml:space="preserve"> OOK RF protocols, </w:t>
      </w:r>
      <w:r w:rsidR="00782FA4">
        <w:t>plus</w:t>
      </w:r>
      <w:r>
        <w:t xml:space="preserve"> the CC1314’s low-power compute and high sensitivity sub-GHz RF reception.</w:t>
      </w:r>
    </w:p>
    <w:p w14:paraId="45092D9B" w14:textId="77777777" w:rsidR="00170045" w:rsidRDefault="00170045" w:rsidP="00170045">
      <w:r>
        <w:t xml:space="preserve">ADSBee m1421 is built with open-source firmware from Pants for Birds LLC’s </w:t>
      </w:r>
      <w:hyperlink r:id="rId16" w:history="1">
        <w:r w:rsidRPr="0074568C">
          <w:rPr>
            <w:rStyle w:val="Hyperlink"/>
          </w:rPr>
          <w:t>ADSBee project</w:t>
        </w:r>
      </w:hyperlink>
      <w:r>
        <w:t>, and includes onboard demodulation and decoding for Mode S and UAT messages, with ADS-R, TIS-B, and FIS-B (including NOTAMs and weather). An onboard aircraft dictionary contains all relevant information for up to 400 aircraft targets, and reports target information via UART using a wide range of available protocols, including RAW, CSBee, MAVLINK1, MAVLINK2, GDL90, and Mode S Beast.</w:t>
      </w:r>
    </w:p>
    <w:p w14:paraId="0C277F22" w14:textId="77777777" w:rsidR="00170045" w:rsidRDefault="00170045" w:rsidP="00170045">
      <w:pPr>
        <w:rPr>
          <w:rFonts w:ascii="Poppins SemiBold" w:eastAsiaTheme="majorEastAsia" w:hAnsi="Poppins SemiBold" w:cstheme="majorBidi"/>
          <w:b/>
          <w:color w:val="00AD4D"/>
          <w:sz w:val="32"/>
          <w:szCs w:val="32"/>
        </w:rPr>
      </w:pPr>
      <w:r>
        <w:t>Customers who want direct control of the onboard LR2021’s 2.4GHz radio (e.g. for LoRa or mesh radio applications) can suspend the CC1314 using the SYNC line and configure the LR2021 directly over SPI. All LR2021 SPI pins, plus three GPIOs, are provided for direct interfacing with the radio (interrupts, etc).</w:t>
      </w:r>
    </w:p>
    <w:p w14:paraId="6244FD70" w14:textId="77777777" w:rsidR="00170045" w:rsidRDefault="00170045">
      <w:pPr>
        <w:rPr>
          <w:rFonts w:ascii="Poppins SemiBold" w:eastAsiaTheme="majorEastAsia" w:hAnsi="Poppins SemiBold" w:cstheme="majorBidi"/>
          <w:b/>
          <w:color w:val="00AD4D"/>
          <w:sz w:val="32"/>
          <w:szCs w:val="32"/>
        </w:rPr>
      </w:pPr>
      <w:r>
        <w:br w:type="page"/>
      </w:r>
    </w:p>
    <w:p w14:paraId="0BBB9379" w14:textId="77777777" w:rsidR="00803428" w:rsidRDefault="00803428">
      <w:pPr>
        <w:pStyle w:val="Heading1"/>
        <w:numPr>
          <w:ilvl w:val="0"/>
          <w:numId w:val="4"/>
        </w:numPr>
      </w:pPr>
      <w:bookmarkStart w:id="5" w:name="_Toc237911179"/>
      <w:r>
        <w:lastRenderedPageBreak/>
        <w:t>Pin Functions</w:t>
      </w:r>
      <w:bookmarkEnd w:id="5"/>
    </w:p>
    <w:tbl>
      <w:tblPr>
        <w:tblStyle w:val="TableGrid"/>
        <w:tblW w:w="0" w:type="auto"/>
        <w:tblLook w:val="04A0" w:firstRow="1" w:lastRow="0" w:firstColumn="1" w:lastColumn="0" w:noHBand="0" w:noVBand="1"/>
      </w:tblPr>
      <w:tblGrid>
        <w:gridCol w:w="738"/>
        <w:gridCol w:w="1170"/>
        <w:gridCol w:w="3600"/>
        <w:gridCol w:w="720"/>
        <w:gridCol w:w="1170"/>
        <w:gridCol w:w="3618"/>
      </w:tblGrid>
      <w:tr w:rsidR="00803428" w14:paraId="275EE255" w14:textId="77777777" w:rsidTr="001367D2">
        <w:tc>
          <w:tcPr>
            <w:tcW w:w="738" w:type="dxa"/>
            <w:shd w:val="clear" w:color="auto" w:fill="C9C9C9" w:themeFill="accent6" w:themeFillTint="99"/>
          </w:tcPr>
          <w:p w14:paraId="36153E02" w14:textId="77777777" w:rsidR="00803428" w:rsidRPr="00803428" w:rsidRDefault="00803428" w:rsidP="00803428">
            <w:pPr>
              <w:rPr>
                <w:b/>
                <w:bCs/>
              </w:rPr>
            </w:pPr>
            <w:r w:rsidRPr="00803428">
              <w:rPr>
                <w:b/>
                <w:bCs/>
              </w:rPr>
              <w:t>Pin #</w:t>
            </w:r>
          </w:p>
        </w:tc>
        <w:tc>
          <w:tcPr>
            <w:tcW w:w="1170" w:type="dxa"/>
            <w:shd w:val="clear" w:color="auto" w:fill="C9C9C9" w:themeFill="accent6" w:themeFillTint="99"/>
          </w:tcPr>
          <w:p w14:paraId="67F89D47" w14:textId="77777777" w:rsidR="00803428" w:rsidRPr="00803428" w:rsidRDefault="00803428" w:rsidP="00803428">
            <w:pPr>
              <w:rPr>
                <w:b/>
                <w:bCs/>
              </w:rPr>
            </w:pPr>
            <w:r w:rsidRPr="00803428">
              <w:rPr>
                <w:b/>
                <w:bCs/>
              </w:rPr>
              <w:t>Pin Name</w:t>
            </w:r>
          </w:p>
        </w:tc>
        <w:tc>
          <w:tcPr>
            <w:tcW w:w="3600" w:type="dxa"/>
            <w:shd w:val="clear" w:color="auto" w:fill="C9C9C9" w:themeFill="accent6" w:themeFillTint="99"/>
          </w:tcPr>
          <w:p w14:paraId="47B6A2BB" w14:textId="77777777" w:rsidR="00803428" w:rsidRPr="00803428" w:rsidRDefault="00803428" w:rsidP="00803428">
            <w:pPr>
              <w:rPr>
                <w:b/>
                <w:bCs/>
              </w:rPr>
            </w:pPr>
            <w:r w:rsidRPr="00803428">
              <w:rPr>
                <w:b/>
                <w:bCs/>
              </w:rPr>
              <w:t>Pin Function</w:t>
            </w:r>
          </w:p>
        </w:tc>
        <w:tc>
          <w:tcPr>
            <w:tcW w:w="720" w:type="dxa"/>
            <w:shd w:val="clear" w:color="auto" w:fill="C9C9C9" w:themeFill="accent6" w:themeFillTint="99"/>
          </w:tcPr>
          <w:p w14:paraId="448DB607" w14:textId="77777777" w:rsidR="00803428" w:rsidRPr="00803428" w:rsidRDefault="00803428" w:rsidP="00803428">
            <w:pPr>
              <w:rPr>
                <w:b/>
                <w:bCs/>
              </w:rPr>
            </w:pPr>
            <w:r w:rsidRPr="00803428">
              <w:rPr>
                <w:b/>
                <w:bCs/>
              </w:rPr>
              <w:t>Pin #</w:t>
            </w:r>
          </w:p>
        </w:tc>
        <w:tc>
          <w:tcPr>
            <w:tcW w:w="1170" w:type="dxa"/>
            <w:shd w:val="clear" w:color="auto" w:fill="C9C9C9" w:themeFill="accent6" w:themeFillTint="99"/>
          </w:tcPr>
          <w:p w14:paraId="0B8CF912" w14:textId="77777777" w:rsidR="00803428" w:rsidRPr="00803428" w:rsidRDefault="00803428" w:rsidP="00803428">
            <w:pPr>
              <w:rPr>
                <w:b/>
                <w:bCs/>
              </w:rPr>
            </w:pPr>
            <w:r w:rsidRPr="00803428">
              <w:rPr>
                <w:b/>
                <w:bCs/>
              </w:rPr>
              <w:t>Pin Name</w:t>
            </w:r>
          </w:p>
        </w:tc>
        <w:tc>
          <w:tcPr>
            <w:tcW w:w="3618" w:type="dxa"/>
            <w:shd w:val="clear" w:color="auto" w:fill="C9C9C9" w:themeFill="accent6" w:themeFillTint="99"/>
          </w:tcPr>
          <w:p w14:paraId="3A3BE8CD" w14:textId="77777777" w:rsidR="00803428" w:rsidRPr="00803428" w:rsidRDefault="00803428" w:rsidP="00803428">
            <w:pPr>
              <w:rPr>
                <w:b/>
                <w:bCs/>
              </w:rPr>
            </w:pPr>
            <w:r w:rsidRPr="00803428">
              <w:rPr>
                <w:b/>
                <w:bCs/>
              </w:rPr>
              <w:t>Pin Function</w:t>
            </w:r>
          </w:p>
        </w:tc>
      </w:tr>
      <w:tr w:rsidR="00700188" w14:paraId="31A40CBE" w14:textId="77777777" w:rsidTr="00803428">
        <w:tc>
          <w:tcPr>
            <w:tcW w:w="738" w:type="dxa"/>
          </w:tcPr>
          <w:p w14:paraId="7E1D92E5" w14:textId="77777777" w:rsidR="00700188" w:rsidRDefault="00700188" w:rsidP="00700188">
            <w:r>
              <w:t>1</w:t>
            </w:r>
          </w:p>
        </w:tc>
        <w:tc>
          <w:tcPr>
            <w:tcW w:w="1170" w:type="dxa"/>
          </w:tcPr>
          <w:p w14:paraId="4F9947FD" w14:textId="77777777" w:rsidR="00700188" w:rsidRDefault="00700188" w:rsidP="00700188">
            <w:r>
              <w:t>VCC</w:t>
            </w:r>
          </w:p>
        </w:tc>
        <w:tc>
          <w:tcPr>
            <w:tcW w:w="3600" w:type="dxa"/>
          </w:tcPr>
          <w:p w14:paraId="466B84DC" w14:textId="77777777" w:rsidR="00700188" w:rsidRDefault="00700188" w:rsidP="00700188">
            <w:r>
              <w:t>Power supply (1.8V – 3.3V).</w:t>
            </w:r>
          </w:p>
        </w:tc>
        <w:tc>
          <w:tcPr>
            <w:tcW w:w="720" w:type="dxa"/>
          </w:tcPr>
          <w:p w14:paraId="25D4BE7F" w14:textId="77777777" w:rsidR="00700188" w:rsidRDefault="00700188" w:rsidP="00700188">
            <w:r>
              <w:t>19</w:t>
            </w:r>
          </w:p>
        </w:tc>
        <w:tc>
          <w:tcPr>
            <w:tcW w:w="1170" w:type="dxa"/>
          </w:tcPr>
          <w:p w14:paraId="6D9CC80E" w14:textId="77777777" w:rsidR="00700188" w:rsidRDefault="00700188" w:rsidP="00700188">
            <w:r>
              <w:t>VCC</w:t>
            </w:r>
          </w:p>
        </w:tc>
        <w:tc>
          <w:tcPr>
            <w:tcW w:w="3618" w:type="dxa"/>
          </w:tcPr>
          <w:p w14:paraId="32B3AA96" w14:textId="77777777" w:rsidR="00700188" w:rsidRDefault="00700188" w:rsidP="00700188">
            <w:r>
              <w:t>Power supply (1.8V – 3.3V).</w:t>
            </w:r>
          </w:p>
        </w:tc>
      </w:tr>
      <w:tr w:rsidR="00700188" w14:paraId="55949E97" w14:textId="77777777" w:rsidTr="00803428">
        <w:tc>
          <w:tcPr>
            <w:tcW w:w="738" w:type="dxa"/>
          </w:tcPr>
          <w:p w14:paraId="7D899D1A" w14:textId="77777777" w:rsidR="00700188" w:rsidRDefault="00700188" w:rsidP="00700188">
            <w:r>
              <w:t>2</w:t>
            </w:r>
          </w:p>
        </w:tc>
        <w:tc>
          <w:tcPr>
            <w:tcW w:w="1170" w:type="dxa"/>
          </w:tcPr>
          <w:p w14:paraId="235CE49C" w14:textId="77777777" w:rsidR="00700188" w:rsidRDefault="00700188" w:rsidP="00700188">
            <w:r>
              <w:t>LD11</w:t>
            </w:r>
            <w:r w:rsidR="001367D2">
              <w:t>*</w:t>
            </w:r>
          </w:p>
        </w:tc>
        <w:tc>
          <w:tcPr>
            <w:tcW w:w="3600" w:type="dxa"/>
          </w:tcPr>
          <w:p w14:paraId="3DBAF962" w14:textId="77777777" w:rsidR="00700188" w:rsidRDefault="00700188" w:rsidP="00700188">
            <w:r>
              <w:t xml:space="preserve">LR2021 </w:t>
            </w:r>
            <w:r w:rsidR="001367D2">
              <w:t>DIO 11.</w:t>
            </w:r>
          </w:p>
        </w:tc>
        <w:tc>
          <w:tcPr>
            <w:tcW w:w="720" w:type="dxa"/>
          </w:tcPr>
          <w:p w14:paraId="48FDEDBB" w14:textId="77777777" w:rsidR="00700188" w:rsidRDefault="00700188" w:rsidP="00700188">
            <w:r>
              <w:t>20</w:t>
            </w:r>
          </w:p>
        </w:tc>
        <w:tc>
          <w:tcPr>
            <w:tcW w:w="1170" w:type="dxa"/>
          </w:tcPr>
          <w:p w14:paraId="50960390" w14:textId="77777777" w:rsidR="00700188" w:rsidRDefault="00700188" w:rsidP="00700188">
            <w:r>
              <w:t>SURX</w:t>
            </w:r>
          </w:p>
        </w:tc>
        <w:tc>
          <w:tcPr>
            <w:tcW w:w="3618" w:type="dxa"/>
          </w:tcPr>
          <w:p w14:paraId="261382FB" w14:textId="77777777" w:rsidR="00700188" w:rsidRDefault="001367D2" w:rsidP="00700188">
            <w:r>
              <w:t>SubGHz MCU UART RX.</w:t>
            </w:r>
          </w:p>
        </w:tc>
      </w:tr>
      <w:tr w:rsidR="00700188" w14:paraId="19B361D1" w14:textId="77777777" w:rsidTr="00803428">
        <w:tc>
          <w:tcPr>
            <w:tcW w:w="738" w:type="dxa"/>
          </w:tcPr>
          <w:p w14:paraId="4194E4AA" w14:textId="77777777" w:rsidR="00700188" w:rsidRDefault="00700188" w:rsidP="00700188">
            <w:r>
              <w:t>3</w:t>
            </w:r>
          </w:p>
        </w:tc>
        <w:tc>
          <w:tcPr>
            <w:tcW w:w="1170" w:type="dxa"/>
          </w:tcPr>
          <w:p w14:paraId="0815377C" w14:textId="77777777" w:rsidR="00700188" w:rsidRDefault="00700188" w:rsidP="00700188">
            <w:r>
              <w:t>LD09</w:t>
            </w:r>
            <w:r w:rsidR="001367D2">
              <w:t>*</w:t>
            </w:r>
          </w:p>
        </w:tc>
        <w:tc>
          <w:tcPr>
            <w:tcW w:w="3600" w:type="dxa"/>
          </w:tcPr>
          <w:p w14:paraId="30FE4ED7" w14:textId="77777777" w:rsidR="00700188" w:rsidRDefault="001367D2" w:rsidP="00700188">
            <w:r>
              <w:t>LR2021 DIO 12.</w:t>
            </w:r>
          </w:p>
        </w:tc>
        <w:tc>
          <w:tcPr>
            <w:tcW w:w="720" w:type="dxa"/>
          </w:tcPr>
          <w:p w14:paraId="272349D3" w14:textId="77777777" w:rsidR="00700188" w:rsidRDefault="00700188" w:rsidP="00700188">
            <w:r>
              <w:t>21</w:t>
            </w:r>
          </w:p>
        </w:tc>
        <w:tc>
          <w:tcPr>
            <w:tcW w:w="1170" w:type="dxa"/>
          </w:tcPr>
          <w:p w14:paraId="0FD3F494" w14:textId="77777777" w:rsidR="00700188" w:rsidRDefault="00700188" w:rsidP="00700188">
            <w:r>
              <w:t>SUTX</w:t>
            </w:r>
          </w:p>
        </w:tc>
        <w:tc>
          <w:tcPr>
            <w:tcW w:w="3618" w:type="dxa"/>
          </w:tcPr>
          <w:p w14:paraId="515A8BD6" w14:textId="77777777" w:rsidR="00700188" w:rsidRDefault="001367D2" w:rsidP="00700188">
            <w:r>
              <w:t>SubGHz MCU UART TX.</w:t>
            </w:r>
          </w:p>
        </w:tc>
      </w:tr>
      <w:tr w:rsidR="00700188" w14:paraId="14F727E6" w14:textId="77777777" w:rsidTr="00803428">
        <w:tc>
          <w:tcPr>
            <w:tcW w:w="738" w:type="dxa"/>
          </w:tcPr>
          <w:p w14:paraId="11BC56EF" w14:textId="77777777" w:rsidR="00700188" w:rsidRDefault="00700188" w:rsidP="00700188">
            <w:r>
              <w:t>4</w:t>
            </w:r>
          </w:p>
        </w:tc>
        <w:tc>
          <w:tcPr>
            <w:tcW w:w="1170" w:type="dxa"/>
          </w:tcPr>
          <w:p w14:paraId="015FD7A9" w14:textId="77777777" w:rsidR="00700188" w:rsidRDefault="00700188" w:rsidP="00700188">
            <w:r>
              <w:t>VCC</w:t>
            </w:r>
          </w:p>
        </w:tc>
        <w:tc>
          <w:tcPr>
            <w:tcW w:w="3600" w:type="dxa"/>
          </w:tcPr>
          <w:p w14:paraId="54E110C9" w14:textId="77777777" w:rsidR="00700188" w:rsidRDefault="00700188" w:rsidP="00700188">
            <w:r>
              <w:t>Power supply (1.8V – 3.3V).</w:t>
            </w:r>
          </w:p>
        </w:tc>
        <w:tc>
          <w:tcPr>
            <w:tcW w:w="720" w:type="dxa"/>
          </w:tcPr>
          <w:p w14:paraId="594DD72B" w14:textId="77777777" w:rsidR="00700188" w:rsidRDefault="00700188" w:rsidP="00700188">
            <w:r>
              <w:t>22</w:t>
            </w:r>
          </w:p>
        </w:tc>
        <w:tc>
          <w:tcPr>
            <w:tcW w:w="1170" w:type="dxa"/>
          </w:tcPr>
          <w:p w14:paraId="1A44845C" w14:textId="77777777" w:rsidR="00700188" w:rsidRDefault="00700188" w:rsidP="00700188">
            <w:r>
              <w:t>VCC</w:t>
            </w:r>
          </w:p>
        </w:tc>
        <w:tc>
          <w:tcPr>
            <w:tcW w:w="3618" w:type="dxa"/>
          </w:tcPr>
          <w:p w14:paraId="51967AF0" w14:textId="77777777" w:rsidR="00700188" w:rsidRDefault="00700188" w:rsidP="00700188">
            <w:r>
              <w:t>Power supply (1.8V – 3.3V).</w:t>
            </w:r>
          </w:p>
        </w:tc>
      </w:tr>
      <w:tr w:rsidR="00700188" w14:paraId="07801DFC" w14:textId="77777777" w:rsidTr="00803428">
        <w:tc>
          <w:tcPr>
            <w:tcW w:w="738" w:type="dxa"/>
          </w:tcPr>
          <w:p w14:paraId="68C26CCE" w14:textId="77777777" w:rsidR="00700188" w:rsidRDefault="00700188" w:rsidP="00700188">
            <w:r>
              <w:t>5</w:t>
            </w:r>
          </w:p>
        </w:tc>
        <w:tc>
          <w:tcPr>
            <w:tcW w:w="1170" w:type="dxa"/>
          </w:tcPr>
          <w:p w14:paraId="05D51B44" w14:textId="77777777" w:rsidR="00700188" w:rsidRDefault="00700188" w:rsidP="00700188">
            <w:r>
              <w:t>LD08</w:t>
            </w:r>
            <w:r w:rsidR="001367D2">
              <w:t>*</w:t>
            </w:r>
          </w:p>
        </w:tc>
        <w:tc>
          <w:tcPr>
            <w:tcW w:w="3600" w:type="dxa"/>
          </w:tcPr>
          <w:p w14:paraId="5B83BFEA" w14:textId="77777777" w:rsidR="00700188" w:rsidRDefault="001367D2" w:rsidP="00700188">
            <w:r>
              <w:t>LR2021 DIO 8.</w:t>
            </w:r>
          </w:p>
        </w:tc>
        <w:tc>
          <w:tcPr>
            <w:tcW w:w="720" w:type="dxa"/>
          </w:tcPr>
          <w:p w14:paraId="68666765" w14:textId="77777777" w:rsidR="00700188" w:rsidRDefault="00700188" w:rsidP="00700188">
            <w:r>
              <w:t>23</w:t>
            </w:r>
          </w:p>
        </w:tc>
        <w:tc>
          <w:tcPr>
            <w:tcW w:w="1170" w:type="dxa"/>
          </w:tcPr>
          <w:p w14:paraId="3B998368" w14:textId="77777777" w:rsidR="00700188" w:rsidRDefault="00700188" w:rsidP="00700188">
            <w:r>
              <w:t>GND</w:t>
            </w:r>
          </w:p>
        </w:tc>
        <w:tc>
          <w:tcPr>
            <w:tcW w:w="3618" w:type="dxa"/>
          </w:tcPr>
          <w:p w14:paraId="0B52EDF9" w14:textId="77777777" w:rsidR="00700188" w:rsidRDefault="001367D2" w:rsidP="00700188">
            <w:r>
              <w:t>Ground.</w:t>
            </w:r>
          </w:p>
        </w:tc>
      </w:tr>
      <w:tr w:rsidR="00700188" w14:paraId="59BBC2EF" w14:textId="77777777" w:rsidTr="00803428">
        <w:tc>
          <w:tcPr>
            <w:tcW w:w="738" w:type="dxa"/>
          </w:tcPr>
          <w:p w14:paraId="590B0CAF" w14:textId="77777777" w:rsidR="00700188" w:rsidRDefault="00700188" w:rsidP="00700188">
            <w:r>
              <w:t>6</w:t>
            </w:r>
          </w:p>
        </w:tc>
        <w:tc>
          <w:tcPr>
            <w:tcW w:w="1170" w:type="dxa"/>
          </w:tcPr>
          <w:p w14:paraId="17F28200" w14:textId="77777777" w:rsidR="00700188" w:rsidRDefault="00700188" w:rsidP="00700188">
            <w:r>
              <w:t>GND</w:t>
            </w:r>
          </w:p>
        </w:tc>
        <w:tc>
          <w:tcPr>
            <w:tcW w:w="3600" w:type="dxa"/>
          </w:tcPr>
          <w:p w14:paraId="4D71E71B" w14:textId="77777777" w:rsidR="00700188" w:rsidRDefault="001367D2" w:rsidP="00700188">
            <w:r>
              <w:t>Ground.</w:t>
            </w:r>
          </w:p>
        </w:tc>
        <w:tc>
          <w:tcPr>
            <w:tcW w:w="720" w:type="dxa"/>
          </w:tcPr>
          <w:p w14:paraId="25BBDDFD" w14:textId="77777777" w:rsidR="00700188" w:rsidRDefault="00700188" w:rsidP="00700188">
            <w:r>
              <w:t>24</w:t>
            </w:r>
          </w:p>
        </w:tc>
        <w:tc>
          <w:tcPr>
            <w:tcW w:w="1170" w:type="dxa"/>
          </w:tcPr>
          <w:p w14:paraId="333FEAF5" w14:textId="77777777" w:rsidR="00700188" w:rsidRDefault="00700188" w:rsidP="00700188">
            <w:r>
              <w:t>SRF</w:t>
            </w:r>
          </w:p>
        </w:tc>
        <w:tc>
          <w:tcPr>
            <w:tcW w:w="3618" w:type="dxa"/>
          </w:tcPr>
          <w:p w14:paraId="36258DC0" w14:textId="77777777" w:rsidR="00700188" w:rsidRDefault="001367D2" w:rsidP="00700188">
            <w:r>
              <w:t>SubGHz RF connection.</w:t>
            </w:r>
          </w:p>
        </w:tc>
      </w:tr>
      <w:tr w:rsidR="00700188" w14:paraId="6BFD5F7A" w14:textId="77777777" w:rsidTr="00803428">
        <w:tc>
          <w:tcPr>
            <w:tcW w:w="738" w:type="dxa"/>
          </w:tcPr>
          <w:p w14:paraId="13322FE8" w14:textId="77777777" w:rsidR="00700188" w:rsidRDefault="00700188" w:rsidP="00700188">
            <w:r>
              <w:t>7</w:t>
            </w:r>
          </w:p>
        </w:tc>
        <w:tc>
          <w:tcPr>
            <w:tcW w:w="1170" w:type="dxa"/>
          </w:tcPr>
          <w:p w14:paraId="07648C09" w14:textId="77777777" w:rsidR="00700188" w:rsidRDefault="00700188" w:rsidP="00700188">
            <w:r>
              <w:t>~LRST</w:t>
            </w:r>
            <w:r w:rsidR="001367D2">
              <w:t>*</w:t>
            </w:r>
          </w:p>
        </w:tc>
        <w:tc>
          <w:tcPr>
            <w:tcW w:w="3600" w:type="dxa"/>
          </w:tcPr>
          <w:p w14:paraId="375CE3F3" w14:textId="77777777" w:rsidR="00700188" w:rsidRDefault="001367D2" w:rsidP="00700188">
            <w:r>
              <w:t>LR2021 Reset (active low).</w:t>
            </w:r>
          </w:p>
        </w:tc>
        <w:tc>
          <w:tcPr>
            <w:tcW w:w="720" w:type="dxa"/>
          </w:tcPr>
          <w:p w14:paraId="01A1C157" w14:textId="77777777" w:rsidR="00700188" w:rsidRDefault="00700188" w:rsidP="00700188">
            <w:r>
              <w:t>25</w:t>
            </w:r>
          </w:p>
        </w:tc>
        <w:tc>
          <w:tcPr>
            <w:tcW w:w="1170" w:type="dxa"/>
          </w:tcPr>
          <w:p w14:paraId="3582D4D6" w14:textId="77777777" w:rsidR="00700188" w:rsidRDefault="00700188" w:rsidP="00700188">
            <w:r>
              <w:t>GND</w:t>
            </w:r>
          </w:p>
        </w:tc>
        <w:tc>
          <w:tcPr>
            <w:tcW w:w="3618" w:type="dxa"/>
          </w:tcPr>
          <w:p w14:paraId="772BF25A" w14:textId="77777777" w:rsidR="00700188" w:rsidRDefault="001367D2" w:rsidP="00700188">
            <w:r>
              <w:t>Ground.</w:t>
            </w:r>
          </w:p>
        </w:tc>
      </w:tr>
      <w:tr w:rsidR="00700188" w14:paraId="7974B307" w14:textId="77777777" w:rsidTr="00803428">
        <w:tc>
          <w:tcPr>
            <w:tcW w:w="738" w:type="dxa"/>
          </w:tcPr>
          <w:p w14:paraId="7244C407" w14:textId="77777777" w:rsidR="00700188" w:rsidRDefault="00700188" w:rsidP="00700188">
            <w:r>
              <w:t>8</w:t>
            </w:r>
          </w:p>
        </w:tc>
        <w:tc>
          <w:tcPr>
            <w:tcW w:w="1170" w:type="dxa"/>
          </w:tcPr>
          <w:p w14:paraId="5321325C" w14:textId="77777777" w:rsidR="00700188" w:rsidRDefault="00700188" w:rsidP="00700188">
            <w:r>
              <w:t>JMSC</w:t>
            </w:r>
          </w:p>
        </w:tc>
        <w:tc>
          <w:tcPr>
            <w:tcW w:w="3600" w:type="dxa"/>
          </w:tcPr>
          <w:p w14:paraId="3B95C9F7" w14:textId="77777777" w:rsidR="00700188" w:rsidRDefault="001367D2" w:rsidP="00700188">
            <w:r>
              <w:t>SubGHz MCU JTAG TMSC.</w:t>
            </w:r>
          </w:p>
        </w:tc>
        <w:tc>
          <w:tcPr>
            <w:tcW w:w="720" w:type="dxa"/>
          </w:tcPr>
          <w:p w14:paraId="7C71DAB3" w14:textId="77777777" w:rsidR="00700188" w:rsidRDefault="00700188" w:rsidP="00700188">
            <w:r>
              <w:t>26</w:t>
            </w:r>
          </w:p>
        </w:tc>
        <w:tc>
          <w:tcPr>
            <w:tcW w:w="1170" w:type="dxa"/>
          </w:tcPr>
          <w:p w14:paraId="36DFFA4A" w14:textId="77777777" w:rsidR="00700188" w:rsidRDefault="00700188" w:rsidP="00700188">
            <w:r>
              <w:t>LRFL</w:t>
            </w:r>
          </w:p>
        </w:tc>
        <w:tc>
          <w:tcPr>
            <w:tcW w:w="3618" w:type="dxa"/>
          </w:tcPr>
          <w:p w14:paraId="4991CD10" w14:textId="77777777" w:rsidR="00700188" w:rsidRDefault="001367D2" w:rsidP="00700188">
            <w:r>
              <w:t>Mode S RF connection.</w:t>
            </w:r>
          </w:p>
        </w:tc>
      </w:tr>
      <w:tr w:rsidR="00700188" w14:paraId="2113DFAC" w14:textId="77777777" w:rsidTr="00803428">
        <w:tc>
          <w:tcPr>
            <w:tcW w:w="738" w:type="dxa"/>
          </w:tcPr>
          <w:p w14:paraId="0D051A0B" w14:textId="77777777" w:rsidR="00700188" w:rsidRDefault="00700188" w:rsidP="00700188">
            <w:r>
              <w:t>9</w:t>
            </w:r>
          </w:p>
        </w:tc>
        <w:tc>
          <w:tcPr>
            <w:tcW w:w="1170" w:type="dxa"/>
          </w:tcPr>
          <w:p w14:paraId="17C4CD46" w14:textId="77777777" w:rsidR="00700188" w:rsidRDefault="00700188" w:rsidP="00700188">
            <w:r>
              <w:t>JCKC</w:t>
            </w:r>
          </w:p>
        </w:tc>
        <w:tc>
          <w:tcPr>
            <w:tcW w:w="3600" w:type="dxa"/>
          </w:tcPr>
          <w:p w14:paraId="7403AF86" w14:textId="77777777" w:rsidR="00700188" w:rsidRDefault="001367D2" w:rsidP="00700188">
            <w:r>
              <w:t>SubGHz MCU JTAG TCKC.</w:t>
            </w:r>
          </w:p>
        </w:tc>
        <w:tc>
          <w:tcPr>
            <w:tcW w:w="720" w:type="dxa"/>
          </w:tcPr>
          <w:p w14:paraId="4C719141" w14:textId="77777777" w:rsidR="00700188" w:rsidRDefault="00700188" w:rsidP="00700188">
            <w:r>
              <w:t>27</w:t>
            </w:r>
          </w:p>
        </w:tc>
        <w:tc>
          <w:tcPr>
            <w:tcW w:w="1170" w:type="dxa"/>
          </w:tcPr>
          <w:p w14:paraId="3BDE41E8" w14:textId="77777777" w:rsidR="00700188" w:rsidRDefault="00700188" w:rsidP="00700188">
            <w:r>
              <w:t>GND</w:t>
            </w:r>
          </w:p>
        </w:tc>
        <w:tc>
          <w:tcPr>
            <w:tcW w:w="3618" w:type="dxa"/>
          </w:tcPr>
          <w:p w14:paraId="58932C35" w14:textId="77777777" w:rsidR="00700188" w:rsidRDefault="001367D2" w:rsidP="00700188">
            <w:r>
              <w:t>Ground.</w:t>
            </w:r>
          </w:p>
        </w:tc>
      </w:tr>
      <w:tr w:rsidR="00700188" w14:paraId="3B157927" w14:textId="77777777" w:rsidTr="00803428">
        <w:tc>
          <w:tcPr>
            <w:tcW w:w="738" w:type="dxa"/>
          </w:tcPr>
          <w:p w14:paraId="12788AFA" w14:textId="77777777" w:rsidR="00700188" w:rsidRDefault="00700188" w:rsidP="00700188">
            <w:r>
              <w:t>10</w:t>
            </w:r>
          </w:p>
        </w:tc>
        <w:tc>
          <w:tcPr>
            <w:tcW w:w="1170" w:type="dxa"/>
          </w:tcPr>
          <w:p w14:paraId="357842DB" w14:textId="77777777" w:rsidR="00700188" w:rsidRDefault="00700188" w:rsidP="00700188">
            <w:r>
              <w:t>JTDO</w:t>
            </w:r>
          </w:p>
        </w:tc>
        <w:tc>
          <w:tcPr>
            <w:tcW w:w="3600" w:type="dxa"/>
          </w:tcPr>
          <w:p w14:paraId="61A9A193" w14:textId="77777777" w:rsidR="00700188" w:rsidRDefault="001367D2" w:rsidP="00700188">
            <w:r>
              <w:t>SubGHz MCU JTAG TDO.</w:t>
            </w:r>
          </w:p>
        </w:tc>
        <w:tc>
          <w:tcPr>
            <w:tcW w:w="720" w:type="dxa"/>
          </w:tcPr>
          <w:p w14:paraId="43A87252" w14:textId="77777777" w:rsidR="00700188" w:rsidRDefault="00700188" w:rsidP="00700188">
            <w:r>
              <w:t>28</w:t>
            </w:r>
          </w:p>
        </w:tc>
        <w:tc>
          <w:tcPr>
            <w:tcW w:w="1170" w:type="dxa"/>
          </w:tcPr>
          <w:p w14:paraId="30369F8A" w14:textId="77777777" w:rsidR="00700188" w:rsidRDefault="00700188" w:rsidP="00700188">
            <w:r>
              <w:t>SYNC</w:t>
            </w:r>
            <w:r w:rsidR="001367D2">
              <w:t>*</w:t>
            </w:r>
          </w:p>
        </w:tc>
        <w:tc>
          <w:tcPr>
            <w:tcW w:w="3618" w:type="dxa"/>
          </w:tcPr>
          <w:p w14:paraId="3A932C40" w14:textId="77777777" w:rsidR="00700188" w:rsidRDefault="001367D2" w:rsidP="00700188">
            <w:r>
              <w:t>SubGHz sync (drive high to suspend SubGHz MCU).</w:t>
            </w:r>
          </w:p>
        </w:tc>
      </w:tr>
      <w:tr w:rsidR="00700188" w14:paraId="3EBAD9C9" w14:textId="77777777" w:rsidTr="00803428">
        <w:tc>
          <w:tcPr>
            <w:tcW w:w="738" w:type="dxa"/>
          </w:tcPr>
          <w:p w14:paraId="41D5A835" w14:textId="77777777" w:rsidR="00700188" w:rsidRDefault="00700188" w:rsidP="00700188">
            <w:r>
              <w:t>11</w:t>
            </w:r>
          </w:p>
        </w:tc>
        <w:tc>
          <w:tcPr>
            <w:tcW w:w="1170" w:type="dxa"/>
          </w:tcPr>
          <w:p w14:paraId="3CA2C754" w14:textId="77777777" w:rsidR="00700188" w:rsidRDefault="00700188" w:rsidP="00700188">
            <w:r>
              <w:t>JTDI</w:t>
            </w:r>
          </w:p>
        </w:tc>
        <w:tc>
          <w:tcPr>
            <w:tcW w:w="3600" w:type="dxa"/>
          </w:tcPr>
          <w:p w14:paraId="4BC5C5B2" w14:textId="77777777" w:rsidR="00700188" w:rsidRDefault="001367D2" w:rsidP="00700188">
            <w:r>
              <w:t>SubGHz MCU JTAG TDI.</w:t>
            </w:r>
          </w:p>
        </w:tc>
        <w:tc>
          <w:tcPr>
            <w:tcW w:w="720" w:type="dxa"/>
          </w:tcPr>
          <w:p w14:paraId="7D3E11E1" w14:textId="77777777" w:rsidR="00700188" w:rsidRDefault="00700188" w:rsidP="00700188">
            <w:r>
              <w:t>29</w:t>
            </w:r>
          </w:p>
        </w:tc>
        <w:tc>
          <w:tcPr>
            <w:tcW w:w="1170" w:type="dxa"/>
          </w:tcPr>
          <w:p w14:paraId="5140EB3C" w14:textId="77777777" w:rsidR="00700188" w:rsidRDefault="00700188" w:rsidP="00700188">
            <w:r>
              <w:t>CSMI</w:t>
            </w:r>
            <w:r w:rsidR="001367D2">
              <w:t>*</w:t>
            </w:r>
          </w:p>
        </w:tc>
        <w:tc>
          <w:tcPr>
            <w:tcW w:w="3618" w:type="dxa"/>
          </w:tcPr>
          <w:p w14:paraId="428D386F" w14:textId="77777777" w:rsidR="00700188" w:rsidRDefault="001367D2" w:rsidP="00700188">
            <w:r>
              <w:t>LR2021 SPI MISO.</w:t>
            </w:r>
          </w:p>
        </w:tc>
      </w:tr>
      <w:tr w:rsidR="00700188" w14:paraId="76A08449" w14:textId="77777777" w:rsidTr="00803428">
        <w:tc>
          <w:tcPr>
            <w:tcW w:w="738" w:type="dxa"/>
          </w:tcPr>
          <w:p w14:paraId="2141B73B" w14:textId="77777777" w:rsidR="00700188" w:rsidRDefault="00700188" w:rsidP="00700188">
            <w:r>
              <w:t>12</w:t>
            </w:r>
          </w:p>
        </w:tc>
        <w:tc>
          <w:tcPr>
            <w:tcW w:w="1170" w:type="dxa"/>
          </w:tcPr>
          <w:p w14:paraId="711F29A6" w14:textId="77777777" w:rsidR="00700188" w:rsidRDefault="00700188" w:rsidP="00700188">
            <w:r>
              <w:t>SD23</w:t>
            </w:r>
          </w:p>
        </w:tc>
        <w:tc>
          <w:tcPr>
            <w:tcW w:w="3600" w:type="dxa"/>
          </w:tcPr>
          <w:p w14:paraId="538DAFA1" w14:textId="77777777" w:rsidR="00700188" w:rsidRDefault="001367D2" w:rsidP="00700188">
            <w:r>
              <w:t>SubGHz MCU DIO 23.</w:t>
            </w:r>
          </w:p>
        </w:tc>
        <w:tc>
          <w:tcPr>
            <w:tcW w:w="720" w:type="dxa"/>
          </w:tcPr>
          <w:p w14:paraId="7D9783BC" w14:textId="77777777" w:rsidR="00700188" w:rsidRDefault="00700188" w:rsidP="00700188">
            <w:r>
              <w:t>30</w:t>
            </w:r>
          </w:p>
        </w:tc>
        <w:tc>
          <w:tcPr>
            <w:tcW w:w="1170" w:type="dxa"/>
          </w:tcPr>
          <w:p w14:paraId="38A5B1BE" w14:textId="77777777" w:rsidR="00700188" w:rsidRDefault="00700188" w:rsidP="00700188">
            <w:r>
              <w:t>CSMO</w:t>
            </w:r>
            <w:r w:rsidR="001367D2">
              <w:t>*</w:t>
            </w:r>
          </w:p>
        </w:tc>
        <w:tc>
          <w:tcPr>
            <w:tcW w:w="3618" w:type="dxa"/>
          </w:tcPr>
          <w:p w14:paraId="47A095D2" w14:textId="77777777" w:rsidR="00700188" w:rsidRDefault="001367D2" w:rsidP="00700188">
            <w:r>
              <w:t>LR2021 SPI MOSI.</w:t>
            </w:r>
          </w:p>
        </w:tc>
      </w:tr>
      <w:tr w:rsidR="00700188" w14:paraId="5F8CC07C" w14:textId="77777777" w:rsidTr="00803428">
        <w:tc>
          <w:tcPr>
            <w:tcW w:w="738" w:type="dxa"/>
          </w:tcPr>
          <w:p w14:paraId="06FFCD0C" w14:textId="77777777" w:rsidR="00700188" w:rsidRDefault="00700188" w:rsidP="00700188">
            <w:r>
              <w:t>13</w:t>
            </w:r>
          </w:p>
        </w:tc>
        <w:tc>
          <w:tcPr>
            <w:tcW w:w="1170" w:type="dxa"/>
          </w:tcPr>
          <w:p w14:paraId="1E6A07D3" w14:textId="77777777" w:rsidR="00700188" w:rsidRDefault="00700188" w:rsidP="00700188">
            <w:r>
              <w:t>SD24</w:t>
            </w:r>
          </w:p>
        </w:tc>
        <w:tc>
          <w:tcPr>
            <w:tcW w:w="3600" w:type="dxa"/>
          </w:tcPr>
          <w:p w14:paraId="64BAE18C" w14:textId="77777777" w:rsidR="00700188" w:rsidRDefault="001367D2" w:rsidP="00700188">
            <w:r>
              <w:t>SubGHz MCU DIO 24.</w:t>
            </w:r>
          </w:p>
        </w:tc>
        <w:tc>
          <w:tcPr>
            <w:tcW w:w="720" w:type="dxa"/>
          </w:tcPr>
          <w:p w14:paraId="706BA507" w14:textId="77777777" w:rsidR="00700188" w:rsidRDefault="00700188" w:rsidP="00700188">
            <w:r>
              <w:t>31</w:t>
            </w:r>
          </w:p>
        </w:tc>
        <w:tc>
          <w:tcPr>
            <w:tcW w:w="1170" w:type="dxa"/>
          </w:tcPr>
          <w:p w14:paraId="6CA6F055" w14:textId="77777777" w:rsidR="00700188" w:rsidRDefault="00700188" w:rsidP="00700188">
            <w:r>
              <w:t>CSCK</w:t>
            </w:r>
            <w:r w:rsidR="001367D2">
              <w:t>*</w:t>
            </w:r>
          </w:p>
        </w:tc>
        <w:tc>
          <w:tcPr>
            <w:tcW w:w="3618" w:type="dxa"/>
          </w:tcPr>
          <w:p w14:paraId="5B5ED135" w14:textId="77777777" w:rsidR="00700188" w:rsidRDefault="001367D2" w:rsidP="00700188">
            <w:r>
              <w:t>LR2021 SPI SCK.</w:t>
            </w:r>
          </w:p>
        </w:tc>
      </w:tr>
      <w:tr w:rsidR="00700188" w14:paraId="466FA086" w14:textId="77777777" w:rsidTr="00803428">
        <w:tc>
          <w:tcPr>
            <w:tcW w:w="738" w:type="dxa"/>
          </w:tcPr>
          <w:p w14:paraId="35C133E8" w14:textId="77777777" w:rsidR="00700188" w:rsidRDefault="00700188" w:rsidP="00700188">
            <w:r>
              <w:t>14</w:t>
            </w:r>
          </w:p>
        </w:tc>
        <w:tc>
          <w:tcPr>
            <w:tcW w:w="1170" w:type="dxa"/>
          </w:tcPr>
          <w:p w14:paraId="4FF12379" w14:textId="77777777" w:rsidR="00700188" w:rsidRDefault="00700188" w:rsidP="00700188">
            <w:r>
              <w:t>SD25</w:t>
            </w:r>
          </w:p>
        </w:tc>
        <w:tc>
          <w:tcPr>
            <w:tcW w:w="3600" w:type="dxa"/>
          </w:tcPr>
          <w:p w14:paraId="70EAAAC7" w14:textId="77777777" w:rsidR="00700188" w:rsidRDefault="001367D2" w:rsidP="00700188">
            <w:r>
              <w:t>SubGHz MCU DIO 25.</w:t>
            </w:r>
          </w:p>
        </w:tc>
        <w:tc>
          <w:tcPr>
            <w:tcW w:w="720" w:type="dxa"/>
          </w:tcPr>
          <w:p w14:paraId="75A67B9E" w14:textId="77777777" w:rsidR="00700188" w:rsidRDefault="00700188" w:rsidP="00700188">
            <w:r>
              <w:t>32</w:t>
            </w:r>
          </w:p>
        </w:tc>
        <w:tc>
          <w:tcPr>
            <w:tcW w:w="1170" w:type="dxa"/>
          </w:tcPr>
          <w:p w14:paraId="0EE148D3" w14:textId="77777777" w:rsidR="00700188" w:rsidRDefault="00700188" w:rsidP="00700188">
            <w:r>
              <w:t>~LRCS</w:t>
            </w:r>
            <w:r w:rsidR="001367D2">
              <w:t>*</w:t>
            </w:r>
          </w:p>
        </w:tc>
        <w:tc>
          <w:tcPr>
            <w:tcW w:w="3618" w:type="dxa"/>
          </w:tcPr>
          <w:p w14:paraId="73B373D5" w14:textId="77777777" w:rsidR="00700188" w:rsidRDefault="001367D2" w:rsidP="00700188">
            <w:r>
              <w:t>LR2021 SPI CS.</w:t>
            </w:r>
          </w:p>
        </w:tc>
      </w:tr>
      <w:tr w:rsidR="00700188" w14:paraId="1A40545E" w14:textId="77777777" w:rsidTr="00803428">
        <w:tc>
          <w:tcPr>
            <w:tcW w:w="738" w:type="dxa"/>
          </w:tcPr>
          <w:p w14:paraId="436E0EF8" w14:textId="77777777" w:rsidR="00700188" w:rsidRDefault="00700188" w:rsidP="00700188">
            <w:r>
              <w:t>15</w:t>
            </w:r>
          </w:p>
        </w:tc>
        <w:tc>
          <w:tcPr>
            <w:tcW w:w="1170" w:type="dxa"/>
          </w:tcPr>
          <w:p w14:paraId="70411536" w14:textId="77777777" w:rsidR="00700188" w:rsidRDefault="00700188" w:rsidP="00700188">
            <w:r>
              <w:t>SD26</w:t>
            </w:r>
          </w:p>
        </w:tc>
        <w:tc>
          <w:tcPr>
            <w:tcW w:w="3600" w:type="dxa"/>
          </w:tcPr>
          <w:p w14:paraId="0BD79FA6" w14:textId="77777777" w:rsidR="00700188" w:rsidRDefault="001367D2" w:rsidP="00700188">
            <w:r>
              <w:t>SubGHz MCU DIO 26.</w:t>
            </w:r>
          </w:p>
        </w:tc>
        <w:tc>
          <w:tcPr>
            <w:tcW w:w="720" w:type="dxa"/>
          </w:tcPr>
          <w:p w14:paraId="6A144D7D" w14:textId="77777777" w:rsidR="00700188" w:rsidRDefault="00700188" w:rsidP="00700188">
            <w:r>
              <w:t>33</w:t>
            </w:r>
          </w:p>
        </w:tc>
        <w:tc>
          <w:tcPr>
            <w:tcW w:w="1170" w:type="dxa"/>
          </w:tcPr>
          <w:p w14:paraId="27ED985E" w14:textId="77777777" w:rsidR="00700188" w:rsidRDefault="00700188" w:rsidP="00700188">
            <w:r>
              <w:t>LBSY</w:t>
            </w:r>
            <w:r w:rsidR="001367D2">
              <w:t>*</w:t>
            </w:r>
          </w:p>
        </w:tc>
        <w:tc>
          <w:tcPr>
            <w:tcW w:w="3618" w:type="dxa"/>
          </w:tcPr>
          <w:p w14:paraId="60FB0D76" w14:textId="77777777" w:rsidR="00700188" w:rsidRDefault="001367D2" w:rsidP="00700188">
            <w:r>
              <w:t>LR2021 busy.</w:t>
            </w:r>
          </w:p>
        </w:tc>
      </w:tr>
      <w:tr w:rsidR="00700188" w14:paraId="2F3B9E1C" w14:textId="77777777" w:rsidTr="00803428">
        <w:tc>
          <w:tcPr>
            <w:tcW w:w="738" w:type="dxa"/>
          </w:tcPr>
          <w:p w14:paraId="30F14E3A" w14:textId="77777777" w:rsidR="00700188" w:rsidRDefault="00700188" w:rsidP="00700188">
            <w:r>
              <w:t>16</w:t>
            </w:r>
          </w:p>
        </w:tc>
        <w:tc>
          <w:tcPr>
            <w:tcW w:w="1170" w:type="dxa"/>
          </w:tcPr>
          <w:p w14:paraId="3452C3C3" w14:textId="77777777" w:rsidR="00700188" w:rsidRDefault="00700188" w:rsidP="00700188">
            <w:r>
              <w:t>SD27</w:t>
            </w:r>
          </w:p>
        </w:tc>
        <w:tc>
          <w:tcPr>
            <w:tcW w:w="3600" w:type="dxa"/>
          </w:tcPr>
          <w:p w14:paraId="662CEE9F" w14:textId="77777777" w:rsidR="00700188" w:rsidRDefault="001367D2" w:rsidP="00700188">
            <w:r>
              <w:t>SubGHz MCU DIO 27.</w:t>
            </w:r>
          </w:p>
        </w:tc>
        <w:tc>
          <w:tcPr>
            <w:tcW w:w="720" w:type="dxa"/>
          </w:tcPr>
          <w:p w14:paraId="64CB4158" w14:textId="77777777" w:rsidR="00700188" w:rsidRDefault="00700188" w:rsidP="00700188">
            <w:r>
              <w:t>34</w:t>
            </w:r>
          </w:p>
        </w:tc>
        <w:tc>
          <w:tcPr>
            <w:tcW w:w="1170" w:type="dxa"/>
          </w:tcPr>
          <w:p w14:paraId="6496C946" w14:textId="77777777" w:rsidR="00700188" w:rsidRDefault="00700188" w:rsidP="00700188">
            <w:r>
              <w:t>GND</w:t>
            </w:r>
          </w:p>
        </w:tc>
        <w:tc>
          <w:tcPr>
            <w:tcW w:w="3618" w:type="dxa"/>
          </w:tcPr>
          <w:p w14:paraId="07B46963" w14:textId="77777777" w:rsidR="00700188" w:rsidRDefault="001367D2" w:rsidP="00700188">
            <w:r>
              <w:t>Ground.</w:t>
            </w:r>
          </w:p>
        </w:tc>
      </w:tr>
      <w:tr w:rsidR="00700188" w14:paraId="0AD11A71" w14:textId="77777777" w:rsidTr="00803428">
        <w:tc>
          <w:tcPr>
            <w:tcW w:w="738" w:type="dxa"/>
          </w:tcPr>
          <w:p w14:paraId="1D2D52EB" w14:textId="77777777" w:rsidR="00700188" w:rsidRDefault="00700188" w:rsidP="00700188">
            <w:r>
              <w:t>17</w:t>
            </w:r>
          </w:p>
        </w:tc>
        <w:tc>
          <w:tcPr>
            <w:tcW w:w="1170" w:type="dxa"/>
          </w:tcPr>
          <w:p w14:paraId="6ED2C46E" w14:textId="77777777" w:rsidR="00700188" w:rsidRDefault="00700188" w:rsidP="00700188">
            <w:r>
              <w:t>~SRST</w:t>
            </w:r>
          </w:p>
        </w:tc>
        <w:tc>
          <w:tcPr>
            <w:tcW w:w="3600" w:type="dxa"/>
          </w:tcPr>
          <w:p w14:paraId="26C69F9B" w14:textId="77777777" w:rsidR="00700188" w:rsidRDefault="001367D2" w:rsidP="00700188">
            <w:r>
              <w:t>SubGHz MCU Reset (active low).</w:t>
            </w:r>
          </w:p>
        </w:tc>
        <w:tc>
          <w:tcPr>
            <w:tcW w:w="720" w:type="dxa"/>
          </w:tcPr>
          <w:p w14:paraId="2CE5C983" w14:textId="77777777" w:rsidR="00700188" w:rsidRDefault="00700188" w:rsidP="00700188">
            <w:r>
              <w:t>35</w:t>
            </w:r>
          </w:p>
        </w:tc>
        <w:tc>
          <w:tcPr>
            <w:tcW w:w="1170" w:type="dxa"/>
          </w:tcPr>
          <w:p w14:paraId="06707605" w14:textId="77777777" w:rsidR="00700188" w:rsidRDefault="00700188" w:rsidP="00700188">
            <w:r>
              <w:t>LRFH</w:t>
            </w:r>
            <w:r w:rsidR="001367D2">
              <w:t>*</w:t>
            </w:r>
          </w:p>
        </w:tc>
        <w:tc>
          <w:tcPr>
            <w:tcW w:w="3618" w:type="dxa"/>
          </w:tcPr>
          <w:p w14:paraId="236C3F9C" w14:textId="77777777" w:rsidR="00700188" w:rsidRDefault="001367D2" w:rsidP="00700188">
            <w:r>
              <w:t>LR2021 2.4GHz RF connection.</w:t>
            </w:r>
          </w:p>
        </w:tc>
      </w:tr>
      <w:tr w:rsidR="00700188" w14:paraId="7C30544D" w14:textId="77777777" w:rsidTr="00803428">
        <w:tc>
          <w:tcPr>
            <w:tcW w:w="738" w:type="dxa"/>
          </w:tcPr>
          <w:p w14:paraId="12F02191" w14:textId="77777777" w:rsidR="00700188" w:rsidRDefault="00700188" w:rsidP="00700188">
            <w:r>
              <w:t>18</w:t>
            </w:r>
          </w:p>
        </w:tc>
        <w:tc>
          <w:tcPr>
            <w:tcW w:w="1170" w:type="dxa"/>
          </w:tcPr>
          <w:p w14:paraId="21447A37" w14:textId="77777777" w:rsidR="00700188" w:rsidRDefault="00700188" w:rsidP="00700188">
            <w:r>
              <w:t>GND</w:t>
            </w:r>
          </w:p>
        </w:tc>
        <w:tc>
          <w:tcPr>
            <w:tcW w:w="3600" w:type="dxa"/>
          </w:tcPr>
          <w:p w14:paraId="5B114ED8" w14:textId="77777777" w:rsidR="00700188" w:rsidRDefault="001367D2" w:rsidP="00700188">
            <w:r>
              <w:t>Ground.</w:t>
            </w:r>
          </w:p>
        </w:tc>
        <w:tc>
          <w:tcPr>
            <w:tcW w:w="720" w:type="dxa"/>
          </w:tcPr>
          <w:p w14:paraId="420A9D85" w14:textId="77777777" w:rsidR="00700188" w:rsidRDefault="00700188" w:rsidP="00700188">
            <w:r>
              <w:t>36</w:t>
            </w:r>
          </w:p>
        </w:tc>
        <w:tc>
          <w:tcPr>
            <w:tcW w:w="1170" w:type="dxa"/>
          </w:tcPr>
          <w:p w14:paraId="2C49C41F" w14:textId="77777777" w:rsidR="00700188" w:rsidRDefault="00700188" w:rsidP="00700188">
            <w:r>
              <w:t>GND</w:t>
            </w:r>
          </w:p>
        </w:tc>
        <w:tc>
          <w:tcPr>
            <w:tcW w:w="3618" w:type="dxa"/>
          </w:tcPr>
          <w:p w14:paraId="24F593B5" w14:textId="77777777" w:rsidR="00700188" w:rsidRDefault="001367D2" w:rsidP="00700188">
            <w:r>
              <w:t>Ground.</w:t>
            </w:r>
          </w:p>
        </w:tc>
      </w:tr>
      <w:tr w:rsidR="00700188" w14:paraId="05AC3A7D" w14:textId="77777777" w:rsidTr="00803428">
        <w:tc>
          <w:tcPr>
            <w:tcW w:w="738" w:type="dxa"/>
          </w:tcPr>
          <w:p w14:paraId="651F0E19" w14:textId="77777777" w:rsidR="00700188" w:rsidRDefault="00700188" w:rsidP="00700188">
            <w:r>
              <w:t>MP</w:t>
            </w:r>
          </w:p>
        </w:tc>
        <w:tc>
          <w:tcPr>
            <w:tcW w:w="1170" w:type="dxa"/>
          </w:tcPr>
          <w:p w14:paraId="736CC625" w14:textId="77777777" w:rsidR="00700188" w:rsidRDefault="00700188" w:rsidP="00700188"/>
        </w:tc>
        <w:tc>
          <w:tcPr>
            <w:tcW w:w="3600" w:type="dxa"/>
          </w:tcPr>
          <w:p w14:paraId="2EFA7D51" w14:textId="77777777" w:rsidR="00700188" w:rsidRDefault="00700188" w:rsidP="00700188">
            <w:r>
              <w:t>Thermal pad for CC1314 and LR2021.</w:t>
            </w:r>
          </w:p>
        </w:tc>
        <w:tc>
          <w:tcPr>
            <w:tcW w:w="720" w:type="dxa"/>
          </w:tcPr>
          <w:p w14:paraId="5AA65A46" w14:textId="77777777" w:rsidR="00700188" w:rsidRDefault="00700188" w:rsidP="00700188"/>
        </w:tc>
        <w:tc>
          <w:tcPr>
            <w:tcW w:w="1170" w:type="dxa"/>
          </w:tcPr>
          <w:p w14:paraId="3AE22511" w14:textId="77777777" w:rsidR="00700188" w:rsidRDefault="00700188" w:rsidP="00700188"/>
        </w:tc>
        <w:tc>
          <w:tcPr>
            <w:tcW w:w="3618" w:type="dxa"/>
          </w:tcPr>
          <w:p w14:paraId="10B4DDC3" w14:textId="77777777" w:rsidR="00700188" w:rsidRDefault="00700188" w:rsidP="00700188"/>
        </w:tc>
      </w:tr>
    </w:tbl>
    <w:p w14:paraId="3B4C8D2D" w14:textId="77777777" w:rsidR="001367D2" w:rsidRDefault="001367D2" w:rsidP="001367D2">
      <w:r>
        <w:t>*= Only required for direct control of LR2021. Leave unconnected for normal applications.</w:t>
      </w:r>
    </w:p>
    <w:p w14:paraId="02D0C0EE" w14:textId="77777777" w:rsidR="00803428" w:rsidRDefault="00700188" w:rsidP="00700188">
      <w:pPr>
        <w:jc w:val="center"/>
      </w:pPr>
      <w:r w:rsidRPr="00700188">
        <w:rPr>
          <w:noProof/>
        </w:rPr>
        <w:drawing>
          <wp:inline distT="0" distB="0" distL="0" distR="0" wp14:anchorId="73D6E52A" wp14:editId="4C38748E">
            <wp:extent cx="2619375" cy="4352526"/>
            <wp:effectExtent l="0" t="0" r="0" b="0"/>
            <wp:docPr id="143732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9299" name=""/>
                    <pic:cNvPicPr/>
                  </pic:nvPicPr>
                  <pic:blipFill>
                    <a:blip r:embed="rId17"/>
                    <a:stretch>
                      <a:fillRect/>
                    </a:stretch>
                  </pic:blipFill>
                  <pic:spPr>
                    <a:xfrm>
                      <a:off x="0" y="0"/>
                      <a:ext cx="2657437" cy="4415772"/>
                    </a:xfrm>
                    <a:prstGeom prst="rect">
                      <a:avLst/>
                    </a:prstGeom>
                  </pic:spPr>
                </pic:pic>
              </a:graphicData>
            </a:graphic>
          </wp:inline>
        </w:drawing>
      </w:r>
      <w:r w:rsidR="00803428">
        <w:br w:type="page"/>
      </w:r>
    </w:p>
    <w:p w14:paraId="1D862C2D" w14:textId="77777777" w:rsidR="00C469E9" w:rsidRDefault="00C469E9" w:rsidP="00C469E9">
      <w:pPr>
        <w:pStyle w:val="Heading2"/>
        <w:numPr>
          <w:ilvl w:val="1"/>
          <w:numId w:val="4"/>
        </w:numPr>
      </w:pPr>
      <w:bookmarkStart w:id="6" w:name="_Toc237911180"/>
      <w:r>
        <w:lastRenderedPageBreak/>
        <w:t>SYNC Pin Functionality</w:t>
      </w:r>
      <w:bookmarkEnd w:id="6"/>
    </w:p>
    <w:p w14:paraId="3F59794A" w14:textId="77777777" w:rsidR="00C469E9" w:rsidRDefault="00C469E9" w:rsidP="00C469E9">
      <w:r>
        <w:t>The SYNC pin can be driven high to put the CC1314R10 into a low-power sleep state, with all LR2021 control lines tri-stated in order to allow external control of the LR2021.</w:t>
      </w:r>
    </w:p>
    <w:p w14:paraId="668EEC8A" w14:textId="77777777" w:rsidR="0003232F" w:rsidRDefault="0003232F" w:rsidP="00C469E9">
      <w:r>
        <w:t>The green trace below shows the SYNC line going high, and the yellow trace shows the LRST (LR2021 RESET) net going to tri-state, in a repeated test with trace persistence turned to maximum. To be safe, an external MCU may assume that the LR2021is freed 40us after asserting the SYNC line high, or after the LRST line is tri-stated, whichever occurs first.</w:t>
      </w:r>
    </w:p>
    <w:p w14:paraId="1415501D" w14:textId="77777777" w:rsidR="0003232F" w:rsidRDefault="0003232F" w:rsidP="00C469E9"/>
    <w:p w14:paraId="10AF242E" w14:textId="77777777" w:rsidR="00C469E9" w:rsidRPr="00C469E9" w:rsidRDefault="0003232F" w:rsidP="00C469E9">
      <w:r>
        <w:fldChar w:fldCharType="begin"/>
      </w:r>
      <w:r>
        <w:instrText xml:space="preserve"> INCLUDEPICTURE "http://10.42.2.218/scrprint.png?reload=0&amp;format=0&amp;mode=0" \* MERGEFORMATINET </w:instrText>
      </w:r>
      <w:r>
        <w:fldChar w:fldCharType="separate"/>
      </w:r>
      <w:r>
        <w:rPr>
          <w:noProof/>
        </w:rPr>
        <w:fldChar w:fldCharType="begin"/>
      </w:r>
      <w:r>
        <w:rPr>
          <w:noProof/>
        </w:rPr>
        <w:instrText xml:space="preserve"> INCLUDEPICTURE  "http://10.42.2.218/scrprint.png?reload=0&amp;format=0&amp;mode=0" \* MERGEFORMATINET </w:instrText>
      </w:r>
      <w:r>
        <w:rPr>
          <w:noProof/>
        </w:rPr>
        <w:fldChar w:fldCharType="separate"/>
      </w:r>
      <w:r>
        <w:rPr>
          <w:noProof/>
        </w:rPr>
        <w:fldChar w:fldCharType="begin"/>
      </w:r>
      <w:r>
        <w:rPr>
          <w:noProof/>
        </w:rPr>
        <w:instrText xml:space="preserve"> INCLUDEPICTURE  "http://10.42.2.218/scrprint.png?reload=0&amp;format=0&amp;mode=0" \* MERGEFORMATINET </w:instrText>
      </w:r>
      <w:r>
        <w:rPr>
          <w:noProof/>
        </w:rPr>
        <w:fldChar w:fldCharType="separate"/>
      </w:r>
      <w:r w:rsidR="00755138">
        <w:rPr>
          <w:noProof/>
        </w:rPr>
        <w:fldChar w:fldCharType="begin"/>
      </w:r>
      <w:r w:rsidR="00755138">
        <w:rPr>
          <w:noProof/>
        </w:rPr>
        <w:instrText xml:space="preserve"> INCLUDEPICTURE  "http://10.42.2.218/scrprint.png?reload=0&amp;format=0&amp;mode=0" \* MERGEFORMATINET </w:instrText>
      </w:r>
      <w:r w:rsidR="00755138">
        <w:rPr>
          <w:noProof/>
        </w:rPr>
        <w:fldChar w:fldCharType="separate"/>
      </w:r>
      <w:r w:rsidR="00000000">
        <w:rPr>
          <w:noProof/>
        </w:rPr>
        <w:fldChar w:fldCharType="begin"/>
      </w:r>
      <w:r w:rsidR="00000000">
        <w:rPr>
          <w:noProof/>
        </w:rPr>
        <w:instrText xml:space="preserve"> INCLUDEPICTURE  "http://10.42.2.218/scrprint.png?reload=0&amp;format=0&amp;mode=0" \* MERGEFORMATINET </w:instrText>
      </w:r>
      <w:r w:rsidR="00000000">
        <w:rPr>
          <w:noProof/>
        </w:rPr>
        <w:fldChar w:fldCharType="separate"/>
      </w:r>
      <w:r w:rsidR="00255CB3">
        <w:rPr>
          <w:noProof/>
        </w:rPr>
        <w:pict w14:anchorId="5C05F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540pt;height:347pt;mso-width-percent:0;mso-height-percent:0;mso-width-percent:0;mso-height-percent:0">
            <v:imagedata r:id="rId18" r:href="rId19"/>
          </v:shape>
        </w:pict>
      </w:r>
      <w:r w:rsidR="00000000">
        <w:rPr>
          <w:noProof/>
        </w:rPr>
        <w:fldChar w:fldCharType="end"/>
      </w:r>
      <w:r w:rsidR="00755138">
        <w:rPr>
          <w:noProof/>
        </w:rPr>
        <w:fldChar w:fldCharType="end"/>
      </w:r>
      <w:r>
        <w:rPr>
          <w:noProof/>
        </w:rPr>
        <w:fldChar w:fldCharType="end"/>
      </w:r>
      <w:r>
        <w:rPr>
          <w:noProof/>
        </w:rPr>
        <w:fldChar w:fldCharType="end"/>
      </w:r>
      <w:r>
        <w:fldChar w:fldCharType="end"/>
      </w:r>
    </w:p>
    <w:p w14:paraId="2A0BC2AB" w14:textId="77777777" w:rsidR="00C469E9" w:rsidRDefault="00C469E9" w:rsidP="00C469E9"/>
    <w:p w14:paraId="2037D850" w14:textId="77777777" w:rsidR="00D924AA" w:rsidRPr="00C469E9" w:rsidRDefault="00D924AA" w:rsidP="00D924AA">
      <w:r w:rsidRPr="00D924AA">
        <w:rPr>
          <w:b/>
          <w:bCs/>
        </w:rPr>
        <w:t>NOTE:</w:t>
      </w:r>
      <w:r>
        <w:t xml:space="preserve"> If you put ADSBee m1421 to sleep for longer than the watchdog timer interval (10s by default), the watchdog will fire during sleep and reset the module. If this happens while SYNC is high, ADSBee m1421 will enter the bootloader. For applications where ADSBee m1421 is slep longer than the watchdog interval, it is recommended to disable the watchdog timer with </w:t>
      </w:r>
      <w:r w:rsidRPr="00D924AA">
        <w:rPr>
          <w:rStyle w:val="codeChar"/>
        </w:rPr>
        <w:t>AT+WATCHDOG=0</w:t>
      </w:r>
    </w:p>
    <w:p w14:paraId="197245C3" w14:textId="77777777" w:rsidR="00C469E9" w:rsidRDefault="00C469E9" w:rsidP="00C469E9">
      <w:pPr>
        <w:pStyle w:val="Heading1"/>
        <w:rPr>
          <w:lang w:eastAsia="zh-CN"/>
        </w:rPr>
        <w:sectPr w:rsidR="00C469E9" w:rsidSect="00170045">
          <w:pgSz w:w="12240" w:h="15840"/>
          <w:pgMar w:top="720" w:right="720" w:bottom="720" w:left="720" w:header="288" w:footer="288" w:gutter="0"/>
          <w:cols w:space="720"/>
          <w:docGrid w:linePitch="360"/>
        </w:sectPr>
      </w:pPr>
      <w:r>
        <w:tab/>
      </w:r>
    </w:p>
    <w:p w14:paraId="4FEB155E" w14:textId="77777777" w:rsidR="0030654F" w:rsidRDefault="0030654F">
      <w:pPr>
        <w:pStyle w:val="Heading1"/>
        <w:numPr>
          <w:ilvl w:val="0"/>
          <w:numId w:val="4"/>
        </w:numPr>
      </w:pPr>
      <w:bookmarkStart w:id="7" w:name="_Toc237911181"/>
      <w:r>
        <w:lastRenderedPageBreak/>
        <w:t>Device Form Factor</w:t>
      </w:r>
      <w:bookmarkEnd w:id="7"/>
    </w:p>
    <w:p w14:paraId="089F9496" w14:textId="77777777" w:rsidR="0030654F" w:rsidRPr="0030654F" w:rsidRDefault="0030654F">
      <w:pPr>
        <w:pStyle w:val="Heading2"/>
        <w:numPr>
          <w:ilvl w:val="1"/>
          <w:numId w:val="4"/>
        </w:numPr>
      </w:pPr>
      <w:bookmarkStart w:id="8" w:name="_Toc237911182"/>
      <w:r>
        <w:t>Module Dimensions</w:t>
      </w:r>
      <w:bookmarkEnd w:id="8"/>
    </w:p>
    <w:p w14:paraId="6D14055F" w14:textId="77777777" w:rsidR="003F7BC1" w:rsidRDefault="0030654F" w:rsidP="003F7BC1">
      <w:r w:rsidRPr="0030654F">
        <w:rPr>
          <w:noProof/>
        </w:rPr>
        <w:drawing>
          <wp:inline distT="0" distB="0" distL="0" distR="0" wp14:anchorId="7A22F285" wp14:editId="15177D1D">
            <wp:extent cx="6858000" cy="4641215"/>
            <wp:effectExtent l="0" t="0" r="0" b="0"/>
            <wp:docPr id="38978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785070" name=""/>
                    <pic:cNvPicPr/>
                  </pic:nvPicPr>
                  <pic:blipFill>
                    <a:blip r:embed="rId20"/>
                    <a:stretch>
                      <a:fillRect/>
                    </a:stretch>
                  </pic:blipFill>
                  <pic:spPr>
                    <a:xfrm>
                      <a:off x="0" y="0"/>
                      <a:ext cx="6858000" cy="4641215"/>
                    </a:xfrm>
                    <a:prstGeom prst="rect">
                      <a:avLst/>
                    </a:prstGeom>
                  </pic:spPr>
                </pic:pic>
              </a:graphicData>
            </a:graphic>
          </wp:inline>
        </w:drawing>
      </w:r>
    </w:p>
    <w:p w14:paraId="341F0745" w14:textId="77777777" w:rsidR="001D234A" w:rsidRDefault="001D234A">
      <w:pPr>
        <w:rPr>
          <w:rFonts w:ascii="Poppins SemiBold" w:eastAsiaTheme="majorEastAsia" w:hAnsi="Poppins SemiBold" w:cstheme="majorBidi"/>
          <w:b/>
          <w:color w:val="FFCB00"/>
          <w:sz w:val="26"/>
          <w:szCs w:val="26"/>
        </w:rPr>
      </w:pPr>
      <w:r>
        <w:br w:type="page"/>
      </w:r>
    </w:p>
    <w:p w14:paraId="2566C25A" w14:textId="77777777" w:rsidR="0030654F" w:rsidRDefault="0030654F">
      <w:pPr>
        <w:pStyle w:val="Heading2"/>
        <w:numPr>
          <w:ilvl w:val="1"/>
          <w:numId w:val="4"/>
        </w:numPr>
      </w:pPr>
      <w:bookmarkStart w:id="9" w:name="_Toc237911183"/>
      <w:r>
        <w:lastRenderedPageBreak/>
        <w:t>Recommended Footprint</w:t>
      </w:r>
      <w:bookmarkEnd w:id="9"/>
    </w:p>
    <w:p w14:paraId="723AB9D4" w14:textId="77777777" w:rsidR="0030654F" w:rsidRDefault="001D234A" w:rsidP="0030654F">
      <w:r>
        <w:t xml:space="preserve">A KiCAD footprint is available at: </w:t>
      </w:r>
      <w:hyperlink r:id="rId21" w:history="1">
        <w:r w:rsidRPr="001D234A">
          <w:rPr>
            <w:rStyle w:val="Hyperlink"/>
          </w:rPr>
          <w:t>https://github.com/CoolNamesAllTaken/kicad-libs/blob/main/lib_fp/Custom_Module.pretty/PantsForBirds_ADSBee_m1421_Module.kicad_mod</w:t>
        </w:r>
      </w:hyperlink>
    </w:p>
    <w:p w14:paraId="51F7F0A0" w14:textId="77777777" w:rsidR="001D234A" w:rsidRDefault="001D234A" w:rsidP="0030654F">
      <w:r>
        <w:t>A screenshot of the footprint is included below. Note the top copper keepouts (hatched red areas) where impedance controlled transmission lines exist on the surface of the module.</w:t>
      </w:r>
    </w:p>
    <w:p w14:paraId="2FD718A5" w14:textId="77777777" w:rsidR="001D234A" w:rsidRDefault="001D234A" w:rsidP="0030654F">
      <w:r>
        <w:t>LRFH, LRFL, and SRF are coplanar waveguides controlled to 50 Ohms. They can be broken out as microstrip or coplanar waveguide, depending on designer preference. Inserting filled and capped vias directly under the GND pads on the right side of the module is recommended for minimal impedance discontinuity.</w:t>
      </w:r>
    </w:p>
    <w:p w14:paraId="69D948B5" w14:textId="77777777" w:rsidR="00CE3F1A" w:rsidRDefault="001D234A" w:rsidP="0030654F">
      <w:r>
        <w:t xml:space="preserve">LR2021 and CC1314 IC mounting pads are brought through the module using thermal vias. It is recommended to connect both pads labelled “MP” to a ground plane using </w:t>
      </w:r>
      <w:r w:rsidR="00CE3F1A">
        <w:t xml:space="preserve">filled and capped </w:t>
      </w:r>
      <w:r>
        <w:t>thermal vias.</w:t>
      </w:r>
    </w:p>
    <w:p w14:paraId="4FC72EA1" w14:textId="77777777" w:rsidR="00782FA4" w:rsidRDefault="00CE3F1A" w:rsidP="0030654F">
      <w:r>
        <w:t>All exposed copper pads shown in red should have paste.</w:t>
      </w:r>
    </w:p>
    <w:p w14:paraId="2754BF64" w14:textId="77777777" w:rsidR="00CE3F1A" w:rsidRDefault="00CE3F1A" w:rsidP="0030654F"/>
    <w:p w14:paraId="793F1E31" w14:textId="77777777" w:rsidR="00CA1622" w:rsidRDefault="001D234A" w:rsidP="00EF5FAA">
      <w:pPr>
        <w:jc w:val="center"/>
        <w:rPr>
          <w:lang w:eastAsia="zh-CN"/>
        </w:rPr>
      </w:pPr>
      <w:r w:rsidRPr="001D234A">
        <w:rPr>
          <w:noProof/>
          <w:lang w:eastAsia="zh-CN"/>
        </w:rPr>
        <w:drawing>
          <wp:inline distT="0" distB="0" distL="0" distR="0" wp14:anchorId="3DAD961C" wp14:editId="108499EC">
            <wp:extent cx="3517900" cy="5448832"/>
            <wp:effectExtent l="0" t="0" r="0" b="0"/>
            <wp:docPr id="184477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6633" name=""/>
                    <pic:cNvPicPr/>
                  </pic:nvPicPr>
                  <pic:blipFill>
                    <a:blip r:embed="rId22"/>
                    <a:stretch>
                      <a:fillRect/>
                    </a:stretch>
                  </pic:blipFill>
                  <pic:spPr>
                    <a:xfrm>
                      <a:off x="0" y="0"/>
                      <a:ext cx="3561559" cy="5516456"/>
                    </a:xfrm>
                    <a:prstGeom prst="rect">
                      <a:avLst/>
                    </a:prstGeom>
                  </pic:spPr>
                </pic:pic>
              </a:graphicData>
            </a:graphic>
          </wp:inline>
        </w:drawing>
      </w:r>
    </w:p>
    <w:p w14:paraId="057626DB" w14:textId="77777777" w:rsidR="00CE3F1A" w:rsidRDefault="00CE3F1A">
      <w:pPr>
        <w:pStyle w:val="Heading1"/>
        <w:numPr>
          <w:ilvl w:val="0"/>
          <w:numId w:val="4"/>
        </w:numPr>
        <w:sectPr w:rsidR="00CE3F1A" w:rsidSect="00170045">
          <w:pgSz w:w="12240" w:h="15840"/>
          <w:pgMar w:top="720" w:right="720" w:bottom="720" w:left="720" w:header="288" w:footer="288" w:gutter="0"/>
          <w:cols w:space="720"/>
          <w:docGrid w:linePitch="360"/>
        </w:sectPr>
      </w:pPr>
    </w:p>
    <w:p w14:paraId="20BD4600" w14:textId="77777777" w:rsidR="00BD193E" w:rsidRDefault="00755138">
      <w:pPr>
        <w:pStyle w:val="Heading1"/>
        <w:numPr>
          <w:ilvl w:val="0"/>
          <w:numId w:val="4"/>
        </w:numPr>
      </w:pPr>
      <w:bookmarkStart w:id="10" w:name="_Toc237911184"/>
      <w:r>
        <w:lastRenderedPageBreak/>
        <w:t>AT Commands</w:t>
      </w:r>
      <w:bookmarkEnd w:id="10"/>
    </w:p>
    <w:p w14:paraId="18332872" w14:textId="77777777" w:rsidR="00BD193E" w:rsidRDefault="00755138">
      <w:r>
        <w:t>ADSBee m1421 is configured over its Console UART using ASCII AT commands. Each command begins with the prefix AT+ and ends with a carriage return. Most commands provide a query form (AT+COMMAND?) that reports the current value and a set form (AT+COMMAND=&lt;args&gt;) that changes it. Changes take effect immediately; write them to nonvolatile memory with AT+SETTINGS=SAVE so they persist across reboots.</w:t>
      </w:r>
    </w:p>
    <w:p w14:paraId="7DA36AF6" w14:textId="77777777" w:rsidR="00BD193E" w:rsidRDefault="00755138">
      <w:pPr>
        <w:pStyle w:val="Heading2"/>
        <w:numPr>
          <w:ilvl w:val="1"/>
          <w:numId w:val="4"/>
        </w:numPr>
      </w:pPr>
      <w:bookmarkStart w:id="11" w:name="_Toc237911185"/>
      <w:r>
        <w:t>AT+BAUD_RATE</w:t>
      </w:r>
      <w:bookmarkEnd w:id="11"/>
    </w:p>
    <w:p w14:paraId="014B5F80" w14:textId="77777777" w:rsidR="00BD193E" w:rsidRDefault="00755138">
      <w:r>
        <w:t>Changes the Console UART baud rate at runtime. The device acknowledges with OK at the old baud rate and then switches, so the host should reopen its serial port at the new rate after receiving the OK. The baud rate is not saved to nonvolatile settings: any reboot or power cycle returns the console to 115200 baud.</w:t>
      </w:r>
    </w:p>
    <w:p w14:paraId="439B55D7" w14:textId="77777777" w:rsidR="00CE3F1A" w:rsidRDefault="00CE3F1A">
      <w:r>
        <w:t>A baud rate of 921600 or above is recommended for best performance. Significant bottlenecks can occur if using verbose reporting protocols at the default baud rate of 115200.</w:t>
      </w:r>
    </w:p>
    <w:p w14:paraId="3938F69E" w14:textId="77777777" w:rsidR="00BD193E" w:rsidRDefault="00755138">
      <w:pPr>
        <w:pStyle w:val="Heading3"/>
        <w:numPr>
          <w:ilvl w:val="2"/>
          <w:numId w:val="4"/>
        </w:numPr>
      </w:pPr>
      <w:bookmarkStart w:id="12" w:name="_Toc237911186"/>
      <w:r>
        <w:t>Set the Console Baud Rate</w:t>
      </w:r>
      <w:bookmarkEnd w:id="12"/>
    </w:p>
    <w:p w14:paraId="5959E4B6" w14:textId="77777777" w:rsidR="00BD193E" w:rsidRDefault="00755138">
      <w:pPr>
        <w:pStyle w:val="code"/>
      </w:pPr>
      <w:r>
        <w:t>AT+BAUD_RATE=CONSOLE,&lt;baud&gt;</w:t>
      </w:r>
    </w:p>
    <w:p w14:paraId="68A807BC" w14:textId="77777777" w:rsidR="00BD193E" w:rsidRDefault="00755138">
      <w:pPr>
        <w:pStyle w:val="code"/>
      </w:pPr>
      <w:r>
        <w:t>OK</w:t>
      </w:r>
    </w:p>
    <w:p w14:paraId="113DAD89"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46FBBA1F" w14:textId="77777777">
        <w:tc>
          <w:tcPr>
            <w:tcW w:w="2200" w:type="dxa"/>
          </w:tcPr>
          <w:p w14:paraId="06372C60" w14:textId="77777777" w:rsidR="00BD193E" w:rsidRDefault="00755138">
            <w:pPr>
              <w:rPr>
                <w:b/>
                <w:bCs/>
              </w:rPr>
            </w:pPr>
            <w:r>
              <w:rPr>
                <w:b/>
                <w:bCs/>
              </w:rPr>
              <w:t>Parameter</w:t>
            </w:r>
          </w:p>
        </w:tc>
        <w:tc>
          <w:tcPr>
            <w:tcW w:w="6160" w:type="dxa"/>
          </w:tcPr>
          <w:p w14:paraId="0DAE1CEB" w14:textId="77777777" w:rsidR="00BD193E" w:rsidRDefault="00755138">
            <w:pPr>
              <w:rPr>
                <w:b/>
                <w:bCs/>
              </w:rPr>
            </w:pPr>
            <w:r>
              <w:rPr>
                <w:b/>
                <w:bCs/>
              </w:rPr>
              <w:t>Description</w:t>
            </w:r>
          </w:p>
        </w:tc>
        <w:tc>
          <w:tcPr>
            <w:tcW w:w="2440" w:type="dxa"/>
          </w:tcPr>
          <w:p w14:paraId="6B982621" w14:textId="77777777" w:rsidR="00BD193E" w:rsidRDefault="00755138">
            <w:pPr>
              <w:rPr>
                <w:b/>
                <w:bCs/>
              </w:rPr>
            </w:pPr>
            <w:r>
              <w:rPr>
                <w:b/>
                <w:bCs/>
              </w:rPr>
              <w:t>Acceptable Values</w:t>
            </w:r>
          </w:p>
        </w:tc>
      </w:tr>
      <w:tr w:rsidR="00BD193E" w14:paraId="7BEBC8CF" w14:textId="77777777">
        <w:tc>
          <w:tcPr>
            <w:tcW w:w="2200" w:type="dxa"/>
          </w:tcPr>
          <w:p w14:paraId="422013F3" w14:textId="77777777" w:rsidR="00BD193E" w:rsidRDefault="00755138">
            <w:r>
              <w:t>iface</w:t>
            </w:r>
          </w:p>
        </w:tc>
        <w:tc>
          <w:tcPr>
            <w:tcW w:w="6160" w:type="dxa"/>
          </w:tcPr>
          <w:p w14:paraId="63AA1F33" w14:textId="77777777" w:rsidR="00BD193E" w:rsidRDefault="00755138">
            <w:r>
              <w:t>Serial interface to configure.</w:t>
            </w:r>
          </w:p>
        </w:tc>
        <w:tc>
          <w:tcPr>
            <w:tcW w:w="2440" w:type="dxa"/>
          </w:tcPr>
          <w:p w14:paraId="107BE423" w14:textId="77777777" w:rsidR="00BD193E" w:rsidRDefault="00755138">
            <w:r>
              <w:t>CONSOLE</w:t>
            </w:r>
          </w:p>
        </w:tc>
      </w:tr>
      <w:tr w:rsidR="00BD193E" w14:paraId="7572AF81" w14:textId="77777777">
        <w:tc>
          <w:tcPr>
            <w:tcW w:w="2200" w:type="dxa"/>
          </w:tcPr>
          <w:p w14:paraId="1F83B2F3" w14:textId="77777777" w:rsidR="00BD193E" w:rsidRDefault="00755138">
            <w:r>
              <w:t>baud</w:t>
            </w:r>
          </w:p>
        </w:tc>
        <w:tc>
          <w:tcPr>
            <w:tcW w:w="6160" w:type="dxa"/>
          </w:tcPr>
          <w:p w14:paraId="1A74D099" w14:textId="77777777" w:rsidR="00BD193E" w:rsidRDefault="00755138">
            <w:r>
              <w:t>New console baud rate.</w:t>
            </w:r>
          </w:p>
        </w:tc>
        <w:tc>
          <w:tcPr>
            <w:tcW w:w="2440" w:type="dxa"/>
          </w:tcPr>
          <w:p w14:paraId="0E733987" w14:textId="77777777" w:rsidR="00BD193E" w:rsidRDefault="00755138">
            <w:r>
              <w:t>115200, 230400, 460800, 921600, 1000000</w:t>
            </w:r>
          </w:p>
        </w:tc>
      </w:tr>
    </w:tbl>
    <w:p w14:paraId="4BC3E24C" w14:textId="77777777" w:rsidR="00BD193E" w:rsidRDefault="00755138">
      <w:pPr>
        <w:pStyle w:val="Heading3"/>
        <w:numPr>
          <w:ilvl w:val="2"/>
          <w:numId w:val="4"/>
        </w:numPr>
      </w:pPr>
      <w:bookmarkStart w:id="13" w:name="_Toc237911187"/>
      <w:r>
        <w:t>Query the Console Baud Rate</w:t>
      </w:r>
      <w:bookmarkEnd w:id="13"/>
    </w:p>
    <w:p w14:paraId="34CD4FCF" w14:textId="77777777" w:rsidR="00BD193E" w:rsidRDefault="00755138">
      <w:pPr>
        <w:pStyle w:val="code"/>
      </w:pPr>
      <w:r>
        <w:t>AT+BAUD_RATE?</w:t>
      </w:r>
    </w:p>
    <w:p w14:paraId="437B75A4" w14:textId="77777777" w:rsidR="00BD193E" w:rsidRDefault="00755138">
      <w:pPr>
        <w:pStyle w:val="code"/>
      </w:pPr>
      <w:r>
        <w:t>BAUD_RATE=CONSOLE,115200</w:t>
      </w:r>
    </w:p>
    <w:p w14:paraId="725CEC51" w14:textId="77777777" w:rsidR="00EF5FAA" w:rsidRDefault="00EF5FAA" w:rsidP="00EF5FAA"/>
    <w:p w14:paraId="71E2D429"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25F228F3" w14:textId="77777777" w:rsidR="00BD193E" w:rsidRDefault="00755138">
      <w:pPr>
        <w:pStyle w:val="Heading2"/>
        <w:numPr>
          <w:ilvl w:val="1"/>
          <w:numId w:val="4"/>
        </w:numPr>
      </w:pPr>
      <w:bookmarkStart w:id="14" w:name="_Toc237911188"/>
      <w:r>
        <w:lastRenderedPageBreak/>
        <w:t>AT+BOOTLOADER_PIN</w:t>
      </w:r>
      <w:bookmarkEnd w:id="14"/>
    </w:p>
    <w:p w14:paraId="5619B616" w14:textId="77777777" w:rsidR="00BF5C1C" w:rsidRDefault="00000000">
      <w:r>
        <w:t>Enables or disables the bootloader backdoor in the CC1314 CCFG (customer configuration) flash. With the backdoor enabled, which is the factory default, holding SYNC high while ~SRST is pulsed low starts the CC1314 ROM UART bootloader on pins DIO_2/DIO_3. The ADSBee 1421 Programmer and other host tools use this to reflash the module. The setting takes effect at the next reset and persists across power cycles and AT+SETTINGS=RESET. Every write is read back and verified; a write that fails prints a CCFG WRITE FAILED error banner with the read-back value and the recovery steps, and returns ERROR.</w:t>
      </w:r>
    </w:p>
    <w:p w14:paraId="336B5298" w14:textId="77777777" w:rsidR="00BF5C1C" w:rsidRDefault="00000000">
      <w:r>
        <w:rPr>
          <w:b/>
          <w:bCs/>
        </w:rPr>
        <w:t xml:space="preserve">Warning: </w:t>
      </w:r>
      <w:r>
        <w:t>With the backdoor disabled, SYNC no longer enters the bootloader, so the ADSBee 1421 Programmer and other SYNC-based tools cannot reflash the module. The Programmer (0.3.11 and later) still bridges the console, without checking the image, so AT+BOOTLOADER_PIN=1,DEADBEE can be sent through it. The only ways to enable it again are AT+BOOTLOADER_PIN=1,DEADBEE sent to the running firmware, or a JTAG flash. Flashing a complete firmware image writes that image's CCFG, which has the backdoor enabled in every release.</w:t>
      </w:r>
    </w:p>
    <w:p w14:paraId="374C5A93" w14:textId="77777777" w:rsidR="00BF5C1C" w:rsidRDefault="00000000">
      <w:pPr>
        <w:pStyle w:val="Heading3"/>
        <w:numPr>
          <w:ilvl w:val="2"/>
          <w:numId w:val="4"/>
        </w:numPr>
      </w:pPr>
      <w:bookmarkStart w:id="110" w:name="_Toc237911251"/>
      <w:r>
        <w:t>Enable or Disable the Bootloader Pin</w:t>
      </w:r>
      <w:bookmarkEnd w:id="110"/>
    </w:p>
    <w:p w14:paraId="073B8C94" w14:textId="77777777" w:rsidR="00BF5C1C" w:rsidRDefault="00000000">
      <w:pPr>
        <w:pStyle w:val="code"/>
      </w:pPr>
      <w:r>
        <w:t>AT+BOOTLOADER_PIN=&lt;enabled&gt;,&lt;password&gt;[,DRYRUN]</w:t>
      </w:r>
    </w:p>
    <w:p w14:paraId="128CAEB5" w14:textId="77777777" w:rsidR="00BF5C1C" w:rsidRDefault="00000000">
      <w:pPr>
        <w:pStyle w:val="code"/>
      </w:pPr>
      <w:r>
        <w:t>BL_CONFIG 0xC5FF0500 -&gt; 0xC5FF05C5: erase and reprogram the CCFG sector</w:t>
      </w:r>
    </w:p>
    <w:p w14:paraId="3A171E49" w14:textId="77777777" w:rsidR="00BF5C1C" w:rsidRDefault="00000000">
      <w:pPr>
        <w:pStyle w:val="code"/>
      </w:pPr>
      <w:r>
        <w:t>CCFG verified: BL_CONFIG 0xC5FF05C5, CCFG CRC32 0x66E9858D.</w:t>
      </w:r>
    </w:p>
    <w:p w14:paraId="23F1A9C4" w14:textId="77777777" w:rsidR="00BF5C1C" w:rsidRDefault="00000000">
      <w:pPr>
        <w:pStyle w:val="code"/>
      </w:pPr>
      <w:r>
        <w:t>Bootloader backdoor enabled; takes effect at the next reset.</w:t>
      </w:r>
    </w:p>
    <w:p w14:paraId="090A967A" w14:textId="77777777" w:rsidR="00BF5C1C" w:rsidRDefault="00000000">
      <w:pPr>
        <w:pStyle w:val="code"/>
      </w:pPr>
      <w:r>
        <w:t>OK</w:t>
      </w:r>
    </w:p>
    <w:p w14:paraId="763B8ABA" w14:textId="77777777" w:rsidR="00BF5C1C" w:rsidRDefault="00BF5C1C"/>
    <w:tbl>
      <w:tblPr>
        <w:tblStyle w:val="TableGrid"/>
        <w:tblW w:w="0" w:type="auto"/>
        <w:tblLook w:val="04A0" w:firstRow="1" w:lastRow="0" w:firstColumn="1" w:lastColumn="0" w:noHBand="0" w:noVBand="1"/>
      </w:tblPr>
      <w:tblGrid>
        <w:gridCol w:w="2200"/>
        <w:gridCol w:w="6160"/>
        <w:gridCol w:w="2440"/>
      </w:tblGrid>
      <w:tr w:rsidR="00BD193E" w14:paraId="2E61F3A4" w14:textId="77777777">
        <w:tc>
          <w:tcPr>
            <w:tcW w:w="2200" w:type="dxa"/>
          </w:tcPr>
          <w:p w14:paraId="6545FB8D" w14:textId="77777777" w:rsidR="00BD193E" w:rsidRDefault="00755138">
            <w:pPr>
              <w:rPr>
                <w:b/>
                <w:bCs/>
              </w:rPr>
            </w:pPr>
            <w:r>
              <w:rPr>
                <w:b/>
                <w:bCs/>
              </w:rPr>
              <w:t>Parameter</w:t>
            </w:r>
          </w:p>
        </w:tc>
        <w:tc>
          <w:tcPr>
            <w:tcW w:w="6160" w:type="dxa"/>
          </w:tcPr>
          <w:p w14:paraId="48D04556" w14:textId="77777777" w:rsidR="00BD193E" w:rsidRDefault="00755138">
            <w:pPr>
              <w:rPr>
                <w:b/>
                <w:bCs/>
              </w:rPr>
            </w:pPr>
            <w:r>
              <w:rPr>
                <w:b/>
                <w:bCs/>
              </w:rPr>
              <w:t>Description</w:t>
            </w:r>
          </w:p>
        </w:tc>
        <w:tc>
          <w:tcPr>
            <w:tcW w:w="2440" w:type="dxa"/>
          </w:tcPr>
          <w:p w14:paraId="7900CA68" w14:textId="77777777" w:rsidR="00BD193E" w:rsidRDefault="00755138">
            <w:pPr>
              <w:rPr>
                <w:b/>
                <w:bCs/>
              </w:rPr>
            </w:pPr>
            <w:r>
              <w:rPr>
                <w:b/>
                <w:bCs/>
              </w:rPr>
              <w:t>Acceptable Values</w:t>
            </w:r>
          </w:p>
        </w:tc>
      </w:tr>
      <w:tr w:rsidR="00BF5C1C" w14:paraId="0971AC3D" w14:textId="77777777">
        <w:tc>
          <w:tcPr>
            <w:tcW w:w="2200" w:type="dxa"/>
          </w:tcPr>
          <w:p w14:paraId="7ECC97CB" w14:textId="77777777" w:rsidR="00BF5C1C" w:rsidRDefault="00000000">
            <w:r>
              <w:t>enabled</w:t>
            </w:r>
          </w:p>
        </w:tc>
        <w:tc>
          <w:tcPr>
            <w:tcW w:w="6160" w:type="dxa"/>
          </w:tcPr>
          <w:p w14:paraId="09E82FF3" w14:textId="77777777" w:rsidR="00BF5C1C" w:rsidRDefault="00000000">
            <w:r>
              <w:t>1: SYNC high while ~SRST is pulsed low starts the ROM UART bootloader. 0: SYNC is ignored at reset.</w:t>
            </w:r>
          </w:p>
        </w:tc>
        <w:tc>
          <w:tcPr>
            <w:tcW w:w="2440" w:type="dxa"/>
          </w:tcPr>
          <w:p w14:paraId="2B8431A7" w14:textId="77777777" w:rsidR="00BF5C1C" w:rsidRDefault="00000000">
            <w:r>
              <w:t>0, 1</w:t>
            </w:r>
          </w:p>
        </w:tc>
      </w:tr>
      <w:tr w:rsidR="00BF5C1C" w14:paraId="4383F68F" w14:textId="77777777">
        <w:tc>
          <w:tcPr>
            <w:tcW w:w="2200" w:type="dxa"/>
          </w:tcPr>
          <w:p w14:paraId="68E94818" w14:textId="77777777" w:rsidR="00BF5C1C" w:rsidRDefault="00000000">
            <w:r>
              <w:t>password</w:t>
            </w:r>
          </w:p>
        </w:tc>
        <w:tc>
          <w:tcPr>
            <w:tcW w:w="6160" w:type="dxa"/>
          </w:tcPr>
          <w:p w14:paraId="587FB9CD" w14:textId="77777777" w:rsidR="00BF5C1C" w:rsidRDefault="00000000">
            <w:r>
              <w:t>Required for every set form, DRYRUN included, so the CCFG is only written on purpose. A missing or wrong password returns ERROR and leaves the CCFG untouched. Queries need no password.</w:t>
            </w:r>
          </w:p>
        </w:tc>
        <w:tc>
          <w:tcPr>
            <w:tcW w:w="2440" w:type="dxa"/>
          </w:tcPr>
          <w:p w14:paraId="3707DBB1" w14:textId="77777777" w:rsidR="00BF5C1C" w:rsidRDefault="00000000">
            <w:r>
              <w:t>DEADBEE</w:t>
            </w:r>
          </w:p>
        </w:tc>
      </w:tr>
      <w:tr w:rsidR="00BF5C1C" w14:paraId="3AF5509F" w14:textId="77777777">
        <w:tc>
          <w:tcPr>
            <w:tcW w:w="2200" w:type="dxa"/>
          </w:tcPr>
          <w:p w14:paraId="38969CF3" w14:textId="77777777" w:rsidR="00BF5C1C" w:rsidRDefault="00000000">
            <w:r>
              <w:t>DRYRUN</w:t>
            </w:r>
          </w:p>
        </w:tc>
        <w:tc>
          <w:tcPr>
            <w:tcW w:w="6160" w:type="dxa"/>
          </w:tcPr>
          <w:p w14:paraId="050FD752" w14:textId="77777777" w:rsidR="00BF5C1C" w:rsidRDefault="00000000">
            <w:r>
              <w:t>Optional. Prints the current and new BL_CONFIG values and the write method, and does not write flash.</w:t>
            </w:r>
          </w:p>
        </w:tc>
        <w:tc>
          <w:tcPr>
            <w:tcW w:w="2440" w:type="dxa"/>
          </w:tcPr>
          <w:p w14:paraId="4BC40B60" w14:textId="77777777" w:rsidR="00BF5C1C" w:rsidRDefault="00000000">
            <w:r>
              <w:t>DRYRUN</w:t>
            </w:r>
          </w:p>
        </w:tc>
      </w:tr>
    </w:tbl>
    <w:p w14:paraId="7022A911" w14:textId="77777777" w:rsidR="00BF5C1C" w:rsidRDefault="00000000">
      <w:pPr>
        <w:pStyle w:val="Heading3"/>
        <w:numPr>
          <w:ilvl w:val="2"/>
          <w:numId w:val="4"/>
        </w:numPr>
      </w:pPr>
      <w:bookmarkStart w:id="111" w:name="_Toc237911252"/>
      <w:r>
        <w:t>Query the Bootloader Pin</w:t>
      </w:r>
      <w:bookmarkEnd w:id="111"/>
    </w:p>
    <w:p w14:paraId="7CBCF20D" w14:textId="77777777" w:rsidR="00BF5C1C" w:rsidRDefault="00000000">
      <w:pPr>
        <w:pStyle w:val="code"/>
      </w:pPr>
      <w:r>
        <w:t>AT+BOOTLOADER_PIN?</w:t>
      </w:r>
    </w:p>
    <w:p w14:paraId="779EC6BE" w14:textId="77777777" w:rsidR="00BF5C1C" w:rsidRDefault="00000000">
      <w:pPr>
        <w:pStyle w:val="code"/>
      </w:pPr>
      <w:r>
        <w:t>BOOTLOADER_PIN=1</w:t>
      </w:r>
    </w:p>
    <w:p w14:paraId="213B6821" w14:textId="77777777" w:rsidR="00BF5C1C" w:rsidRDefault="00000000">
      <w:pPr>
        <w:pStyle w:val="code"/>
      </w:pPr>
      <w:r>
        <w:t>BL_CONFIG=0xC5FF05C5: ROM bootloader enabled, backdoor enabled on DIO_5 (active high)</w:t>
      </w:r>
    </w:p>
    <w:p w14:paraId="7F166C43" w14:textId="77777777" w:rsidR="00EF5FAA" w:rsidRDefault="00EF5FAA" w:rsidP="00EF5FAA">
      <w:pPr>
        <w:pStyle w:val="Heading2"/>
      </w:pPr>
    </w:p>
    <w:p w14:paraId="1A4441F9"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47A3BC0F" w14:textId="77777777" w:rsidR="00BD193E" w:rsidRDefault="00755138">
      <w:pPr>
        <w:pStyle w:val="Heading2"/>
        <w:numPr>
          <w:ilvl w:val="1"/>
          <w:numId w:val="4"/>
        </w:numPr>
      </w:pPr>
      <w:bookmarkStart w:id="15" w:name="_Toc237911189"/>
      <w:r>
        <w:lastRenderedPageBreak/>
        <w:t>AT+DEVICE_INFO</w:t>
      </w:r>
      <w:bookmarkEnd w:id="15"/>
    </w:p>
    <w:p w14:paraId="6F7253AD" w14:textId="77777777" w:rsidR="00BD193E" w:rsidRDefault="00755138">
      <w:r>
        <w:t>Reports manufacturing and firmware information about the module.</w:t>
      </w:r>
    </w:p>
    <w:p w14:paraId="100117F3" w14:textId="77777777" w:rsidR="00BD193E" w:rsidRDefault="00755138">
      <w:pPr>
        <w:pStyle w:val="code"/>
      </w:pPr>
      <w:r>
        <w:t>AT+DEVICE_INFO?</w:t>
      </w:r>
    </w:p>
    <w:p w14:paraId="150081BF" w14:textId="77777777" w:rsidR="00BD193E" w:rsidRDefault="00755138">
      <w:pPr>
        <w:pStyle w:val="code"/>
      </w:pPr>
      <w:r>
        <w:t>Part Code: ADSBEE-M1421</w:t>
      </w:r>
    </w:p>
    <w:p w14:paraId="4F7E4644" w14:textId="77777777" w:rsidR="00BD193E" w:rsidRDefault="00755138">
      <w:pPr>
        <w:pStyle w:val="code"/>
      </w:pPr>
      <w:r>
        <w:t>CC1314R10 Unique ID: 00112233AABBCCDD</w:t>
      </w:r>
    </w:p>
    <w:p w14:paraId="3A5A7C4A" w14:textId="77777777" w:rsidR="00BD193E" w:rsidRDefault="00755138">
      <w:pPr>
        <w:pStyle w:val="code"/>
      </w:pPr>
      <w:r>
        <w:t>CC1314R10 Firmware Version: 0.1.0</w:t>
      </w:r>
    </w:p>
    <w:p w14:paraId="3C5EF7B4" w14:textId="77777777" w:rsidR="00BD193E" w:rsidRDefault="00755138">
      <w:pPr>
        <w:pStyle w:val="code"/>
      </w:pPr>
      <w:r>
        <w:t>CC1314R10 Firmware Build: Release</w:t>
      </w:r>
    </w:p>
    <w:p w14:paraId="22517F8C" w14:textId="77777777" w:rsidR="00BD193E" w:rsidRDefault="00755138">
      <w:pPr>
        <w:pStyle w:val="code"/>
      </w:pPr>
      <w:r>
        <w:t xml:space="preserve">OTA Key 0: </w:t>
      </w:r>
    </w:p>
    <w:p w14:paraId="2B96D874" w14:textId="77777777" w:rsidR="00BD193E" w:rsidRDefault="00755138">
      <w:pPr>
        <w:pStyle w:val="code"/>
      </w:pPr>
      <w:r>
        <w:t xml:space="preserve">OTA Key 1: </w:t>
      </w:r>
    </w:p>
    <w:p w14:paraId="54FAB5A1" w14:textId="77777777" w:rsidR="00BD193E" w:rsidRDefault="00755138">
      <w:r>
        <w:t>The Firmware Build line reads Debug or Release (firmware 0.3.11 and later). Debug builds add the RF test command AT+TX_CW, which transmits an unmodulated carrier for conducted bench measurements into an attenuator or dummy load. Release builds, including all published releases, don't contain it. To make a Debug build, run ./build.sh -d build_and_flash in firmware/adsbee_1421 (see firmware/README.md).</w:t>
      </w:r>
    </w:p>
    <w:p w14:paraId="3116B303" w14:textId="77777777" w:rsidR="00EF5FAA" w:rsidRDefault="00EF5FAA" w:rsidP="00EF5FAA">
      <w:pPr>
        <w:pStyle w:val="Heading2"/>
      </w:pPr>
    </w:p>
    <w:p w14:paraId="4EDE458B"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401EBBF7" w14:textId="77777777" w:rsidR="00BD193E" w:rsidRDefault="00755138">
      <w:pPr>
        <w:pStyle w:val="Heading2"/>
        <w:numPr>
          <w:ilvl w:val="1"/>
          <w:numId w:val="4"/>
        </w:numPr>
      </w:pPr>
      <w:bookmarkStart w:id="16" w:name="_Toc237911190"/>
      <w:r>
        <w:lastRenderedPageBreak/>
        <w:t>AT+LOG_LEVEL</w:t>
      </w:r>
      <w:bookmarkEnd w:id="16"/>
    </w:p>
    <w:p w14:paraId="761DBDBB" w14:textId="77777777" w:rsidR="00BD193E" w:rsidRDefault="00755138">
      <w:r>
        <w:t>Sets how much diagnostic output the firmware prints to the Console UART.</w:t>
      </w:r>
    </w:p>
    <w:p w14:paraId="6E04A851" w14:textId="77777777" w:rsidR="00BD193E" w:rsidRDefault="00755138">
      <w:pPr>
        <w:pStyle w:val="Heading3"/>
        <w:numPr>
          <w:ilvl w:val="2"/>
          <w:numId w:val="4"/>
        </w:numPr>
      </w:pPr>
      <w:bookmarkStart w:id="17" w:name="_Toc237911191"/>
      <w:r>
        <w:t>Set the Log Level</w:t>
      </w:r>
      <w:bookmarkEnd w:id="17"/>
    </w:p>
    <w:p w14:paraId="43BA0F28" w14:textId="77777777" w:rsidR="00BD193E" w:rsidRDefault="00755138">
      <w:pPr>
        <w:pStyle w:val="code"/>
      </w:pPr>
      <w:r>
        <w:t>AT+LOG_LEVEL=&lt;log_level&gt;</w:t>
      </w:r>
    </w:p>
    <w:p w14:paraId="53E44261" w14:textId="77777777" w:rsidR="00BD193E" w:rsidRDefault="00755138">
      <w:pPr>
        <w:pStyle w:val="code"/>
      </w:pPr>
      <w:r>
        <w:t>OK</w:t>
      </w:r>
    </w:p>
    <w:p w14:paraId="76D35CB3"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06F88D13" w14:textId="77777777">
        <w:tc>
          <w:tcPr>
            <w:tcW w:w="2200" w:type="dxa"/>
          </w:tcPr>
          <w:p w14:paraId="25983A96" w14:textId="77777777" w:rsidR="00BD193E" w:rsidRDefault="00755138">
            <w:pPr>
              <w:rPr>
                <w:b/>
                <w:bCs/>
              </w:rPr>
            </w:pPr>
            <w:r>
              <w:rPr>
                <w:b/>
                <w:bCs/>
              </w:rPr>
              <w:t>Parameter</w:t>
            </w:r>
          </w:p>
        </w:tc>
        <w:tc>
          <w:tcPr>
            <w:tcW w:w="6160" w:type="dxa"/>
          </w:tcPr>
          <w:p w14:paraId="5C0C5432" w14:textId="77777777" w:rsidR="00BD193E" w:rsidRDefault="00755138">
            <w:pPr>
              <w:rPr>
                <w:b/>
                <w:bCs/>
              </w:rPr>
            </w:pPr>
            <w:r>
              <w:rPr>
                <w:b/>
                <w:bCs/>
              </w:rPr>
              <w:t>Description</w:t>
            </w:r>
          </w:p>
        </w:tc>
        <w:tc>
          <w:tcPr>
            <w:tcW w:w="2440" w:type="dxa"/>
          </w:tcPr>
          <w:p w14:paraId="6006FBD9" w14:textId="77777777" w:rsidR="00BD193E" w:rsidRDefault="00755138">
            <w:pPr>
              <w:rPr>
                <w:b/>
                <w:bCs/>
              </w:rPr>
            </w:pPr>
            <w:r>
              <w:rPr>
                <w:b/>
                <w:bCs/>
              </w:rPr>
              <w:t>Acceptable Values</w:t>
            </w:r>
          </w:p>
        </w:tc>
      </w:tr>
      <w:tr w:rsidR="00BD193E" w14:paraId="48B9712B" w14:textId="77777777">
        <w:tc>
          <w:tcPr>
            <w:tcW w:w="2200" w:type="dxa"/>
          </w:tcPr>
          <w:p w14:paraId="0848D232" w14:textId="77777777" w:rsidR="00BD193E" w:rsidRDefault="00755138">
            <w:r>
              <w:t>log_level</w:t>
            </w:r>
          </w:p>
        </w:tc>
        <w:tc>
          <w:tcPr>
            <w:tcW w:w="6160" w:type="dxa"/>
          </w:tcPr>
          <w:p w14:paraId="6CB475CB" w14:textId="77777777" w:rsidR="00BD193E" w:rsidRDefault="00755138">
            <w:r>
              <w:t>Console logging verbosity.</w:t>
            </w:r>
          </w:p>
        </w:tc>
        <w:tc>
          <w:tcPr>
            <w:tcW w:w="2440" w:type="dxa"/>
          </w:tcPr>
          <w:p w14:paraId="6217DE56" w14:textId="77777777" w:rsidR="00BD193E" w:rsidRDefault="00755138">
            <w:r>
              <w:t>SILENT, ERRORS, WARNINGS, INFO</w:t>
            </w:r>
          </w:p>
        </w:tc>
      </w:tr>
    </w:tbl>
    <w:p w14:paraId="0D3755FE" w14:textId="77777777" w:rsidR="00BD193E" w:rsidRDefault="00755138">
      <w:pPr>
        <w:pStyle w:val="Heading3"/>
        <w:numPr>
          <w:ilvl w:val="2"/>
          <w:numId w:val="4"/>
        </w:numPr>
      </w:pPr>
      <w:bookmarkStart w:id="18" w:name="_Toc237911192"/>
      <w:r>
        <w:t>Query the Log Level</w:t>
      </w:r>
      <w:bookmarkEnd w:id="18"/>
    </w:p>
    <w:p w14:paraId="1EEA9CCF" w14:textId="77777777" w:rsidR="00BD193E" w:rsidRDefault="00755138">
      <w:pPr>
        <w:pStyle w:val="code"/>
      </w:pPr>
      <w:r>
        <w:t>AT+LOG_LEVEL?</w:t>
      </w:r>
    </w:p>
    <w:p w14:paraId="298E7922" w14:textId="77777777" w:rsidR="00BD193E" w:rsidRDefault="00755138">
      <w:pPr>
        <w:pStyle w:val="code"/>
      </w:pPr>
      <w:r>
        <w:t>LOG_LEVEL=INFO</w:t>
      </w:r>
    </w:p>
    <w:p w14:paraId="59C9CF36" w14:textId="77777777" w:rsidR="00EF5FAA" w:rsidRDefault="00EF5FAA">
      <w:pPr>
        <w:pStyle w:val="Heading2"/>
        <w:numPr>
          <w:ilvl w:val="1"/>
          <w:numId w:val="4"/>
        </w:numPr>
        <w:sectPr w:rsidR="00EF5FAA" w:rsidSect="00170045">
          <w:pgSz w:w="12240" w:h="15840"/>
          <w:pgMar w:top="720" w:right="720" w:bottom="720" w:left="720" w:header="288" w:footer="288" w:gutter="0"/>
          <w:cols w:space="720"/>
          <w:docGrid w:linePitch="360"/>
        </w:sectPr>
      </w:pPr>
    </w:p>
    <w:p w14:paraId="2E1F3DDC" w14:textId="77777777" w:rsidR="00BD193E" w:rsidRDefault="00755138">
      <w:pPr>
        <w:pStyle w:val="Heading2"/>
        <w:numPr>
          <w:ilvl w:val="1"/>
          <w:numId w:val="4"/>
        </w:numPr>
      </w:pPr>
      <w:bookmarkStart w:id="19" w:name="_Toc237911193"/>
      <w:r>
        <w:lastRenderedPageBreak/>
        <w:t>AT+MAVLINK_ID</w:t>
      </w:r>
      <w:bookmarkEnd w:id="19"/>
    </w:p>
    <w:p w14:paraId="7F94E255" w14:textId="77777777" w:rsidR="00BD193E" w:rsidRDefault="00755138">
      <w:r>
        <w:t>MAVLink components have a system ID and a component ID. For more information about system and component IDs, visit https://mavlink.io/en/services/mavlink_id_assignment.html.</w:t>
      </w:r>
    </w:p>
    <w:p w14:paraId="0DBBC6AD" w14:textId="77777777" w:rsidR="00BD193E" w:rsidRDefault="00755138">
      <w:pPr>
        <w:pStyle w:val="Heading3"/>
        <w:numPr>
          <w:ilvl w:val="2"/>
          <w:numId w:val="4"/>
        </w:numPr>
      </w:pPr>
      <w:bookmarkStart w:id="20" w:name="_Toc237911194"/>
      <w:r>
        <w:t>Set the MAVLINK System ID and Component ID</w:t>
      </w:r>
      <w:bookmarkEnd w:id="20"/>
    </w:p>
    <w:p w14:paraId="77C18E9F" w14:textId="77777777" w:rsidR="00BD193E" w:rsidRDefault="00755138">
      <w:pPr>
        <w:pStyle w:val="code"/>
      </w:pPr>
      <w:r>
        <w:t>AT+MAVLINK_ID=&lt;system_id&gt;,&lt;component_id&gt;</w:t>
      </w:r>
    </w:p>
    <w:p w14:paraId="5789574E" w14:textId="77777777" w:rsidR="00BD193E" w:rsidRDefault="00755138">
      <w:pPr>
        <w:pStyle w:val="code"/>
      </w:pPr>
      <w:r>
        <w:t>OK</w:t>
      </w:r>
    </w:p>
    <w:p w14:paraId="4AE73A9B"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2CF5EF9" w14:textId="77777777">
        <w:tc>
          <w:tcPr>
            <w:tcW w:w="2200" w:type="dxa"/>
          </w:tcPr>
          <w:p w14:paraId="23C01C09" w14:textId="77777777" w:rsidR="00BD193E" w:rsidRDefault="00755138">
            <w:pPr>
              <w:rPr>
                <w:b/>
                <w:bCs/>
              </w:rPr>
            </w:pPr>
            <w:r>
              <w:rPr>
                <w:b/>
                <w:bCs/>
              </w:rPr>
              <w:t>Parameter</w:t>
            </w:r>
          </w:p>
        </w:tc>
        <w:tc>
          <w:tcPr>
            <w:tcW w:w="6160" w:type="dxa"/>
          </w:tcPr>
          <w:p w14:paraId="1C0042F0" w14:textId="77777777" w:rsidR="00BD193E" w:rsidRDefault="00755138">
            <w:pPr>
              <w:rPr>
                <w:b/>
                <w:bCs/>
              </w:rPr>
            </w:pPr>
            <w:r>
              <w:rPr>
                <w:b/>
                <w:bCs/>
              </w:rPr>
              <w:t>Description</w:t>
            </w:r>
          </w:p>
        </w:tc>
        <w:tc>
          <w:tcPr>
            <w:tcW w:w="2440" w:type="dxa"/>
          </w:tcPr>
          <w:p w14:paraId="5114B778" w14:textId="77777777" w:rsidR="00BD193E" w:rsidRDefault="00755138">
            <w:pPr>
              <w:rPr>
                <w:b/>
                <w:bCs/>
              </w:rPr>
            </w:pPr>
            <w:r>
              <w:rPr>
                <w:b/>
                <w:bCs/>
              </w:rPr>
              <w:t>Acceptable Values</w:t>
            </w:r>
          </w:p>
        </w:tc>
      </w:tr>
      <w:tr w:rsidR="00BD193E" w14:paraId="2834D7E8" w14:textId="77777777">
        <w:tc>
          <w:tcPr>
            <w:tcW w:w="2200" w:type="dxa"/>
          </w:tcPr>
          <w:p w14:paraId="087B2AE9" w14:textId="77777777" w:rsidR="00BD193E" w:rsidRDefault="00755138">
            <w:r>
              <w:t>system_id</w:t>
            </w:r>
          </w:p>
        </w:tc>
        <w:tc>
          <w:tcPr>
            <w:tcW w:w="6160" w:type="dxa"/>
          </w:tcPr>
          <w:p w14:paraId="7829E5D0" w14:textId="77777777" w:rsidR="00BD193E" w:rsidRDefault="00755138">
            <w:r>
              <w:t>Unique identifier for the MAVLink system (e.g. the aircraft). All components in the system should share the same system_id.</w:t>
            </w:r>
          </w:p>
        </w:tc>
        <w:tc>
          <w:tcPr>
            <w:tcW w:w="2440" w:type="dxa"/>
          </w:tcPr>
          <w:p w14:paraId="7A624D1A" w14:textId="77777777" w:rsidR="00BD193E" w:rsidRDefault="00755138">
            <w:r>
              <w:t>1-255</w:t>
            </w:r>
          </w:p>
        </w:tc>
      </w:tr>
      <w:tr w:rsidR="00BD193E" w14:paraId="1F937737" w14:textId="77777777">
        <w:tc>
          <w:tcPr>
            <w:tcW w:w="2200" w:type="dxa"/>
          </w:tcPr>
          <w:p w14:paraId="0E4BA3B2" w14:textId="77777777" w:rsidR="00BD193E" w:rsidRDefault="00755138">
            <w:r>
              <w:t>component_id</w:t>
            </w:r>
          </w:p>
        </w:tc>
        <w:tc>
          <w:tcPr>
            <w:tcW w:w="6160" w:type="dxa"/>
          </w:tcPr>
          <w:p w14:paraId="06D390ED" w14:textId="77777777" w:rsidR="00BD193E" w:rsidRDefault="00755138">
            <w:r>
              <w:t>Unique identifier for a component within the MAVLink system (e.g. the ADSBee). Each component should have a unique component_id.</w:t>
            </w:r>
          </w:p>
        </w:tc>
        <w:tc>
          <w:tcPr>
            <w:tcW w:w="2440" w:type="dxa"/>
          </w:tcPr>
          <w:p w14:paraId="7D6B7C7B" w14:textId="77777777" w:rsidR="00BD193E" w:rsidRDefault="00755138">
            <w:r>
              <w:t>1-255</w:t>
            </w:r>
          </w:p>
        </w:tc>
      </w:tr>
    </w:tbl>
    <w:p w14:paraId="77514E78" w14:textId="77777777" w:rsidR="00BD193E" w:rsidRDefault="00755138">
      <w:r>
        <w:t>Default: 156 (MAV_COMP_ID_ADSB).</w:t>
      </w:r>
    </w:p>
    <w:p w14:paraId="053C5B77" w14:textId="77777777" w:rsidR="00BD193E" w:rsidRDefault="00755138">
      <w:pPr>
        <w:pStyle w:val="Heading3"/>
        <w:numPr>
          <w:ilvl w:val="2"/>
          <w:numId w:val="4"/>
        </w:numPr>
      </w:pPr>
      <w:bookmarkStart w:id="21" w:name="_Toc237911195"/>
      <w:r>
        <w:t>Query the MAVLINK System ID and Component ID</w:t>
      </w:r>
      <w:bookmarkEnd w:id="21"/>
    </w:p>
    <w:p w14:paraId="778DA018" w14:textId="77777777" w:rsidR="00BD193E" w:rsidRDefault="00755138">
      <w:pPr>
        <w:pStyle w:val="code"/>
      </w:pPr>
      <w:r>
        <w:t>AT+MAVLINK_ID?</w:t>
      </w:r>
    </w:p>
    <w:p w14:paraId="0F43BDF2" w14:textId="77777777" w:rsidR="00BD193E" w:rsidRDefault="00755138">
      <w:pPr>
        <w:pStyle w:val="code"/>
      </w:pPr>
      <w:r>
        <w:t>System ID: 1</w:t>
      </w:r>
    </w:p>
    <w:p w14:paraId="34DA9EBE" w14:textId="77777777" w:rsidR="00BD193E" w:rsidRDefault="00755138">
      <w:pPr>
        <w:pStyle w:val="code"/>
      </w:pPr>
      <w:r>
        <w:t>Component ID: 156</w:t>
      </w:r>
    </w:p>
    <w:p w14:paraId="4208B0D8" w14:textId="77777777" w:rsidR="00EF5FAA" w:rsidRDefault="00EF5FAA" w:rsidP="00EF5FAA"/>
    <w:p w14:paraId="627535CB"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459D9918" w14:textId="77777777" w:rsidR="00BD193E" w:rsidRDefault="00755138">
      <w:pPr>
        <w:pStyle w:val="Heading2"/>
        <w:numPr>
          <w:ilvl w:val="1"/>
          <w:numId w:val="4"/>
        </w:numPr>
      </w:pPr>
      <w:bookmarkStart w:id="22" w:name="_Toc237911196"/>
      <w:r>
        <w:lastRenderedPageBreak/>
        <w:t>AT+PROTOCOL_OUT</w:t>
      </w:r>
      <w:bookmarkEnd w:id="22"/>
    </w:p>
    <w:p w14:paraId="4A06FA38" w14:textId="77777777" w:rsidR="00BD193E" w:rsidRDefault="00755138">
      <w:r>
        <w:t>Selects the reporting protocol used to output decoded data on a serial interface. See the Reporting Protocols section for the format of each protocol.</w:t>
      </w:r>
    </w:p>
    <w:p w14:paraId="08BA21A5" w14:textId="77777777" w:rsidR="00BD193E" w:rsidRDefault="00755138">
      <w:pPr>
        <w:pStyle w:val="Heading3"/>
        <w:numPr>
          <w:ilvl w:val="2"/>
          <w:numId w:val="4"/>
        </w:numPr>
      </w:pPr>
      <w:bookmarkStart w:id="23" w:name="_Toc237911197"/>
      <w:r>
        <w:t>Set the Reporting Protocol for a Serial Interface</w:t>
      </w:r>
      <w:bookmarkEnd w:id="23"/>
    </w:p>
    <w:p w14:paraId="67A96E9C" w14:textId="77777777" w:rsidR="00BD193E" w:rsidRDefault="00755138">
      <w:pPr>
        <w:pStyle w:val="code"/>
      </w:pPr>
      <w:r>
        <w:t>AT+PROTOCOL_OUT=&lt;iface&gt;,&lt;protocol&gt;</w:t>
      </w:r>
    </w:p>
    <w:p w14:paraId="6A05554C" w14:textId="77777777" w:rsidR="00BD193E" w:rsidRDefault="00755138">
      <w:pPr>
        <w:pStyle w:val="code"/>
      </w:pPr>
      <w:r>
        <w:t>OK</w:t>
      </w:r>
    </w:p>
    <w:p w14:paraId="69A643C3" w14:textId="77777777" w:rsidR="00EF5FAA" w:rsidRDefault="00EF5FAA" w:rsidP="00EF5FAA"/>
    <w:tbl>
      <w:tblPr>
        <w:tblStyle w:val="TableGrid"/>
        <w:tblW w:w="0" w:type="auto"/>
        <w:tblLook w:val="04A0" w:firstRow="1" w:lastRow="0" w:firstColumn="1" w:lastColumn="0" w:noHBand="0" w:noVBand="1"/>
      </w:tblPr>
      <w:tblGrid>
        <w:gridCol w:w="2200"/>
        <w:gridCol w:w="6160"/>
        <w:gridCol w:w="2490"/>
      </w:tblGrid>
      <w:tr w:rsidR="00BD193E" w14:paraId="6BF66558" w14:textId="77777777">
        <w:tc>
          <w:tcPr>
            <w:tcW w:w="2200" w:type="dxa"/>
          </w:tcPr>
          <w:p w14:paraId="2A82730C" w14:textId="77777777" w:rsidR="00BD193E" w:rsidRDefault="00755138">
            <w:pPr>
              <w:rPr>
                <w:b/>
                <w:bCs/>
              </w:rPr>
            </w:pPr>
            <w:r>
              <w:rPr>
                <w:b/>
                <w:bCs/>
              </w:rPr>
              <w:t>Parameter</w:t>
            </w:r>
          </w:p>
        </w:tc>
        <w:tc>
          <w:tcPr>
            <w:tcW w:w="6160" w:type="dxa"/>
          </w:tcPr>
          <w:p w14:paraId="698459B7" w14:textId="77777777" w:rsidR="00BD193E" w:rsidRDefault="00755138">
            <w:pPr>
              <w:rPr>
                <w:b/>
                <w:bCs/>
              </w:rPr>
            </w:pPr>
            <w:r>
              <w:rPr>
                <w:b/>
                <w:bCs/>
              </w:rPr>
              <w:t>Description</w:t>
            </w:r>
          </w:p>
        </w:tc>
        <w:tc>
          <w:tcPr>
            <w:tcW w:w="2440" w:type="dxa"/>
          </w:tcPr>
          <w:p w14:paraId="1572B0D4" w14:textId="77777777" w:rsidR="00BD193E" w:rsidRDefault="00755138">
            <w:pPr>
              <w:rPr>
                <w:b/>
                <w:bCs/>
              </w:rPr>
            </w:pPr>
            <w:r>
              <w:rPr>
                <w:b/>
                <w:bCs/>
              </w:rPr>
              <w:t>Acceptable Values</w:t>
            </w:r>
          </w:p>
        </w:tc>
      </w:tr>
      <w:tr w:rsidR="00BD193E" w14:paraId="70E6FA11" w14:textId="77777777">
        <w:tc>
          <w:tcPr>
            <w:tcW w:w="2200" w:type="dxa"/>
          </w:tcPr>
          <w:p w14:paraId="669AC0E0" w14:textId="77777777" w:rsidR="00BD193E" w:rsidRDefault="00755138">
            <w:r>
              <w:t>iface</w:t>
            </w:r>
          </w:p>
        </w:tc>
        <w:tc>
          <w:tcPr>
            <w:tcW w:w="6160" w:type="dxa"/>
          </w:tcPr>
          <w:p w14:paraId="59E63E65" w14:textId="77777777" w:rsidR="00BD193E" w:rsidRDefault="00755138">
            <w:r>
              <w:t>Serial interface to configure.</w:t>
            </w:r>
          </w:p>
        </w:tc>
        <w:tc>
          <w:tcPr>
            <w:tcW w:w="2440" w:type="dxa"/>
          </w:tcPr>
          <w:p w14:paraId="70F48D8B" w14:textId="77777777" w:rsidR="00BD193E" w:rsidRDefault="00755138">
            <w:r>
              <w:t>CONSOLE</w:t>
            </w:r>
          </w:p>
        </w:tc>
      </w:tr>
      <w:tr w:rsidR="00BD193E" w14:paraId="444FD240" w14:textId="77777777">
        <w:tc>
          <w:tcPr>
            <w:tcW w:w="2200" w:type="dxa"/>
          </w:tcPr>
          <w:p w14:paraId="68143FA8" w14:textId="77777777" w:rsidR="00BD193E" w:rsidRDefault="00755138">
            <w:r>
              <w:t>protocol</w:t>
            </w:r>
          </w:p>
        </w:tc>
        <w:tc>
          <w:tcPr>
            <w:tcW w:w="6160" w:type="dxa"/>
          </w:tcPr>
          <w:p w14:paraId="6BDAF602" w14:textId="77777777" w:rsidR="00BD193E" w:rsidRDefault="00755138">
            <w:r>
              <w:t>Reporting protocol to use on the interface.</w:t>
            </w:r>
          </w:p>
        </w:tc>
        <w:tc>
          <w:tcPr>
            <w:tcW w:w="2440" w:type="dxa"/>
          </w:tcPr>
          <w:p w14:paraId="4A1C8CBC" w14:textId="77777777" w:rsidR="00BD193E" w:rsidRDefault="00755138">
            <w:r>
              <w:t>NONE, RAW, BEAST, BEAST_NO_UAT, BEAST_NO_UAT_UPLINK, CSBEE, MAVLINK1, MAVLINK2, GDL90, GDL90_NO_UAT_UPLINK, AIRCRAFT_JSON</w:t>
            </w:r>
          </w:p>
        </w:tc>
      </w:tr>
    </w:tbl>
    <w:p w14:paraId="4541C5CE" w14:textId="77777777" w:rsidR="00BD193E" w:rsidRDefault="00755138">
      <w:pPr>
        <w:pStyle w:val="Heading3"/>
        <w:numPr>
          <w:ilvl w:val="2"/>
          <w:numId w:val="4"/>
        </w:numPr>
      </w:pPr>
      <w:bookmarkStart w:id="24" w:name="_Toc237911198"/>
      <w:r>
        <w:t>Query the Reporting Protocol for All Serial Interfaces</w:t>
      </w:r>
      <w:bookmarkEnd w:id="24"/>
    </w:p>
    <w:p w14:paraId="074E408A" w14:textId="77777777" w:rsidR="00BD193E" w:rsidRDefault="00755138">
      <w:pPr>
        <w:pStyle w:val="code"/>
      </w:pPr>
      <w:r>
        <w:t>AT+PROTOCOL_OUT?</w:t>
      </w:r>
    </w:p>
    <w:p w14:paraId="600E934C" w14:textId="77777777" w:rsidR="00BD193E" w:rsidRDefault="00755138">
      <w:pPr>
        <w:pStyle w:val="code"/>
      </w:pPr>
      <w:r>
        <w:t>PROTOCOL_OUT=CONSOLE,MAVLINK2</w:t>
      </w:r>
    </w:p>
    <w:p w14:paraId="2A35A80C" w14:textId="77777777" w:rsidR="00EF5FAA" w:rsidRDefault="00EF5FAA" w:rsidP="00EF5FAA"/>
    <w:p w14:paraId="677C9B3D" w14:textId="77777777" w:rsidR="00BD193E" w:rsidRDefault="00755138">
      <w:pPr>
        <w:pStyle w:val="Heading2"/>
        <w:numPr>
          <w:ilvl w:val="1"/>
          <w:numId w:val="4"/>
        </w:numPr>
      </w:pPr>
      <w:bookmarkStart w:id="25" w:name="_Toc237911199"/>
      <w:r>
        <w:t>AT+R1090_GAIN</w:t>
      </w:r>
      <w:bookmarkEnd w:id="25"/>
    </w:p>
    <w:p w14:paraId="325C6CEB" w14:textId="77777777" w:rsidR="00BD193E" w:rsidRDefault="00755138">
      <w:r>
        <w:t xml:space="preserve">Sets the gain of the 1090 MHz front-end. </w:t>
      </w:r>
      <w:r w:rsidR="00A613CF">
        <w:t xml:space="preserve">AUTO uses the gain that suits the receiver mode: automatic gain control in DF17 mode, fixed gain step 13 in MODE_S mode. A manual step of 1-15 sets a fixed gain in either mode; lower steps reduce sensitivity. </w:t>
      </w:r>
      <w:r>
        <w:t xml:space="preserve">Defaults to </w:t>
      </w:r>
      <w:r w:rsidR="00A613CF">
        <w:t>AUTO.</w:t>
      </w:r>
    </w:p>
    <w:p w14:paraId="1ECB5395" w14:textId="77777777" w:rsidR="00BD193E" w:rsidRDefault="00755138">
      <w:pPr>
        <w:pStyle w:val="Heading3"/>
        <w:numPr>
          <w:ilvl w:val="2"/>
          <w:numId w:val="4"/>
        </w:numPr>
      </w:pPr>
      <w:bookmarkStart w:id="26" w:name="_Toc237911200"/>
      <w:r>
        <w:t>Set the 1090 MHz Gain</w:t>
      </w:r>
      <w:bookmarkEnd w:id="26"/>
    </w:p>
    <w:p w14:paraId="7952374B" w14:textId="77777777" w:rsidR="00BD193E" w:rsidRDefault="00755138">
      <w:pPr>
        <w:pStyle w:val="code"/>
      </w:pPr>
      <w:r>
        <w:t>AT+R1090_GAIN=&lt;gain_step&gt;</w:t>
      </w:r>
    </w:p>
    <w:p w14:paraId="622032FA" w14:textId="77777777" w:rsidR="00BD193E" w:rsidRDefault="00755138">
      <w:pPr>
        <w:pStyle w:val="code"/>
      </w:pPr>
      <w:r>
        <w:t>OK</w:t>
      </w:r>
    </w:p>
    <w:p w14:paraId="08508EE5"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4AA5974D" w14:textId="77777777">
        <w:tc>
          <w:tcPr>
            <w:tcW w:w="2200" w:type="dxa"/>
          </w:tcPr>
          <w:p w14:paraId="15869427" w14:textId="77777777" w:rsidR="00BD193E" w:rsidRDefault="00755138">
            <w:pPr>
              <w:rPr>
                <w:b/>
                <w:bCs/>
              </w:rPr>
            </w:pPr>
            <w:r>
              <w:rPr>
                <w:b/>
                <w:bCs/>
              </w:rPr>
              <w:t>Parameter</w:t>
            </w:r>
          </w:p>
        </w:tc>
        <w:tc>
          <w:tcPr>
            <w:tcW w:w="6160" w:type="dxa"/>
          </w:tcPr>
          <w:p w14:paraId="66EE4F0B" w14:textId="77777777" w:rsidR="00BD193E" w:rsidRDefault="00755138">
            <w:pPr>
              <w:rPr>
                <w:b/>
                <w:bCs/>
              </w:rPr>
            </w:pPr>
            <w:r>
              <w:rPr>
                <w:b/>
                <w:bCs/>
              </w:rPr>
              <w:t>Description</w:t>
            </w:r>
          </w:p>
        </w:tc>
        <w:tc>
          <w:tcPr>
            <w:tcW w:w="2440" w:type="dxa"/>
          </w:tcPr>
          <w:p w14:paraId="5F5B3FA5" w14:textId="77777777" w:rsidR="00BD193E" w:rsidRDefault="00755138">
            <w:pPr>
              <w:rPr>
                <w:b/>
                <w:bCs/>
              </w:rPr>
            </w:pPr>
            <w:r>
              <w:rPr>
                <w:b/>
                <w:bCs/>
              </w:rPr>
              <w:t>Acceptable Values</w:t>
            </w:r>
          </w:p>
        </w:tc>
      </w:tr>
      <w:tr w:rsidR="00BD193E" w14:paraId="5DE1DE1F" w14:textId="77777777">
        <w:tc>
          <w:tcPr>
            <w:tcW w:w="2200" w:type="dxa"/>
          </w:tcPr>
          <w:p w14:paraId="4DAA3033" w14:textId="77777777" w:rsidR="00BD193E" w:rsidRDefault="00755138">
            <w:r>
              <w:t>gain_step</w:t>
            </w:r>
          </w:p>
        </w:tc>
        <w:tc>
          <w:tcPr>
            <w:tcW w:w="6160" w:type="dxa"/>
          </w:tcPr>
          <w:p w14:paraId="1507FC75" w14:textId="77777777" w:rsidR="00BD193E" w:rsidRDefault="00755138">
            <w:r>
              <w:t>1090 MHz front-end gain step.</w:t>
            </w:r>
          </w:p>
        </w:tc>
        <w:tc>
          <w:tcPr>
            <w:tcW w:w="2440" w:type="dxa"/>
          </w:tcPr>
          <w:p w14:paraId="6E6CC581" w14:textId="77777777" w:rsidR="00BD193E" w:rsidRDefault="00755138">
            <w:r>
              <w:t>0</w:t>
            </w:r>
            <w:r w:rsidR="00A613CF">
              <w:t xml:space="preserve"> or AUTO</w:t>
            </w:r>
            <w:r>
              <w:t xml:space="preserve"> = mode default (AGC in DF17, step 13 in MODE_S); 1-15 = manual (13 = maximum gain)</w:t>
            </w:r>
          </w:p>
        </w:tc>
      </w:tr>
    </w:tbl>
    <w:p w14:paraId="3D1339A2" w14:textId="77777777" w:rsidR="00BD193E" w:rsidRDefault="00755138">
      <w:pPr>
        <w:pStyle w:val="Heading3"/>
        <w:numPr>
          <w:ilvl w:val="2"/>
          <w:numId w:val="4"/>
        </w:numPr>
      </w:pPr>
      <w:bookmarkStart w:id="27" w:name="_Toc237911201"/>
      <w:r>
        <w:t>Query the 1090 MHz Gain</w:t>
      </w:r>
      <w:bookmarkEnd w:id="27"/>
    </w:p>
    <w:p w14:paraId="2596C4AF" w14:textId="77777777" w:rsidR="00BD193E" w:rsidRDefault="00755138">
      <w:pPr>
        <w:pStyle w:val="code"/>
      </w:pPr>
      <w:r>
        <w:t>AT+R1090_GAIN?</w:t>
      </w:r>
    </w:p>
    <w:p w14:paraId="24043655" w14:textId="77777777" w:rsidR="00BD193E" w:rsidRDefault="00755138">
      <w:pPr>
        <w:pStyle w:val="code"/>
      </w:pPr>
      <w:r>
        <w:t>R1090_GAIN=10</w:t>
      </w:r>
    </w:p>
    <w:p w14:paraId="50A51CAA" w14:textId="77777777" w:rsidR="00EF5FAA" w:rsidRDefault="00EF5FAA" w:rsidP="00EF5FAA"/>
    <w:p w14:paraId="69499207" w14:textId="77777777" w:rsidR="00EF5FAA" w:rsidRDefault="00EF5FAA">
      <w:pPr>
        <w:pStyle w:val="Heading2"/>
        <w:numPr>
          <w:ilvl w:val="1"/>
          <w:numId w:val="4"/>
        </w:numPr>
        <w:sectPr w:rsidR="00EF5FAA" w:rsidSect="00170045">
          <w:pgSz w:w="12240" w:h="15840"/>
          <w:pgMar w:top="720" w:right="720" w:bottom="720" w:left="720" w:header="288" w:footer="288" w:gutter="0"/>
          <w:cols w:space="720"/>
          <w:docGrid w:linePitch="360"/>
        </w:sectPr>
      </w:pPr>
    </w:p>
    <w:p w14:paraId="46740271" w14:textId="77777777" w:rsidR="00BD193E" w:rsidRDefault="00755138">
      <w:pPr>
        <w:pStyle w:val="Heading2"/>
        <w:numPr>
          <w:ilvl w:val="1"/>
          <w:numId w:val="4"/>
        </w:numPr>
      </w:pPr>
      <w:bookmarkStart w:id="28" w:name="_Toc237911202"/>
      <w:r>
        <w:lastRenderedPageBreak/>
        <w:t>AT+R1090_PREAMBLE</w:t>
      </w:r>
      <w:bookmarkEnd w:id="28"/>
    </w:p>
    <w:p w14:paraId="6B8E721B" w14:textId="77777777" w:rsidR="00BD193E" w:rsidRDefault="00755138">
      <w:r>
        <w:t xml:space="preserve">Sets the 1090 MHz Mode S receiver mode. MODE_S detects the whole 16-chip preamble at a fixed gain and receives every downlink format, including DF 4/5/11/20/21 (squawk codes, pressure altitude, all-call replies), from weak signals up to strong nearby transmitters. </w:t>
      </w:r>
      <w:r w:rsidR="00A613CF">
        <w:t>DF17 triggers on the second preamble half plus the DF17 header bits and receives DF17 (ADS-B) frames only. Defaults to MODE_S.</w:t>
      </w:r>
    </w:p>
    <w:p w14:paraId="52BC5378" w14:textId="77777777" w:rsidR="00BD193E" w:rsidRDefault="00755138">
      <w:pPr>
        <w:pStyle w:val="Heading3"/>
        <w:numPr>
          <w:ilvl w:val="2"/>
          <w:numId w:val="4"/>
        </w:numPr>
      </w:pPr>
      <w:bookmarkStart w:id="29" w:name="_Toc237911203"/>
      <w:r>
        <w:t>Set the Preamble Mode</w:t>
      </w:r>
      <w:bookmarkEnd w:id="29"/>
    </w:p>
    <w:p w14:paraId="1DDAFE62" w14:textId="77777777" w:rsidR="00BD193E" w:rsidRDefault="00755138">
      <w:pPr>
        <w:pStyle w:val="code"/>
      </w:pPr>
      <w:r>
        <w:t>AT+R1090_PREAMBLE=&lt;mode&gt;</w:t>
      </w:r>
    </w:p>
    <w:p w14:paraId="755DBCA1" w14:textId="77777777" w:rsidR="00BD193E" w:rsidRDefault="00755138">
      <w:pPr>
        <w:pStyle w:val="code"/>
      </w:pPr>
      <w:r>
        <w:t>OK</w:t>
      </w:r>
    </w:p>
    <w:p w14:paraId="281A742F"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062B362" w14:textId="77777777">
        <w:tc>
          <w:tcPr>
            <w:tcW w:w="2200" w:type="dxa"/>
          </w:tcPr>
          <w:p w14:paraId="19E8071E" w14:textId="77777777" w:rsidR="00BD193E" w:rsidRDefault="00755138">
            <w:pPr>
              <w:rPr>
                <w:b/>
                <w:bCs/>
              </w:rPr>
            </w:pPr>
            <w:r>
              <w:rPr>
                <w:b/>
                <w:bCs/>
              </w:rPr>
              <w:t>Parameter</w:t>
            </w:r>
          </w:p>
        </w:tc>
        <w:tc>
          <w:tcPr>
            <w:tcW w:w="6160" w:type="dxa"/>
          </w:tcPr>
          <w:p w14:paraId="7565CDC8" w14:textId="77777777" w:rsidR="00BD193E" w:rsidRDefault="00755138">
            <w:pPr>
              <w:rPr>
                <w:b/>
                <w:bCs/>
              </w:rPr>
            </w:pPr>
            <w:r>
              <w:rPr>
                <w:b/>
                <w:bCs/>
              </w:rPr>
              <w:t>Description</w:t>
            </w:r>
          </w:p>
        </w:tc>
        <w:tc>
          <w:tcPr>
            <w:tcW w:w="2440" w:type="dxa"/>
          </w:tcPr>
          <w:p w14:paraId="5D946139" w14:textId="77777777" w:rsidR="00BD193E" w:rsidRDefault="00755138">
            <w:pPr>
              <w:rPr>
                <w:b/>
                <w:bCs/>
              </w:rPr>
            </w:pPr>
            <w:r>
              <w:rPr>
                <w:b/>
                <w:bCs/>
              </w:rPr>
              <w:t>Acceptable Values</w:t>
            </w:r>
          </w:p>
        </w:tc>
      </w:tr>
      <w:tr w:rsidR="00BD193E" w14:paraId="00E1BFD2" w14:textId="77777777">
        <w:tc>
          <w:tcPr>
            <w:tcW w:w="2200" w:type="dxa"/>
          </w:tcPr>
          <w:p w14:paraId="05886AC1" w14:textId="77777777" w:rsidR="00BD193E" w:rsidRDefault="00755138">
            <w:r>
              <w:t>mode</w:t>
            </w:r>
          </w:p>
        </w:tc>
        <w:tc>
          <w:tcPr>
            <w:tcW w:w="6160" w:type="dxa"/>
          </w:tcPr>
          <w:p w14:paraId="5D7431C6" w14:textId="77777777" w:rsidR="00BD193E" w:rsidRDefault="00755138">
            <w:r>
              <w:t>1090 MHz Mode S receiver mode.</w:t>
            </w:r>
          </w:p>
        </w:tc>
        <w:tc>
          <w:tcPr>
            <w:tcW w:w="2440" w:type="dxa"/>
          </w:tcPr>
          <w:p w14:paraId="4DA65398" w14:textId="77777777" w:rsidR="00BD193E" w:rsidRDefault="00755138">
            <w:r>
              <w:t>MODE_S, DF17</w:t>
            </w:r>
          </w:p>
        </w:tc>
      </w:tr>
    </w:tbl>
    <w:p w14:paraId="6F888758" w14:textId="77777777" w:rsidR="00BD193E" w:rsidRDefault="00755138">
      <w:pPr>
        <w:pStyle w:val="Heading3"/>
        <w:numPr>
          <w:ilvl w:val="2"/>
          <w:numId w:val="4"/>
        </w:numPr>
      </w:pPr>
      <w:bookmarkStart w:id="30" w:name="_Toc237911204"/>
      <w:r>
        <w:t>Query the Preamble Mode</w:t>
      </w:r>
      <w:bookmarkEnd w:id="30"/>
    </w:p>
    <w:p w14:paraId="63BD33AD" w14:textId="77777777" w:rsidR="00BD193E" w:rsidRDefault="00755138">
      <w:pPr>
        <w:pStyle w:val="code"/>
      </w:pPr>
      <w:r>
        <w:t>AT+R1090_PREAMBLE?</w:t>
      </w:r>
    </w:p>
    <w:p w14:paraId="6C74710D" w14:textId="77777777" w:rsidR="00BD193E" w:rsidRDefault="00755138">
      <w:pPr>
        <w:pStyle w:val="code"/>
      </w:pPr>
      <w:r>
        <w:t>R1090_PREAMBLE=MODE_S</w:t>
      </w:r>
    </w:p>
    <w:p w14:paraId="4A21ED91" w14:textId="77777777" w:rsidR="00EF5FAA" w:rsidRDefault="00EF5FAA" w:rsidP="00EF5FAA"/>
    <w:p w14:paraId="12A3B875"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2DE81FBF" w14:textId="77777777" w:rsidR="00BD193E" w:rsidRDefault="00755138">
      <w:pPr>
        <w:pStyle w:val="Heading2"/>
        <w:numPr>
          <w:ilvl w:val="1"/>
          <w:numId w:val="4"/>
        </w:numPr>
      </w:pPr>
      <w:bookmarkStart w:id="31" w:name="_Toc237911205"/>
      <w:r>
        <w:lastRenderedPageBreak/>
        <w:t>AT+R1090_RX_BOOST</w:t>
      </w:r>
      <w:bookmarkEnd w:id="31"/>
    </w:p>
    <w:p w14:paraId="3D16A18D" w14:textId="77777777" w:rsidR="00BD193E" w:rsidRDefault="00755138">
      <w:r>
        <w:t>Sets the receive boost level of the LR2021 1090 MHz receive path. Higher boost levels increase receiver sensitivity at the cost of higher current consumption. Defaults to 0 (boost off).</w:t>
      </w:r>
    </w:p>
    <w:p w14:paraId="28407CC9" w14:textId="77777777" w:rsidR="00BD193E" w:rsidRDefault="00755138">
      <w:pPr>
        <w:pStyle w:val="Heading3"/>
        <w:numPr>
          <w:ilvl w:val="2"/>
          <w:numId w:val="4"/>
        </w:numPr>
      </w:pPr>
      <w:bookmarkStart w:id="32" w:name="_Toc237911206"/>
      <w:r>
        <w:t>Set the 1090 MHz RX Boost Level</w:t>
      </w:r>
      <w:bookmarkEnd w:id="32"/>
    </w:p>
    <w:p w14:paraId="4CFFE756" w14:textId="77777777" w:rsidR="00BD193E" w:rsidRDefault="00755138">
      <w:pPr>
        <w:pStyle w:val="code"/>
      </w:pPr>
      <w:r>
        <w:t>AT+R1090_RX_BOOST=&lt;boost&gt;</w:t>
      </w:r>
    </w:p>
    <w:p w14:paraId="105AB08D" w14:textId="77777777" w:rsidR="00BD193E" w:rsidRDefault="00755138">
      <w:pPr>
        <w:pStyle w:val="code"/>
      </w:pPr>
      <w:r>
        <w:t>OK</w:t>
      </w:r>
    </w:p>
    <w:p w14:paraId="0233D0B1"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2094FD3F" w14:textId="77777777">
        <w:tc>
          <w:tcPr>
            <w:tcW w:w="2200" w:type="dxa"/>
          </w:tcPr>
          <w:p w14:paraId="18D9C402" w14:textId="77777777" w:rsidR="00BD193E" w:rsidRDefault="00755138">
            <w:pPr>
              <w:rPr>
                <w:b/>
                <w:bCs/>
              </w:rPr>
            </w:pPr>
            <w:r>
              <w:rPr>
                <w:b/>
                <w:bCs/>
              </w:rPr>
              <w:t>Parameter</w:t>
            </w:r>
          </w:p>
        </w:tc>
        <w:tc>
          <w:tcPr>
            <w:tcW w:w="6160" w:type="dxa"/>
          </w:tcPr>
          <w:p w14:paraId="754152EC" w14:textId="77777777" w:rsidR="00BD193E" w:rsidRDefault="00755138">
            <w:pPr>
              <w:rPr>
                <w:b/>
                <w:bCs/>
              </w:rPr>
            </w:pPr>
            <w:r>
              <w:rPr>
                <w:b/>
                <w:bCs/>
              </w:rPr>
              <w:t>Description</w:t>
            </w:r>
          </w:p>
        </w:tc>
        <w:tc>
          <w:tcPr>
            <w:tcW w:w="2440" w:type="dxa"/>
          </w:tcPr>
          <w:p w14:paraId="6617228A" w14:textId="77777777" w:rsidR="00BD193E" w:rsidRDefault="00755138">
            <w:pPr>
              <w:rPr>
                <w:b/>
                <w:bCs/>
              </w:rPr>
            </w:pPr>
            <w:r>
              <w:rPr>
                <w:b/>
                <w:bCs/>
              </w:rPr>
              <w:t>Acceptable Values</w:t>
            </w:r>
          </w:p>
        </w:tc>
      </w:tr>
      <w:tr w:rsidR="00BD193E" w14:paraId="211E344D" w14:textId="77777777">
        <w:tc>
          <w:tcPr>
            <w:tcW w:w="2200" w:type="dxa"/>
          </w:tcPr>
          <w:p w14:paraId="0EC4300F" w14:textId="77777777" w:rsidR="00BD193E" w:rsidRDefault="00755138">
            <w:r>
              <w:t>boost</w:t>
            </w:r>
          </w:p>
        </w:tc>
        <w:tc>
          <w:tcPr>
            <w:tcW w:w="6160" w:type="dxa"/>
          </w:tcPr>
          <w:p w14:paraId="17745E95" w14:textId="77777777" w:rsidR="00BD193E" w:rsidRDefault="00755138">
            <w:r>
              <w:t>1090 MHz RX path boost level.</w:t>
            </w:r>
          </w:p>
        </w:tc>
        <w:tc>
          <w:tcPr>
            <w:tcW w:w="2440" w:type="dxa"/>
          </w:tcPr>
          <w:p w14:paraId="665D3745" w14:textId="77777777" w:rsidR="00BD193E" w:rsidRDefault="00755138">
            <w:r>
              <w:t>0 = off; 1-7 (7 = maximum boost)</w:t>
            </w:r>
          </w:p>
        </w:tc>
      </w:tr>
    </w:tbl>
    <w:p w14:paraId="1EC92679" w14:textId="77777777" w:rsidR="00BD193E" w:rsidRDefault="00755138">
      <w:pPr>
        <w:pStyle w:val="Heading3"/>
        <w:numPr>
          <w:ilvl w:val="2"/>
          <w:numId w:val="4"/>
        </w:numPr>
      </w:pPr>
      <w:bookmarkStart w:id="33" w:name="_Toc237911207"/>
      <w:r>
        <w:t>Query the 1090 MHz RX Boost Level</w:t>
      </w:r>
      <w:bookmarkEnd w:id="33"/>
    </w:p>
    <w:p w14:paraId="25D5A1C9" w14:textId="77777777" w:rsidR="00BD193E" w:rsidRDefault="00755138">
      <w:pPr>
        <w:pStyle w:val="code"/>
      </w:pPr>
      <w:r>
        <w:t>AT+R1090_RX_BOOST?</w:t>
      </w:r>
    </w:p>
    <w:p w14:paraId="0FAC6DD8" w14:textId="77777777" w:rsidR="00BD193E" w:rsidRDefault="00755138">
      <w:pPr>
        <w:pStyle w:val="code"/>
      </w:pPr>
      <w:r>
        <w:t>R1090_RX_BOOST=0</w:t>
      </w:r>
    </w:p>
    <w:p w14:paraId="64FEB86E" w14:textId="77777777" w:rsidR="00EF5FAA" w:rsidRDefault="00EF5FAA" w:rsidP="00EF5FAA"/>
    <w:p w14:paraId="1AF6404F"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740DE333" w14:textId="77777777" w:rsidR="00BD193E" w:rsidRDefault="00755138">
      <w:pPr>
        <w:pStyle w:val="Heading2"/>
        <w:numPr>
          <w:ilvl w:val="1"/>
          <w:numId w:val="4"/>
        </w:numPr>
      </w:pPr>
      <w:bookmarkStart w:id="34" w:name="_Toc237911208"/>
      <w:r>
        <w:lastRenderedPageBreak/>
        <w:t>AT+REBOOT</w:t>
      </w:r>
      <w:bookmarkEnd w:id="34"/>
    </w:p>
    <w:p w14:paraId="53D206D3" w14:textId="77777777" w:rsidR="00BD193E" w:rsidRDefault="00755138">
      <w:r>
        <w:t>Reboots the device.</w:t>
      </w:r>
    </w:p>
    <w:p w14:paraId="3B5CAAB0" w14:textId="77777777" w:rsidR="00BD193E" w:rsidRDefault="00755138">
      <w:pPr>
        <w:pStyle w:val="code"/>
      </w:pPr>
      <w:r>
        <w:t>AT+REBOOT</w:t>
      </w:r>
    </w:p>
    <w:p w14:paraId="6D0CFA33" w14:textId="77777777" w:rsidR="00EF5FAA" w:rsidRDefault="00EF5FAA" w:rsidP="00EF5FAA"/>
    <w:p w14:paraId="25E775AF"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3B9A777E" w14:textId="77777777" w:rsidR="00BD193E" w:rsidRDefault="00755138">
      <w:pPr>
        <w:pStyle w:val="Heading2"/>
        <w:numPr>
          <w:ilvl w:val="1"/>
          <w:numId w:val="4"/>
        </w:numPr>
      </w:pPr>
      <w:bookmarkStart w:id="35" w:name="_Toc237911209"/>
      <w:r>
        <w:lastRenderedPageBreak/>
        <w:t>AT+RX_ENABLE</w:t>
      </w:r>
      <w:bookmarkEnd w:id="35"/>
    </w:p>
    <w:p w14:paraId="2FE6EA1A" w14:textId="77777777" w:rsidR="00BD193E" w:rsidRDefault="00755138">
      <w:r>
        <w:t>Enables or disables the onboard receivers. The first argument, if present, overrides the others, allowing all receivers to be enabled or disabled at once. Disabling the Sub-GHz receiver powers down the CC1314 RF core; re-enabling it restarts reception in the mode selected by AT+SUBG_MODE.</w:t>
      </w:r>
    </w:p>
    <w:p w14:paraId="48AFAC4E" w14:textId="77777777" w:rsidR="00BD193E" w:rsidRDefault="00755138">
      <w:pPr>
        <w:pStyle w:val="Heading3"/>
        <w:numPr>
          <w:ilvl w:val="2"/>
          <w:numId w:val="4"/>
        </w:numPr>
      </w:pPr>
      <w:bookmarkStart w:id="36" w:name="_Toc237911210"/>
      <w:r>
        <w:t>Enable or Disable the Receiver(s)</w:t>
      </w:r>
      <w:bookmarkEnd w:id="36"/>
    </w:p>
    <w:p w14:paraId="16720368" w14:textId="77777777" w:rsidR="00BD193E" w:rsidRDefault="00755138">
      <w:pPr>
        <w:pStyle w:val="code"/>
      </w:pPr>
      <w:r>
        <w:t>AT+RX_ENABLE=&lt;all&gt;,&lt;1090&gt;,&lt;subg&gt;</w:t>
      </w:r>
    </w:p>
    <w:p w14:paraId="2EF962CE" w14:textId="77777777" w:rsidR="00BD193E" w:rsidRDefault="00755138">
      <w:pPr>
        <w:pStyle w:val="code"/>
      </w:pPr>
      <w:r>
        <w:t>OK</w:t>
      </w:r>
    </w:p>
    <w:p w14:paraId="30505141"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495B6D00" w14:textId="77777777">
        <w:tc>
          <w:tcPr>
            <w:tcW w:w="2200" w:type="dxa"/>
          </w:tcPr>
          <w:p w14:paraId="1449EAFB" w14:textId="77777777" w:rsidR="00BD193E" w:rsidRDefault="00755138">
            <w:pPr>
              <w:rPr>
                <w:b/>
                <w:bCs/>
              </w:rPr>
            </w:pPr>
            <w:r>
              <w:rPr>
                <w:b/>
                <w:bCs/>
              </w:rPr>
              <w:t>Parameter</w:t>
            </w:r>
          </w:p>
        </w:tc>
        <w:tc>
          <w:tcPr>
            <w:tcW w:w="6160" w:type="dxa"/>
          </w:tcPr>
          <w:p w14:paraId="72C853C8" w14:textId="77777777" w:rsidR="00BD193E" w:rsidRDefault="00755138">
            <w:pPr>
              <w:rPr>
                <w:b/>
                <w:bCs/>
              </w:rPr>
            </w:pPr>
            <w:r>
              <w:rPr>
                <w:b/>
                <w:bCs/>
              </w:rPr>
              <w:t>Description</w:t>
            </w:r>
          </w:p>
        </w:tc>
        <w:tc>
          <w:tcPr>
            <w:tcW w:w="2440" w:type="dxa"/>
          </w:tcPr>
          <w:p w14:paraId="0A430D21" w14:textId="77777777" w:rsidR="00BD193E" w:rsidRDefault="00755138">
            <w:pPr>
              <w:rPr>
                <w:b/>
                <w:bCs/>
              </w:rPr>
            </w:pPr>
            <w:r>
              <w:rPr>
                <w:b/>
                <w:bCs/>
              </w:rPr>
              <w:t>Acceptable Values</w:t>
            </w:r>
          </w:p>
        </w:tc>
      </w:tr>
      <w:tr w:rsidR="00BD193E" w14:paraId="7F31846F" w14:textId="77777777">
        <w:tc>
          <w:tcPr>
            <w:tcW w:w="2200" w:type="dxa"/>
          </w:tcPr>
          <w:p w14:paraId="537173D0" w14:textId="77777777" w:rsidR="00BD193E" w:rsidRDefault="00755138">
            <w:r>
              <w:t>all</w:t>
            </w:r>
          </w:p>
        </w:tc>
        <w:tc>
          <w:tcPr>
            <w:tcW w:w="6160" w:type="dxa"/>
          </w:tcPr>
          <w:p w14:paraId="4274D219" w14:textId="77777777" w:rsidR="00BD193E" w:rsidRDefault="00755138">
            <w:r>
              <w:t>Enables or disables all receivers. Overrides the other arguments if present.</w:t>
            </w:r>
          </w:p>
        </w:tc>
        <w:tc>
          <w:tcPr>
            <w:tcW w:w="2440" w:type="dxa"/>
          </w:tcPr>
          <w:p w14:paraId="16ACD344" w14:textId="77777777" w:rsidR="00BD193E" w:rsidRDefault="00755138">
            <w:r>
              <w:t>0, 1</w:t>
            </w:r>
          </w:p>
        </w:tc>
      </w:tr>
      <w:tr w:rsidR="00BD193E" w14:paraId="5EFABA0B" w14:textId="77777777">
        <w:tc>
          <w:tcPr>
            <w:tcW w:w="2200" w:type="dxa"/>
          </w:tcPr>
          <w:p w14:paraId="29B28106" w14:textId="77777777" w:rsidR="00BD193E" w:rsidRDefault="00755138">
            <w:r>
              <w:t>1090</w:t>
            </w:r>
          </w:p>
        </w:tc>
        <w:tc>
          <w:tcPr>
            <w:tcW w:w="6160" w:type="dxa"/>
          </w:tcPr>
          <w:p w14:paraId="400C8FD5" w14:textId="77777777" w:rsidR="00BD193E" w:rsidRDefault="00755138">
            <w:r>
              <w:t>Enables or disables the 1090 MHz receiver.</w:t>
            </w:r>
          </w:p>
        </w:tc>
        <w:tc>
          <w:tcPr>
            <w:tcW w:w="2440" w:type="dxa"/>
          </w:tcPr>
          <w:p w14:paraId="3CF6B140" w14:textId="77777777" w:rsidR="00BD193E" w:rsidRDefault="00755138">
            <w:r>
              <w:t>0, 1</w:t>
            </w:r>
          </w:p>
        </w:tc>
      </w:tr>
      <w:tr w:rsidR="00BD193E" w14:paraId="1DF7528D" w14:textId="77777777">
        <w:tc>
          <w:tcPr>
            <w:tcW w:w="2200" w:type="dxa"/>
          </w:tcPr>
          <w:p w14:paraId="53C01103" w14:textId="77777777" w:rsidR="00BD193E" w:rsidRDefault="00755138">
            <w:r>
              <w:t>subg</w:t>
            </w:r>
          </w:p>
        </w:tc>
        <w:tc>
          <w:tcPr>
            <w:tcW w:w="6160" w:type="dxa"/>
          </w:tcPr>
          <w:p w14:paraId="0A5971D7" w14:textId="77777777" w:rsidR="00BD193E" w:rsidRDefault="00755138">
            <w:r>
              <w:t>Enables or disables the Sub-GHz receiver.</w:t>
            </w:r>
          </w:p>
        </w:tc>
        <w:tc>
          <w:tcPr>
            <w:tcW w:w="2440" w:type="dxa"/>
          </w:tcPr>
          <w:p w14:paraId="2470FF1A" w14:textId="77777777" w:rsidR="00BD193E" w:rsidRDefault="00755138">
            <w:r>
              <w:t>0, 1</w:t>
            </w:r>
          </w:p>
        </w:tc>
      </w:tr>
    </w:tbl>
    <w:p w14:paraId="3426B75A" w14:textId="77777777" w:rsidR="00EF5FAA" w:rsidRDefault="00EF5FAA" w:rsidP="00EF5FAA">
      <w:pPr>
        <w:pStyle w:val="Heading3"/>
      </w:pPr>
    </w:p>
    <w:p w14:paraId="4C54C027" w14:textId="77777777" w:rsidR="00BD193E" w:rsidRDefault="00755138">
      <w:pPr>
        <w:pStyle w:val="Heading3"/>
        <w:numPr>
          <w:ilvl w:val="2"/>
          <w:numId w:val="4"/>
        </w:numPr>
      </w:pPr>
      <w:bookmarkStart w:id="37" w:name="_Toc237911211"/>
      <w:r>
        <w:t>Query Whether the Receiver(s) Are Enabled</w:t>
      </w:r>
      <w:bookmarkEnd w:id="37"/>
    </w:p>
    <w:p w14:paraId="6A5C6471" w14:textId="77777777" w:rsidR="00BD193E" w:rsidRDefault="00755138">
      <w:pPr>
        <w:pStyle w:val="code"/>
      </w:pPr>
      <w:r>
        <w:t>AT+RX_ENABLE?</w:t>
      </w:r>
    </w:p>
    <w:p w14:paraId="75863FCE" w14:textId="77777777" w:rsidR="00BD193E" w:rsidRDefault="00755138">
      <w:pPr>
        <w:pStyle w:val="code"/>
      </w:pPr>
      <w:r>
        <w:t>1090 Receiver: ENABLED</w:t>
      </w:r>
    </w:p>
    <w:p w14:paraId="3A4AAC3C" w14:textId="77777777" w:rsidR="00BD193E" w:rsidRDefault="00755138">
      <w:pPr>
        <w:pStyle w:val="code"/>
      </w:pPr>
      <w:r>
        <w:t>SubG Receiver: ENABLED</w:t>
      </w:r>
    </w:p>
    <w:p w14:paraId="5DBE50F0" w14:textId="77777777" w:rsidR="00EF5FAA" w:rsidRDefault="00EF5FAA" w:rsidP="00EF5FAA"/>
    <w:p w14:paraId="6933EA8A"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07B9AACB" w14:textId="77777777" w:rsidR="00BD193E" w:rsidRDefault="00755138">
      <w:pPr>
        <w:pStyle w:val="Heading2"/>
        <w:numPr>
          <w:ilvl w:val="1"/>
          <w:numId w:val="4"/>
        </w:numPr>
      </w:pPr>
      <w:bookmarkStart w:id="38" w:name="_Toc237911212"/>
      <w:r>
        <w:lastRenderedPageBreak/>
        <w:t>AT+RX_POSITION</w:t>
      </w:r>
      <w:bookmarkEnd w:id="38"/>
    </w:p>
    <w:p w14:paraId="78D9EE7B" w14:textId="77777777" w:rsidR="00BD193E" w:rsidRDefault="00755138">
      <w:r>
        <w:t>Sets or queries the receiver position and the source used to determine it. A receiver position is required for some calculations, such as the distance to a tracked aircraft.</w:t>
      </w:r>
    </w:p>
    <w:p w14:paraId="5B9EE27D" w14:textId="77777777" w:rsidR="00BD193E" w:rsidRDefault="00755138">
      <w:pPr>
        <w:pStyle w:val="Heading3"/>
        <w:numPr>
          <w:ilvl w:val="2"/>
          <w:numId w:val="4"/>
        </w:numPr>
      </w:pPr>
      <w:bookmarkStart w:id="39" w:name="_Toc237911213"/>
      <w:r>
        <w:t>Query Receiver Position</w:t>
      </w:r>
      <w:bookmarkEnd w:id="39"/>
    </w:p>
    <w:p w14:paraId="7963AE59" w14:textId="77777777" w:rsidR="00BD193E" w:rsidRDefault="00755138">
      <w:pPr>
        <w:pStyle w:val="code"/>
      </w:pPr>
      <w:r>
        <w:t>AT+RX_POSITION?</w:t>
      </w:r>
    </w:p>
    <w:p w14:paraId="00247D7A" w14:textId="77777777" w:rsidR="00BD193E" w:rsidRDefault="00755138">
      <w:pPr>
        <w:pStyle w:val="code"/>
      </w:pPr>
      <w:r>
        <w:t>Receiver Position:</w:t>
      </w:r>
    </w:p>
    <w:p w14:paraId="12EE6F70" w14:textId="77777777" w:rsidR="00BD193E" w:rsidRDefault="00755138">
      <w:pPr>
        <w:pStyle w:val="code"/>
      </w:pPr>
      <w:r>
        <w:t xml:space="preserve">    Source: FIXED [OK]</w:t>
      </w:r>
    </w:p>
    <w:p w14:paraId="6035E56B" w14:textId="77777777" w:rsidR="00BD193E" w:rsidRDefault="00755138">
      <w:pPr>
        <w:pStyle w:val="code"/>
      </w:pPr>
      <w:r>
        <w:t xml:space="preserve">    Latitude: 37.000000 deg</w:t>
      </w:r>
    </w:p>
    <w:p w14:paraId="0EAF17E4" w14:textId="77777777" w:rsidR="00BD193E" w:rsidRDefault="00755138">
      <w:pPr>
        <w:pStyle w:val="code"/>
      </w:pPr>
      <w:r>
        <w:t xml:space="preserve">    Longitude: -122.000000 deg</w:t>
      </w:r>
    </w:p>
    <w:p w14:paraId="6E343F98" w14:textId="77777777" w:rsidR="00BD193E" w:rsidRDefault="00755138">
      <w:pPr>
        <w:pStyle w:val="code"/>
      </w:pPr>
      <w:r>
        <w:t xml:space="preserve">    GNSS Altitude: 0 ft</w:t>
      </w:r>
    </w:p>
    <w:p w14:paraId="6578AC24" w14:textId="77777777" w:rsidR="00BD193E" w:rsidRDefault="00755138">
      <w:pPr>
        <w:pStyle w:val="code"/>
      </w:pPr>
      <w:r>
        <w:t xml:space="preserve">    Barometric Altitude: 0 ft</w:t>
      </w:r>
    </w:p>
    <w:p w14:paraId="6170DFEE" w14:textId="77777777" w:rsidR="00BD193E" w:rsidRDefault="00755138">
      <w:pPr>
        <w:pStyle w:val="code"/>
      </w:pPr>
      <w:r>
        <w:t xml:space="preserve">    Heading: 0.0 deg</w:t>
      </w:r>
    </w:p>
    <w:p w14:paraId="424B9B28" w14:textId="77777777" w:rsidR="00BD193E" w:rsidRDefault="00755138">
      <w:pPr>
        <w:pStyle w:val="code"/>
      </w:pPr>
      <w:r>
        <w:t xml:space="preserve">    Speed: 0 kts</w:t>
      </w:r>
    </w:p>
    <w:p w14:paraId="698C245F" w14:textId="77777777" w:rsidR="00BD193E" w:rsidRDefault="00755138" w:rsidP="00EF5FAA">
      <w:pPr>
        <w:pStyle w:val="code"/>
        <w:ind w:firstLine="480"/>
      </w:pPr>
      <w:r>
        <w:t>ICAO: 0x000000 [NOT IN USE]</w:t>
      </w:r>
    </w:p>
    <w:p w14:paraId="405C3E5B" w14:textId="77777777" w:rsidR="00EF5FAA" w:rsidRDefault="00EF5FAA" w:rsidP="00EF5FAA"/>
    <w:p w14:paraId="2DD10DD7" w14:textId="77777777" w:rsidR="00BD193E" w:rsidRDefault="00755138">
      <w:pPr>
        <w:pStyle w:val="Heading3"/>
        <w:numPr>
          <w:ilvl w:val="2"/>
          <w:numId w:val="4"/>
        </w:numPr>
      </w:pPr>
      <w:bookmarkStart w:id="40" w:name="_Toc237911214"/>
      <w:r>
        <w:t>Set Receiver Position</w:t>
      </w:r>
      <w:bookmarkEnd w:id="40"/>
    </w:p>
    <w:p w14:paraId="480CB058" w14:textId="77777777" w:rsidR="00BD193E" w:rsidRDefault="00755138">
      <w:pPr>
        <w:pStyle w:val="code"/>
      </w:pPr>
      <w:r>
        <w:t>AT+RX_POSITION=&lt;source&gt;,&lt;args&gt;</w:t>
      </w:r>
    </w:p>
    <w:p w14:paraId="29D60580"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72EAC741" w14:textId="77777777">
        <w:tc>
          <w:tcPr>
            <w:tcW w:w="2200" w:type="dxa"/>
          </w:tcPr>
          <w:p w14:paraId="129DB7B3" w14:textId="77777777" w:rsidR="00BD193E" w:rsidRDefault="00755138">
            <w:pPr>
              <w:rPr>
                <w:b/>
                <w:bCs/>
              </w:rPr>
            </w:pPr>
            <w:r>
              <w:rPr>
                <w:b/>
                <w:bCs/>
              </w:rPr>
              <w:t>Parameter</w:t>
            </w:r>
          </w:p>
        </w:tc>
        <w:tc>
          <w:tcPr>
            <w:tcW w:w="6160" w:type="dxa"/>
          </w:tcPr>
          <w:p w14:paraId="479D0A58" w14:textId="77777777" w:rsidR="00BD193E" w:rsidRDefault="00755138">
            <w:pPr>
              <w:rPr>
                <w:b/>
                <w:bCs/>
              </w:rPr>
            </w:pPr>
            <w:r>
              <w:rPr>
                <w:b/>
                <w:bCs/>
              </w:rPr>
              <w:t>Description</w:t>
            </w:r>
          </w:p>
        </w:tc>
        <w:tc>
          <w:tcPr>
            <w:tcW w:w="2440" w:type="dxa"/>
          </w:tcPr>
          <w:p w14:paraId="6EA2B446" w14:textId="77777777" w:rsidR="00BD193E" w:rsidRDefault="00755138">
            <w:pPr>
              <w:rPr>
                <w:b/>
                <w:bCs/>
              </w:rPr>
            </w:pPr>
            <w:r>
              <w:rPr>
                <w:b/>
                <w:bCs/>
              </w:rPr>
              <w:t>Acceptable Values</w:t>
            </w:r>
          </w:p>
        </w:tc>
      </w:tr>
      <w:tr w:rsidR="00BD193E" w14:paraId="7C894A29" w14:textId="77777777">
        <w:tc>
          <w:tcPr>
            <w:tcW w:w="2200" w:type="dxa"/>
          </w:tcPr>
          <w:p w14:paraId="33EB031F" w14:textId="77777777" w:rsidR="00BD193E" w:rsidRDefault="00755138">
            <w:r>
              <w:t>source</w:t>
            </w:r>
          </w:p>
        </w:tc>
        <w:tc>
          <w:tcPr>
            <w:tcW w:w="6160" w:type="dxa"/>
          </w:tcPr>
          <w:p w14:paraId="59E39580" w14:textId="77777777" w:rsidR="00BD193E" w:rsidRDefault="00755138">
            <w:r>
              <w:t>Source used to determine the receiver position. Each source takes different additional arguments, described below.</w:t>
            </w:r>
          </w:p>
        </w:tc>
        <w:tc>
          <w:tcPr>
            <w:tcW w:w="2440" w:type="dxa"/>
          </w:tcPr>
          <w:p w14:paraId="0AEB3628" w14:textId="77777777" w:rsidR="00BD193E" w:rsidRDefault="00755138">
            <w:r>
              <w:t>NONE, FIXED, GNSS, LOWEST, ICAO</w:t>
            </w:r>
          </w:p>
        </w:tc>
      </w:tr>
    </w:tbl>
    <w:p w14:paraId="39EEF87D" w14:textId="77777777" w:rsidR="00BD193E" w:rsidRDefault="00755138">
      <w:pPr>
        <w:pStyle w:val="Heading4"/>
        <w:numPr>
          <w:ilvl w:val="3"/>
          <w:numId w:val="4"/>
        </w:numPr>
      </w:pPr>
      <w:r>
        <w:t>Disable Receiver Position</w:t>
      </w:r>
    </w:p>
    <w:p w14:paraId="1FBF94FA" w14:textId="77777777" w:rsidR="00BD193E" w:rsidRDefault="00755138">
      <w:pPr>
        <w:pStyle w:val="code"/>
      </w:pPr>
      <w:r>
        <w:t>AT+RX_POSITION=NONE</w:t>
      </w:r>
    </w:p>
    <w:p w14:paraId="13C2EBD4" w14:textId="77777777" w:rsidR="00BD193E" w:rsidRDefault="00755138">
      <w:pPr>
        <w:pStyle w:val="code"/>
      </w:pPr>
      <w:r>
        <w:t>OK</w:t>
      </w:r>
    </w:p>
    <w:p w14:paraId="37DDCF8D" w14:textId="77777777" w:rsidR="00EF5FAA" w:rsidRDefault="00EF5FAA" w:rsidP="00EF5FAA"/>
    <w:p w14:paraId="53701C27" w14:textId="77777777" w:rsidR="00BD193E" w:rsidRDefault="00755138">
      <w:pPr>
        <w:pStyle w:val="Heading4"/>
        <w:numPr>
          <w:ilvl w:val="3"/>
          <w:numId w:val="4"/>
        </w:numPr>
      </w:pPr>
      <w:r>
        <w:t>Set a Fixed Receiver Position</w:t>
      </w:r>
    </w:p>
    <w:p w14:paraId="0EF4EC66" w14:textId="77777777" w:rsidR="00BD193E" w:rsidRDefault="00755138">
      <w:pPr>
        <w:pStyle w:val="code"/>
      </w:pPr>
      <w:r>
        <w:t>AT+RX_POSITION=FIXED,&lt;lat_deg&gt;,&lt;lon_deg&gt;,&lt;gnss_alt_ft&gt;,&lt;baro_alt_ft&gt;,&lt;heading_deg&gt;,&lt;speed_kts&gt;</w:t>
      </w:r>
    </w:p>
    <w:p w14:paraId="651DAB91" w14:textId="77777777" w:rsidR="00BD193E" w:rsidRDefault="00755138">
      <w:pPr>
        <w:pStyle w:val="code"/>
      </w:pPr>
      <w:r>
        <w:t>OK</w:t>
      </w:r>
    </w:p>
    <w:p w14:paraId="3E4BC174"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54BB53F7" w14:textId="77777777">
        <w:tc>
          <w:tcPr>
            <w:tcW w:w="2200" w:type="dxa"/>
          </w:tcPr>
          <w:p w14:paraId="7B494891" w14:textId="77777777" w:rsidR="00BD193E" w:rsidRDefault="00755138">
            <w:pPr>
              <w:rPr>
                <w:b/>
                <w:bCs/>
              </w:rPr>
            </w:pPr>
            <w:r>
              <w:rPr>
                <w:b/>
                <w:bCs/>
              </w:rPr>
              <w:t>Parameter</w:t>
            </w:r>
          </w:p>
        </w:tc>
        <w:tc>
          <w:tcPr>
            <w:tcW w:w="6160" w:type="dxa"/>
          </w:tcPr>
          <w:p w14:paraId="4571E32E" w14:textId="77777777" w:rsidR="00BD193E" w:rsidRDefault="00755138">
            <w:pPr>
              <w:rPr>
                <w:b/>
                <w:bCs/>
              </w:rPr>
            </w:pPr>
            <w:r>
              <w:rPr>
                <w:b/>
                <w:bCs/>
              </w:rPr>
              <w:t>Description</w:t>
            </w:r>
          </w:p>
        </w:tc>
        <w:tc>
          <w:tcPr>
            <w:tcW w:w="2440" w:type="dxa"/>
          </w:tcPr>
          <w:p w14:paraId="3D2522F8" w14:textId="77777777" w:rsidR="00BD193E" w:rsidRDefault="00755138">
            <w:pPr>
              <w:rPr>
                <w:b/>
                <w:bCs/>
              </w:rPr>
            </w:pPr>
            <w:r>
              <w:rPr>
                <w:b/>
                <w:bCs/>
              </w:rPr>
              <w:t>Acceptable Values</w:t>
            </w:r>
          </w:p>
        </w:tc>
      </w:tr>
      <w:tr w:rsidR="00BD193E" w14:paraId="5BE743BE" w14:textId="77777777">
        <w:tc>
          <w:tcPr>
            <w:tcW w:w="2200" w:type="dxa"/>
          </w:tcPr>
          <w:p w14:paraId="31911CB3" w14:textId="77777777" w:rsidR="00BD193E" w:rsidRDefault="00755138">
            <w:r>
              <w:t>lat_deg</w:t>
            </w:r>
          </w:p>
        </w:tc>
        <w:tc>
          <w:tcPr>
            <w:tcW w:w="6160" w:type="dxa"/>
          </w:tcPr>
          <w:p w14:paraId="2706BD12" w14:textId="77777777" w:rsidR="00BD193E" w:rsidRDefault="00755138">
            <w:r>
              <w:t>Latitude in degrees.</w:t>
            </w:r>
          </w:p>
        </w:tc>
        <w:tc>
          <w:tcPr>
            <w:tcW w:w="2440" w:type="dxa"/>
          </w:tcPr>
          <w:p w14:paraId="48901E4D" w14:textId="77777777" w:rsidR="00BD193E" w:rsidRDefault="00755138">
            <w:r>
              <w:t>-90.0 to 90.0</w:t>
            </w:r>
          </w:p>
        </w:tc>
      </w:tr>
      <w:tr w:rsidR="00BD193E" w14:paraId="3FF61CB2" w14:textId="77777777">
        <w:tc>
          <w:tcPr>
            <w:tcW w:w="2200" w:type="dxa"/>
          </w:tcPr>
          <w:p w14:paraId="521EACB5" w14:textId="77777777" w:rsidR="00BD193E" w:rsidRDefault="00755138">
            <w:r>
              <w:t>lon_deg</w:t>
            </w:r>
          </w:p>
        </w:tc>
        <w:tc>
          <w:tcPr>
            <w:tcW w:w="6160" w:type="dxa"/>
          </w:tcPr>
          <w:p w14:paraId="7DD4900A" w14:textId="77777777" w:rsidR="00BD193E" w:rsidRDefault="00755138">
            <w:r>
              <w:t>Longitude in degrees.</w:t>
            </w:r>
          </w:p>
        </w:tc>
        <w:tc>
          <w:tcPr>
            <w:tcW w:w="2440" w:type="dxa"/>
          </w:tcPr>
          <w:p w14:paraId="5EA6CC3D" w14:textId="77777777" w:rsidR="00BD193E" w:rsidRDefault="00755138">
            <w:r>
              <w:t>-180.0 to 180.0</w:t>
            </w:r>
          </w:p>
        </w:tc>
      </w:tr>
      <w:tr w:rsidR="00BD193E" w14:paraId="0B53D1FC" w14:textId="77777777">
        <w:tc>
          <w:tcPr>
            <w:tcW w:w="2200" w:type="dxa"/>
          </w:tcPr>
          <w:p w14:paraId="5FB7BF04" w14:textId="77777777" w:rsidR="00BD193E" w:rsidRDefault="00755138">
            <w:r>
              <w:t>gnss_alt_ft</w:t>
            </w:r>
          </w:p>
        </w:tc>
        <w:tc>
          <w:tcPr>
            <w:tcW w:w="6160" w:type="dxa"/>
          </w:tcPr>
          <w:p w14:paraId="2727DAF1" w14:textId="77777777" w:rsidR="00BD193E" w:rsidRDefault="00755138">
            <w:r>
              <w:t>GNSS altitude in feet.</w:t>
            </w:r>
          </w:p>
        </w:tc>
        <w:tc>
          <w:tcPr>
            <w:tcW w:w="2440" w:type="dxa"/>
          </w:tcPr>
          <w:p w14:paraId="3F0704E6" w14:textId="77777777" w:rsidR="00BD193E" w:rsidRDefault="00755138">
            <w:r>
              <w:t>integer</w:t>
            </w:r>
          </w:p>
        </w:tc>
      </w:tr>
      <w:tr w:rsidR="00BD193E" w14:paraId="44D16F25" w14:textId="77777777">
        <w:tc>
          <w:tcPr>
            <w:tcW w:w="2200" w:type="dxa"/>
          </w:tcPr>
          <w:p w14:paraId="29AB6FA3" w14:textId="77777777" w:rsidR="00BD193E" w:rsidRDefault="00755138">
            <w:r>
              <w:t>baro_alt_ft</w:t>
            </w:r>
          </w:p>
        </w:tc>
        <w:tc>
          <w:tcPr>
            <w:tcW w:w="6160" w:type="dxa"/>
          </w:tcPr>
          <w:p w14:paraId="30E697CF" w14:textId="77777777" w:rsidR="00BD193E" w:rsidRDefault="00755138">
            <w:r>
              <w:t>Barometric altitude in feet.</w:t>
            </w:r>
          </w:p>
        </w:tc>
        <w:tc>
          <w:tcPr>
            <w:tcW w:w="2440" w:type="dxa"/>
          </w:tcPr>
          <w:p w14:paraId="195AA0A4" w14:textId="77777777" w:rsidR="00BD193E" w:rsidRDefault="00755138">
            <w:r>
              <w:t>integer</w:t>
            </w:r>
          </w:p>
        </w:tc>
      </w:tr>
      <w:tr w:rsidR="00BD193E" w14:paraId="145AEEFB" w14:textId="77777777">
        <w:tc>
          <w:tcPr>
            <w:tcW w:w="2200" w:type="dxa"/>
          </w:tcPr>
          <w:p w14:paraId="31A1C7CB" w14:textId="77777777" w:rsidR="00BD193E" w:rsidRDefault="00755138">
            <w:r>
              <w:t>heading_deg</w:t>
            </w:r>
          </w:p>
        </w:tc>
        <w:tc>
          <w:tcPr>
            <w:tcW w:w="6160" w:type="dxa"/>
          </w:tcPr>
          <w:p w14:paraId="267A790F" w14:textId="77777777" w:rsidR="00BD193E" w:rsidRDefault="00755138">
            <w:r>
              <w:t>Heading in degrees (true north).</w:t>
            </w:r>
          </w:p>
        </w:tc>
        <w:tc>
          <w:tcPr>
            <w:tcW w:w="2440" w:type="dxa"/>
          </w:tcPr>
          <w:p w14:paraId="438304C6" w14:textId="77777777" w:rsidR="00BD193E" w:rsidRDefault="00755138">
            <w:r>
              <w:t>0.0 to 360.0</w:t>
            </w:r>
          </w:p>
        </w:tc>
      </w:tr>
      <w:tr w:rsidR="00BD193E" w14:paraId="31C23644" w14:textId="77777777">
        <w:tc>
          <w:tcPr>
            <w:tcW w:w="2200" w:type="dxa"/>
          </w:tcPr>
          <w:p w14:paraId="7F8EDEDC" w14:textId="77777777" w:rsidR="00BD193E" w:rsidRDefault="00755138">
            <w:r>
              <w:t>speed_kts</w:t>
            </w:r>
          </w:p>
        </w:tc>
        <w:tc>
          <w:tcPr>
            <w:tcW w:w="6160" w:type="dxa"/>
          </w:tcPr>
          <w:p w14:paraId="2708894C" w14:textId="77777777" w:rsidR="00BD193E" w:rsidRDefault="00755138">
            <w:r>
              <w:t>Ground speed in knots.</w:t>
            </w:r>
          </w:p>
        </w:tc>
        <w:tc>
          <w:tcPr>
            <w:tcW w:w="2440" w:type="dxa"/>
          </w:tcPr>
          <w:p w14:paraId="0D87E754" w14:textId="77777777" w:rsidR="00BD193E" w:rsidRDefault="00755138">
            <w:r>
              <w:t>&gt;= 0</w:t>
            </w:r>
          </w:p>
        </w:tc>
      </w:tr>
    </w:tbl>
    <w:p w14:paraId="02A8A3C0" w14:textId="77777777" w:rsidR="00EF5FAA" w:rsidRDefault="00EF5FAA" w:rsidP="00EF5FAA">
      <w:pPr>
        <w:pStyle w:val="Heading4"/>
      </w:pPr>
    </w:p>
    <w:p w14:paraId="1A9EB673" w14:textId="77777777" w:rsidR="00BD193E" w:rsidRDefault="00755138">
      <w:pPr>
        <w:pStyle w:val="Heading4"/>
        <w:numPr>
          <w:ilvl w:val="3"/>
          <w:numId w:val="4"/>
        </w:numPr>
      </w:pPr>
      <w:r>
        <w:t>Use the GNSS Receiver Position</w:t>
      </w:r>
    </w:p>
    <w:p w14:paraId="55CA0802" w14:textId="77777777" w:rsidR="00BD193E" w:rsidRDefault="00755138">
      <w:pPr>
        <w:pStyle w:val="code"/>
      </w:pPr>
      <w:r>
        <w:t>AT+RX_POSITION=GNSS</w:t>
      </w:r>
    </w:p>
    <w:p w14:paraId="42A22857" w14:textId="77777777" w:rsidR="00BD193E" w:rsidRDefault="00755138">
      <w:pPr>
        <w:pStyle w:val="code"/>
      </w:pPr>
      <w:r>
        <w:t>OK</w:t>
      </w:r>
    </w:p>
    <w:p w14:paraId="61F275DC" w14:textId="77777777" w:rsidR="00EF5FAA" w:rsidRDefault="00EF5FAA" w:rsidP="00EF5FAA"/>
    <w:p w14:paraId="2DA0541C" w14:textId="77777777" w:rsidR="00BD193E" w:rsidRDefault="00755138">
      <w:pPr>
        <w:pStyle w:val="Heading4"/>
        <w:numPr>
          <w:ilvl w:val="3"/>
          <w:numId w:val="4"/>
        </w:numPr>
      </w:pPr>
      <w:r>
        <w:t>Track the Lowest Aircraft</w:t>
      </w:r>
    </w:p>
    <w:p w14:paraId="7AC7922E" w14:textId="77777777" w:rsidR="00BD193E" w:rsidRPr="00EF5FAA" w:rsidRDefault="00755138" w:rsidP="00EF5FAA">
      <w:pPr>
        <w:pStyle w:val="code"/>
      </w:pPr>
      <w:r w:rsidRPr="00EF5FAA">
        <w:t>AT+RX_POSITION=LOWEST</w:t>
      </w:r>
    </w:p>
    <w:p w14:paraId="553FF103" w14:textId="77777777" w:rsidR="00BD193E" w:rsidRDefault="00755138">
      <w:pPr>
        <w:pStyle w:val="code"/>
      </w:pPr>
      <w:r>
        <w:t>OK</w:t>
      </w:r>
    </w:p>
    <w:p w14:paraId="110DD523" w14:textId="77777777" w:rsidR="00EF5FAA" w:rsidRDefault="00EF5FAA" w:rsidP="00EF5FAA"/>
    <w:p w14:paraId="5AB65969" w14:textId="77777777" w:rsidR="00BD193E" w:rsidRDefault="00755138">
      <w:r>
        <w:t>Bootstraps the receiver position from the lowest-altitude aircraft currently being tracked.</w:t>
      </w:r>
    </w:p>
    <w:p w14:paraId="2090E5BE" w14:textId="77777777" w:rsidR="00BD193E" w:rsidRDefault="00755138">
      <w:pPr>
        <w:pStyle w:val="Heading4"/>
        <w:numPr>
          <w:ilvl w:val="3"/>
          <w:numId w:val="4"/>
        </w:numPr>
      </w:pPr>
      <w:r>
        <w:t>Track an Aircraft by ICAO Address</w:t>
      </w:r>
    </w:p>
    <w:p w14:paraId="71CA6045" w14:textId="77777777" w:rsidR="00BD193E" w:rsidRDefault="00755138">
      <w:pPr>
        <w:pStyle w:val="code"/>
      </w:pPr>
      <w:r>
        <w:t>AT+RX_POSITION=ICAO,&lt;icao&gt;</w:t>
      </w:r>
    </w:p>
    <w:p w14:paraId="7BDC2462" w14:textId="77777777" w:rsidR="00BD193E" w:rsidRDefault="00755138">
      <w:pPr>
        <w:pStyle w:val="code"/>
      </w:pPr>
      <w:r>
        <w:t>OK</w:t>
      </w:r>
    </w:p>
    <w:p w14:paraId="476CC467"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1BFB1709" w14:textId="77777777">
        <w:tc>
          <w:tcPr>
            <w:tcW w:w="2200" w:type="dxa"/>
          </w:tcPr>
          <w:p w14:paraId="32B7868D" w14:textId="77777777" w:rsidR="00BD193E" w:rsidRDefault="00755138">
            <w:pPr>
              <w:rPr>
                <w:b/>
                <w:bCs/>
              </w:rPr>
            </w:pPr>
            <w:r>
              <w:rPr>
                <w:b/>
                <w:bCs/>
              </w:rPr>
              <w:t>Parameter</w:t>
            </w:r>
          </w:p>
        </w:tc>
        <w:tc>
          <w:tcPr>
            <w:tcW w:w="6160" w:type="dxa"/>
          </w:tcPr>
          <w:p w14:paraId="45B18E9D" w14:textId="77777777" w:rsidR="00BD193E" w:rsidRDefault="00755138">
            <w:pPr>
              <w:rPr>
                <w:b/>
                <w:bCs/>
              </w:rPr>
            </w:pPr>
            <w:r>
              <w:rPr>
                <w:b/>
                <w:bCs/>
              </w:rPr>
              <w:t>Description</w:t>
            </w:r>
          </w:p>
        </w:tc>
        <w:tc>
          <w:tcPr>
            <w:tcW w:w="2440" w:type="dxa"/>
          </w:tcPr>
          <w:p w14:paraId="47B8EA23" w14:textId="77777777" w:rsidR="00BD193E" w:rsidRDefault="00755138">
            <w:pPr>
              <w:rPr>
                <w:b/>
                <w:bCs/>
              </w:rPr>
            </w:pPr>
            <w:r>
              <w:rPr>
                <w:b/>
                <w:bCs/>
              </w:rPr>
              <w:t>Acceptable Values</w:t>
            </w:r>
          </w:p>
        </w:tc>
      </w:tr>
      <w:tr w:rsidR="00BD193E" w14:paraId="313C9449" w14:textId="77777777">
        <w:tc>
          <w:tcPr>
            <w:tcW w:w="2200" w:type="dxa"/>
          </w:tcPr>
          <w:p w14:paraId="0AAF7157" w14:textId="77777777" w:rsidR="00BD193E" w:rsidRDefault="00755138">
            <w:r>
              <w:t>icao</w:t>
            </w:r>
          </w:p>
        </w:tc>
        <w:tc>
          <w:tcPr>
            <w:tcW w:w="6160" w:type="dxa"/>
          </w:tcPr>
          <w:p w14:paraId="079BCB82" w14:textId="77777777" w:rsidR="00BD193E" w:rsidRDefault="00755138">
            <w:r>
              <w:t>ICAO address (hex) of the aircraft to use for position bootstrap.</w:t>
            </w:r>
          </w:p>
        </w:tc>
        <w:tc>
          <w:tcPr>
            <w:tcW w:w="2440" w:type="dxa"/>
          </w:tcPr>
          <w:p w14:paraId="7EDAF6D7" w14:textId="77777777" w:rsidR="00BD193E" w:rsidRDefault="00755138">
            <w:r>
              <w:t>0x000000 to 0xFFFFFF</w:t>
            </w:r>
          </w:p>
        </w:tc>
      </w:tr>
    </w:tbl>
    <w:p w14:paraId="7C1189DC" w14:textId="77777777" w:rsidR="00EF5FAA" w:rsidRDefault="00EF5FAA" w:rsidP="00EF5FAA">
      <w:pPr>
        <w:pStyle w:val="Heading2"/>
      </w:pPr>
    </w:p>
    <w:p w14:paraId="47E2B8DA"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5FDA6DAB" w14:textId="77777777" w:rsidR="00BD193E" w:rsidRDefault="00755138">
      <w:pPr>
        <w:pStyle w:val="Heading2"/>
        <w:numPr>
          <w:ilvl w:val="1"/>
          <w:numId w:val="4"/>
        </w:numPr>
      </w:pPr>
      <w:bookmarkStart w:id="41" w:name="_Toc237911215"/>
      <w:r>
        <w:lastRenderedPageBreak/>
        <w:t>AT+RX_STATS</w:t>
      </w:r>
      <w:bookmarkEnd w:id="41"/>
    </w:p>
    <w:p w14:paraId="59AE173B" w14:textId="77777777" w:rsidR="00BD193E" w:rsidRDefault="00755138">
      <w:r>
        <w:t>Reports OOK receiver statistics from the LR2021 radio: received packet count (pkt_rx), CRC and length error counts (crc_error, len_error), preamble detector fires (pbl_det), sync word successes and failures (sync_ok, sync_fail), and receive timeouts (timeout). Also reports receiver health counters: LR2021 RX FIFO overflows (fifo_full), raw packet queue overflows (q_ovf), single-bit errors corrected by the decoder (bitflips_fixed), and UAT receiver error restarts (uat_rx_restarts). The counters accumulate until reset.</w:t>
      </w:r>
    </w:p>
    <w:p w14:paraId="06BE11AC" w14:textId="77777777" w:rsidR="00BD193E" w:rsidRDefault="00755138">
      <w:pPr>
        <w:pStyle w:val="code"/>
      </w:pPr>
      <w:r>
        <w:t>AT+RX_STATS?</w:t>
      </w:r>
    </w:p>
    <w:p w14:paraId="44B8A1CA" w14:textId="77777777" w:rsidR="00BD193E" w:rsidRDefault="00755138">
      <w:pPr>
        <w:pStyle w:val="code"/>
      </w:pPr>
      <w:r>
        <w:t>RX_STATS=pkt_rx=1234,crc_error=5,len_error=0,pbl_det=1500,sync_ok=1234,sync_fail=12,timeout=0,fifo_full=0,q_ovf=0,bitflips_fixed=42,uat_rx_restarts=0</w:t>
      </w:r>
    </w:p>
    <w:p w14:paraId="7A23A5F6" w14:textId="77777777" w:rsidR="00BD193E" w:rsidRDefault="00755138">
      <w:r>
        <w:t>Reset all statistics counters, including the health counters:</w:t>
      </w:r>
    </w:p>
    <w:p w14:paraId="44A2B791" w14:textId="77777777" w:rsidR="00BD193E" w:rsidRDefault="00755138">
      <w:pPr>
        <w:pStyle w:val="code"/>
      </w:pPr>
      <w:r>
        <w:t>AT+RX_STATS=RESET</w:t>
      </w:r>
    </w:p>
    <w:p w14:paraId="3169106A" w14:textId="77777777" w:rsidR="00BD193E" w:rsidRDefault="00755138">
      <w:pPr>
        <w:pStyle w:val="code"/>
      </w:pPr>
      <w:r>
        <w:t>OK</w:t>
      </w:r>
    </w:p>
    <w:p w14:paraId="26A78B13" w14:textId="77777777" w:rsidR="00EF5FAA" w:rsidRDefault="00EF5FAA" w:rsidP="00EF5FAA">
      <w:pPr>
        <w:pStyle w:val="Heading2"/>
      </w:pPr>
    </w:p>
    <w:p w14:paraId="048F2635"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02B96B9E" w14:textId="77777777" w:rsidR="00BD193E" w:rsidRDefault="00755138">
      <w:pPr>
        <w:pStyle w:val="Heading2"/>
        <w:numPr>
          <w:ilvl w:val="1"/>
          <w:numId w:val="4"/>
        </w:numPr>
      </w:pPr>
      <w:bookmarkStart w:id="42" w:name="_Toc237911216"/>
      <w:r>
        <w:lastRenderedPageBreak/>
        <w:t>AT+SETTINGS</w:t>
      </w:r>
      <w:bookmarkEnd w:id="42"/>
    </w:p>
    <w:p w14:paraId="1E622DE5" w14:textId="77777777" w:rsidR="00BD193E" w:rsidRDefault="00755138">
      <w:r>
        <w:t>Loads, saves, resets, or displays the device nonvolatile settings. Settings changed by other AT commands take effect immediately but are not retained across reboots until saved.</w:t>
      </w:r>
    </w:p>
    <w:p w14:paraId="37876517" w14:textId="77777777" w:rsidR="00BD193E" w:rsidRDefault="00755138">
      <w:pPr>
        <w:pStyle w:val="Heading3"/>
        <w:numPr>
          <w:ilvl w:val="2"/>
          <w:numId w:val="4"/>
        </w:numPr>
      </w:pPr>
      <w:bookmarkStart w:id="43" w:name="_Toc237911217"/>
      <w:r>
        <w:t>Query Current Settings</w:t>
      </w:r>
      <w:bookmarkEnd w:id="43"/>
    </w:p>
    <w:p w14:paraId="603DE4FE" w14:textId="77777777" w:rsidR="00BD193E" w:rsidRDefault="00755138">
      <w:pPr>
        <w:pStyle w:val="code"/>
      </w:pPr>
      <w:r>
        <w:t>AT+SETTINGS?</w:t>
      </w:r>
    </w:p>
    <w:p w14:paraId="4186C29C" w14:textId="77777777" w:rsidR="00BD193E" w:rsidRDefault="00755138">
      <w:r>
        <w:t>Prints the current settings in a human-readable format.</w:t>
      </w:r>
    </w:p>
    <w:p w14:paraId="69E4A872" w14:textId="77777777" w:rsidR="00BD193E" w:rsidRDefault="00755138">
      <w:pPr>
        <w:pStyle w:val="Heading3"/>
        <w:numPr>
          <w:ilvl w:val="2"/>
          <w:numId w:val="4"/>
        </w:numPr>
      </w:pPr>
      <w:bookmarkStart w:id="44" w:name="_Toc237911218"/>
      <w:r>
        <w:t>Dump Settings in AT Format</w:t>
      </w:r>
      <w:bookmarkEnd w:id="44"/>
    </w:p>
    <w:p w14:paraId="041F0C16" w14:textId="77777777" w:rsidR="00BD193E" w:rsidRDefault="00755138">
      <w:pPr>
        <w:pStyle w:val="code"/>
      </w:pPr>
      <w:r>
        <w:t>AT+SETTINGS?DUMP</w:t>
      </w:r>
    </w:p>
    <w:p w14:paraId="361F6655" w14:textId="77777777" w:rsidR="00BD193E" w:rsidRDefault="00755138">
      <w:pPr>
        <w:pStyle w:val="code"/>
      </w:pPr>
      <w:r>
        <w:t>AT+PROTOCOL_OUT=CONSOLE,MAVLINK2</w:t>
      </w:r>
    </w:p>
    <w:p w14:paraId="6DA5A983" w14:textId="77777777" w:rsidR="00BD193E" w:rsidRDefault="00755138">
      <w:pPr>
        <w:pStyle w:val="code"/>
      </w:pPr>
      <w:r>
        <w:t>AT+R1090_GAIN=10</w:t>
      </w:r>
    </w:p>
    <w:p w14:paraId="0764F03E" w14:textId="77777777" w:rsidR="00BD193E" w:rsidRDefault="00755138">
      <w:pPr>
        <w:pStyle w:val="code"/>
      </w:pPr>
      <w:r>
        <w:t>AT+R1090_PREAMBLE=MODE_S</w:t>
      </w:r>
    </w:p>
    <w:p w14:paraId="46613258" w14:textId="77777777" w:rsidR="00BD193E" w:rsidRDefault="00755138">
      <w:pPr>
        <w:pStyle w:val="code"/>
      </w:pPr>
      <w:r>
        <w:t>AT+RX_ENABLE=,1,1</w:t>
      </w:r>
    </w:p>
    <w:p w14:paraId="19D5402C" w14:textId="77777777" w:rsidR="00BD193E" w:rsidRDefault="00755138">
      <w:pPr>
        <w:pStyle w:val="code"/>
      </w:pPr>
      <w:r>
        <w:t>AT+SUBG_MODE=UAT_RX</w:t>
      </w:r>
    </w:p>
    <w:p w14:paraId="250BA889" w14:textId="77777777" w:rsidR="00BD193E" w:rsidRDefault="00755138">
      <w:pPr>
        <w:pStyle w:val="code"/>
      </w:pPr>
      <w:r>
        <w:t>...</w:t>
      </w:r>
    </w:p>
    <w:p w14:paraId="4B4D4D5C" w14:textId="77777777" w:rsidR="00BD193E" w:rsidRDefault="00755138">
      <w:r>
        <w:t>Prints the current settings as AT commands that can be replayed to restore the configuration.</w:t>
      </w:r>
    </w:p>
    <w:p w14:paraId="6F9DA819" w14:textId="77777777" w:rsidR="00BD193E" w:rsidRDefault="00755138">
      <w:pPr>
        <w:pStyle w:val="Heading3"/>
        <w:numPr>
          <w:ilvl w:val="2"/>
          <w:numId w:val="4"/>
        </w:numPr>
      </w:pPr>
      <w:bookmarkStart w:id="45" w:name="_Toc237911219"/>
      <w:r>
        <w:t>Load Settings from Nonvolatile Memory</w:t>
      </w:r>
      <w:bookmarkEnd w:id="45"/>
    </w:p>
    <w:p w14:paraId="0E46B395" w14:textId="77777777" w:rsidR="00BD193E" w:rsidRDefault="00755138">
      <w:pPr>
        <w:pStyle w:val="code"/>
      </w:pPr>
      <w:r>
        <w:t>AT+SETTINGS=LOAD</w:t>
      </w:r>
    </w:p>
    <w:p w14:paraId="49640F34" w14:textId="77777777" w:rsidR="00BD193E" w:rsidRDefault="00755138">
      <w:pPr>
        <w:pStyle w:val="code"/>
      </w:pPr>
      <w:r>
        <w:t>OK</w:t>
      </w:r>
    </w:p>
    <w:p w14:paraId="1EA820F3" w14:textId="77777777" w:rsidR="00EF5FAA" w:rsidRDefault="00EF5FAA" w:rsidP="00EF5FAA"/>
    <w:p w14:paraId="3304C2B3" w14:textId="77777777" w:rsidR="00BD193E" w:rsidRDefault="00755138">
      <w:pPr>
        <w:pStyle w:val="Heading3"/>
        <w:numPr>
          <w:ilvl w:val="2"/>
          <w:numId w:val="4"/>
        </w:numPr>
      </w:pPr>
      <w:bookmarkStart w:id="46" w:name="_Toc237911220"/>
      <w:r>
        <w:t>Save Settings to Nonvolatile Memory</w:t>
      </w:r>
      <w:bookmarkEnd w:id="46"/>
    </w:p>
    <w:p w14:paraId="58AE1E40" w14:textId="77777777" w:rsidR="00BD193E" w:rsidRDefault="00755138">
      <w:pPr>
        <w:pStyle w:val="code"/>
      </w:pPr>
      <w:r>
        <w:t>AT+SETTINGS=SAVE</w:t>
      </w:r>
    </w:p>
    <w:p w14:paraId="2ACB5332" w14:textId="77777777" w:rsidR="00BD193E" w:rsidRDefault="00755138">
      <w:pPr>
        <w:pStyle w:val="code"/>
      </w:pPr>
      <w:r>
        <w:t>OK</w:t>
      </w:r>
    </w:p>
    <w:p w14:paraId="554365C0" w14:textId="77777777" w:rsidR="00EF5FAA" w:rsidRDefault="00EF5FAA" w:rsidP="00EF5FAA"/>
    <w:p w14:paraId="15A3669F" w14:textId="77777777" w:rsidR="00BD193E" w:rsidRDefault="00755138">
      <w:pPr>
        <w:pStyle w:val="Heading3"/>
        <w:numPr>
          <w:ilvl w:val="2"/>
          <w:numId w:val="4"/>
        </w:numPr>
      </w:pPr>
      <w:bookmarkStart w:id="47" w:name="_Toc237911221"/>
      <w:r>
        <w:t>Reset Settings to Factory Defaults</w:t>
      </w:r>
      <w:bookmarkEnd w:id="47"/>
    </w:p>
    <w:p w14:paraId="38A49C82" w14:textId="77777777" w:rsidR="00BD193E" w:rsidRDefault="00755138">
      <w:pPr>
        <w:pStyle w:val="code"/>
      </w:pPr>
      <w:r>
        <w:t>AT+SETTINGS=RESET</w:t>
      </w:r>
    </w:p>
    <w:p w14:paraId="1E14EA4A" w14:textId="77777777" w:rsidR="00BD193E" w:rsidRDefault="00755138">
      <w:pPr>
        <w:pStyle w:val="code"/>
      </w:pPr>
      <w:r>
        <w:t>OK</w:t>
      </w:r>
    </w:p>
    <w:p w14:paraId="236CE22A" w14:textId="77777777" w:rsidR="00EF5FAA" w:rsidRDefault="00EF5FAA" w:rsidP="00EF5FAA"/>
    <w:p w14:paraId="232D3176"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17CF4B4B" w14:textId="77777777" w:rsidR="00BD193E" w:rsidRDefault="00755138">
      <w:pPr>
        <w:pStyle w:val="Heading2"/>
        <w:numPr>
          <w:ilvl w:val="1"/>
          <w:numId w:val="4"/>
        </w:numPr>
      </w:pPr>
      <w:bookmarkStart w:id="48" w:name="_Toc237911222"/>
      <w:r>
        <w:lastRenderedPageBreak/>
        <w:t>AT+SUBG_MODE</w:t>
      </w:r>
      <w:bookmarkEnd w:id="48"/>
    </w:p>
    <w:p w14:paraId="06884468" w14:textId="77777777" w:rsidR="00BD193E" w:rsidRDefault="00755138">
      <w:r>
        <w:t>Selects the protocol mode of the Sub-GHz receiver. UAT_RX receives 978 MHz UAT ADS-B messages and ground uplink messages (FIS-B / TIS-B). UAT_RX_NO_UPLINK receives UAT ADS-B only: the uplink sync word is disabled at the RF core, so uplink frames are never received or decoded, which reduces receiver airtime and processor load when uplink data is not needed. Defaults to UAT_RX. Additional Sub-GHz protocols may be added as new modes in future firmware. Changes take effect immediately and persist across reboots after AT+SETTINGS=SAVE.</w:t>
      </w:r>
    </w:p>
    <w:p w14:paraId="34B4FA30" w14:textId="77777777" w:rsidR="00BD193E" w:rsidRDefault="00755138">
      <w:pPr>
        <w:pStyle w:val="Heading3"/>
        <w:numPr>
          <w:ilvl w:val="2"/>
          <w:numId w:val="4"/>
        </w:numPr>
      </w:pPr>
      <w:bookmarkStart w:id="49" w:name="_Toc237911223"/>
      <w:r>
        <w:t>Set the Sub-GHz Receiver Mode</w:t>
      </w:r>
      <w:bookmarkEnd w:id="49"/>
    </w:p>
    <w:p w14:paraId="1DEEC3F4" w14:textId="77777777" w:rsidR="00BD193E" w:rsidRDefault="00755138">
      <w:pPr>
        <w:pStyle w:val="code"/>
      </w:pPr>
      <w:r>
        <w:t>AT+SUBG_MODE=&lt;mode&gt;</w:t>
      </w:r>
    </w:p>
    <w:p w14:paraId="6BE02A2D" w14:textId="77777777" w:rsidR="00BD193E" w:rsidRDefault="00755138">
      <w:pPr>
        <w:pStyle w:val="code"/>
      </w:pPr>
      <w:r>
        <w:t>OK</w:t>
      </w:r>
    </w:p>
    <w:p w14:paraId="11BEE594"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37B9F02D" w14:textId="77777777">
        <w:tc>
          <w:tcPr>
            <w:tcW w:w="2200" w:type="dxa"/>
          </w:tcPr>
          <w:p w14:paraId="637A2186" w14:textId="77777777" w:rsidR="00BD193E" w:rsidRDefault="00755138">
            <w:pPr>
              <w:rPr>
                <w:b/>
                <w:bCs/>
              </w:rPr>
            </w:pPr>
            <w:r>
              <w:rPr>
                <w:b/>
                <w:bCs/>
              </w:rPr>
              <w:t>Parameter</w:t>
            </w:r>
          </w:p>
        </w:tc>
        <w:tc>
          <w:tcPr>
            <w:tcW w:w="6160" w:type="dxa"/>
          </w:tcPr>
          <w:p w14:paraId="5F650BD0" w14:textId="77777777" w:rsidR="00BD193E" w:rsidRDefault="00755138">
            <w:pPr>
              <w:rPr>
                <w:b/>
                <w:bCs/>
              </w:rPr>
            </w:pPr>
            <w:r>
              <w:rPr>
                <w:b/>
                <w:bCs/>
              </w:rPr>
              <w:t>Description</w:t>
            </w:r>
          </w:p>
        </w:tc>
        <w:tc>
          <w:tcPr>
            <w:tcW w:w="2440" w:type="dxa"/>
          </w:tcPr>
          <w:p w14:paraId="42830740" w14:textId="77777777" w:rsidR="00BD193E" w:rsidRDefault="00755138">
            <w:pPr>
              <w:rPr>
                <w:b/>
                <w:bCs/>
              </w:rPr>
            </w:pPr>
            <w:r>
              <w:rPr>
                <w:b/>
                <w:bCs/>
              </w:rPr>
              <w:t>Acceptable Values</w:t>
            </w:r>
          </w:p>
        </w:tc>
      </w:tr>
      <w:tr w:rsidR="00BD193E" w14:paraId="0C129AE2" w14:textId="77777777">
        <w:tc>
          <w:tcPr>
            <w:tcW w:w="2200" w:type="dxa"/>
          </w:tcPr>
          <w:p w14:paraId="733FC496" w14:textId="77777777" w:rsidR="00BD193E" w:rsidRDefault="00755138">
            <w:r>
              <w:t>mode</w:t>
            </w:r>
          </w:p>
        </w:tc>
        <w:tc>
          <w:tcPr>
            <w:tcW w:w="6160" w:type="dxa"/>
          </w:tcPr>
          <w:p w14:paraId="7065B150" w14:textId="77777777" w:rsidR="00BD193E" w:rsidRDefault="00755138">
            <w:r>
              <w:t>Sub-GHz receiver protocol mode.</w:t>
            </w:r>
          </w:p>
        </w:tc>
        <w:tc>
          <w:tcPr>
            <w:tcW w:w="2440" w:type="dxa"/>
          </w:tcPr>
          <w:p w14:paraId="08504FD0" w14:textId="77777777" w:rsidR="00BD193E" w:rsidRDefault="00755138">
            <w:r>
              <w:t>UAT_RX, UAT_RX_NO_UPLINK</w:t>
            </w:r>
          </w:p>
        </w:tc>
      </w:tr>
    </w:tbl>
    <w:p w14:paraId="40CC8C0B" w14:textId="77777777" w:rsidR="00BD193E" w:rsidRDefault="00755138">
      <w:pPr>
        <w:pStyle w:val="Heading3"/>
        <w:numPr>
          <w:ilvl w:val="2"/>
          <w:numId w:val="4"/>
        </w:numPr>
      </w:pPr>
      <w:bookmarkStart w:id="50" w:name="_Toc237911224"/>
      <w:r>
        <w:t>Query the Sub-GHz Receiver Mode</w:t>
      </w:r>
      <w:bookmarkEnd w:id="50"/>
    </w:p>
    <w:p w14:paraId="022567D4" w14:textId="77777777" w:rsidR="00BD193E" w:rsidRDefault="00755138">
      <w:pPr>
        <w:pStyle w:val="code"/>
      </w:pPr>
      <w:r>
        <w:t>AT+SUBG_MODE?</w:t>
      </w:r>
    </w:p>
    <w:p w14:paraId="700CDDB8" w14:textId="77777777" w:rsidR="00BD193E" w:rsidRDefault="00755138">
      <w:pPr>
        <w:pStyle w:val="code"/>
      </w:pPr>
      <w:r>
        <w:t>SUBG_MODE=UAT_RX</w:t>
      </w:r>
    </w:p>
    <w:p w14:paraId="38A2D468" w14:textId="77777777" w:rsidR="00EF5FAA" w:rsidRDefault="00EF5FAA" w:rsidP="00EF5FAA"/>
    <w:p w14:paraId="59BB6E39"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p>
    <w:p w14:paraId="068075C0" w14:textId="77777777" w:rsidR="00BD193E" w:rsidRDefault="00755138">
      <w:pPr>
        <w:pStyle w:val="Heading2"/>
        <w:numPr>
          <w:ilvl w:val="1"/>
          <w:numId w:val="4"/>
        </w:numPr>
      </w:pPr>
      <w:bookmarkStart w:id="51" w:name="_Toc237911225"/>
      <w:r>
        <w:lastRenderedPageBreak/>
        <w:t>AT+WATCHDOG</w:t>
      </w:r>
      <w:bookmarkEnd w:id="51"/>
    </w:p>
    <w:p w14:paraId="0931EF97" w14:textId="77777777" w:rsidR="00BD193E" w:rsidRDefault="00755138">
      <w:r>
        <w:t>The watchdog timer automatically resets the device if firmware execution stalls and the timer is no longer serviced, providing automatic recovery from a hard fault. It can be disabled (for example, during breakpoint debugging) and can be self-tested via AT command to verify that it is still active.</w:t>
      </w:r>
    </w:p>
    <w:p w14:paraId="5BC1271B" w14:textId="77777777" w:rsidR="00BD193E" w:rsidRDefault="00755138">
      <w:pPr>
        <w:pStyle w:val="Heading3"/>
        <w:numPr>
          <w:ilvl w:val="2"/>
          <w:numId w:val="4"/>
        </w:numPr>
      </w:pPr>
      <w:bookmarkStart w:id="52" w:name="_Toc237911226"/>
      <w:r>
        <w:t>Configure the Watchdog Timer</w:t>
      </w:r>
      <w:bookmarkEnd w:id="52"/>
    </w:p>
    <w:p w14:paraId="1C0619F1" w14:textId="77777777" w:rsidR="00BD193E" w:rsidRDefault="00755138">
      <w:pPr>
        <w:pStyle w:val="code"/>
      </w:pPr>
      <w:r>
        <w:t>AT+WATCHDOG=&lt;timeout_sec&gt;</w:t>
      </w:r>
    </w:p>
    <w:p w14:paraId="311DF1F1" w14:textId="77777777" w:rsidR="00BD193E" w:rsidRDefault="00755138">
      <w:pPr>
        <w:pStyle w:val="code"/>
      </w:pPr>
      <w:r>
        <w:t>OK</w:t>
      </w:r>
    </w:p>
    <w:p w14:paraId="64D777A6" w14:textId="77777777" w:rsidR="00EF5FAA" w:rsidRDefault="00EF5FAA" w:rsidP="00EF5FAA"/>
    <w:tbl>
      <w:tblPr>
        <w:tblStyle w:val="TableGrid"/>
        <w:tblW w:w="0" w:type="auto"/>
        <w:tblLook w:val="04A0" w:firstRow="1" w:lastRow="0" w:firstColumn="1" w:lastColumn="0" w:noHBand="0" w:noVBand="1"/>
      </w:tblPr>
      <w:tblGrid>
        <w:gridCol w:w="2200"/>
        <w:gridCol w:w="6160"/>
        <w:gridCol w:w="2440"/>
      </w:tblGrid>
      <w:tr w:rsidR="00BD193E" w14:paraId="623C9B9B" w14:textId="77777777">
        <w:tc>
          <w:tcPr>
            <w:tcW w:w="2200" w:type="dxa"/>
          </w:tcPr>
          <w:p w14:paraId="391617FC" w14:textId="77777777" w:rsidR="00BD193E" w:rsidRDefault="00755138">
            <w:pPr>
              <w:rPr>
                <w:b/>
                <w:bCs/>
              </w:rPr>
            </w:pPr>
            <w:r>
              <w:rPr>
                <w:b/>
                <w:bCs/>
              </w:rPr>
              <w:t>Parameter</w:t>
            </w:r>
          </w:p>
        </w:tc>
        <w:tc>
          <w:tcPr>
            <w:tcW w:w="6160" w:type="dxa"/>
          </w:tcPr>
          <w:p w14:paraId="1FA301FB" w14:textId="77777777" w:rsidR="00BD193E" w:rsidRDefault="00755138">
            <w:pPr>
              <w:rPr>
                <w:b/>
                <w:bCs/>
              </w:rPr>
            </w:pPr>
            <w:r>
              <w:rPr>
                <w:b/>
                <w:bCs/>
              </w:rPr>
              <w:t>Description</w:t>
            </w:r>
          </w:p>
        </w:tc>
        <w:tc>
          <w:tcPr>
            <w:tcW w:w="2440" w:type="dxa"/>
          </w:tcPr>
          <w:p w14:paraId="4B8FAF15" w14:textId="77777777" w:rsidR="00BD193E" w:rsidRDefault="00755138">
            <w:pPr>
              <w:rPr>
                <w:b/>
                <w:bCs/>
              </w:rPr>
            </w:pPr>
            <w:r>
              <w:rPr>
                <w:b/>
                <w:bCs/>
              </w:rPr>
              <w:t>Acceptable Values</w:t>
            </w:r>
          </w:p>
        </w:tc>
      </w:tr>
      <w:tr w:rsidR="00BD193E" w14:paraId="265CCDB0" w14:textId="77777777">
        <w:tc>
          <w:tcPr>
            <w:tcW w:w="2200" w:type="dxa"/>
          </w:tcPr>
          <w:p w14:paraId="4A2A877D" w14:textId="77777777" w:rsidR="00BD193E" w:rsidRDefault="00755138">
            <w:r>
              <w:t>timeout_sec</w:t>
            </w:r>
          </w:p>
        </w:tc>
        <w:tc>
          <w:tcPr>
            <w:tcW w:w="6160" w:type="dxa"/>
          </w:tcPr>
          <w:p w14:paraId="5C9C9BC1" w14:textId="77777777" w:rsidR="00BD193E" w:rsidRDefault="00755138">
            <w:r>
              <w:t>Watchdog timeout in seconds. 0 disables the watchdog; 65535 is approximately 18.2 hours.</w:t>
            </w:r>
          </w:p>
        </w:tc>
        <w:tc>
          <w:tcPr>
            <w:tcW w:w="2440" w:type="dxa"/>
          </w:tcPr>
          <w:p w14:paraId="7F1010AE" w14:textId="77777777" w:rsidR="00BD193E" w:rsidRDefault="00755138">
            <w:r>
              <w:t>0-65535</w:t>
            </w:r>
          </w:p>
        </w:tc>
      </w:tr>
    </w:tbl>
    <w:p w14:paraId="514B90C2" w14:textId="77777777" w:rsidR="00CE3F1A" w:rsidRDefault="00CE3F1A" w:rsidP="00CE3F1A"/>
    <w:p w14:paraId="5AFD48AD" w14:textId="77777777" w:rsidR="00BD193E" w:rsidRDefault="00755138">
      <w:pPr>
        <w:pStyle w:val="Heading3"/>
        <w:numPr>
          <w:ilvl w:val="2"/>
          <w:numId w:val="4"/>
        </w:numPr>
      </w:pPr>
      <w:bookmarkStart w:id="53" w:name="_Toc237911227"/>
      <w:r>
        <w:t>Query the Watchdog Timer</w:t>
      </w:r>
      <w:bookmarkEnd w:id="53"/>
    </w:p>
    <w:p w14:paraId="41DA0BC2" w14:textId="77777777" w:rsidR="00BD193E" w:rsidRDefault="00755138">
      <w:pPr>
        <w:pStyle w:val="code"/>
      </w:pPr>
      <w:r>
        <w:t>AT+WATCHDOG?</w:t>
      </w:r>
    </w:p>
    <w:p w14:paraId="6501F56E" w14:textId="77777777" w:rsidR="00BD193E" w:rsidRDefault="00755138">
      <w:pPr>
        <w:pStyle w:val="code"/>
      </w:pPr>
      <w:r>
        <w:t>WATCHDOG=10</w:t>
      </w:r>
    </w:p>
    <w:p w14:paraId="173162A4" w14:textId="77777777" w:rsidR="00EF5FAA" w:rsidRDefault="00EF5FAA" w:rsidP="00EF5FAA"/>
    <w:p w14:paraId="5CA1F3B6" w14:textId="77777777" w:rsidR="00BD193E" w:rsidRDefault="00755138">
      <w:r>
        <w:t>Prints the watchdog timeout in seconds, or 0 if the watchdog is disabled.</w:t>
      </w:r>
    </w:p>
    <w:p w14:paraId="4C0F678E" w14:textId="77777777" w:rsidR="00BD193E" w:rsidRDefault="00755138">
      <w:pPr>
        <w:pStyle w:val="Heading3"/>
        <w:numPr>
          <w:ilvl w:val="2"/>
          <w:numId w:val="4"/>
        </w:numPr>
      </w:pPr>
      <w:bookmarkStart w:id="54" w:name="_Toc237911228"/>
      <w:r>
        <w:t>Test the Watchdog Timer</w:t>
      </w:r>
      <w:bookmarkEnd w:id="54"/>
    </w:p>
    <w:p w14:paraId="060495A5" w14:textId="77777777" w:rsidR="00BD193E" w:rsidRDefault="00755138">
      <w:pPr>
        <w:pStyle w:val="code"/>
      </w:pPr>
      <w:r>
        <w:t>AT+WATCHDOG=TEST</w:t>
      </w:r>
    </w:p>
    <w:p w14:paraId="78ED935C" w14:textId="77777777" w:rsidR="00BD193E" w:rsidRDefault="00755138">
      <w:pPr>
        <w:pStyle w:val="code"/>
      </w:pPr>
      <w:r>
        <w:t>Blocking for 11 seconds.</w:t>
      </w:r>
    </w:p>
    <w:p w14:paraId="4D3B2802" w14:textId="77777777" w:rsidR="00EF5FAA" w:rsidRDefault="00EF5FAA" w:rsidP="00EF5FAA"/>
    <w:p w14:paraId="717AAAAB" w14:textId="77777777" w:rsidR="00BD193E" w:rsidRDefault="00755138">
      <w:r>
        <w:t>Blocks the processor for the configured timeout plus one second, which should induce a reboot. If no reboot occurs, an error indicates that the watchdog failed to activate.</w:t>
      </w:r>
    </w:p>
    <w:p w14:paraId="09F24914" w14:textId="77777777" w:rsidR="00EF5FAA" w:rsidRDefault="00EF5FAA">
      <w:pPr>
        <w:pStyle w:val="Heading1"/>
        <w:numPr>
          <w:ilvl w:val="0"/>
          <w:numId w:val="4"/>
        </w:numPr>
        <w:sectPr w:rsidR="00EF5FAA" w:rsidSect="00170045">
          <w:pgSz w:w="12240" w:h="15840"/>
          <w:pgMar w:top="720" w:right="720" w:bottom="720" w:left="720" w:header="288" w:footer="288" w:gutter="0"/>
          <w:cols w:space="720"/>
          <w:docGrid w:linePitch="360"/>
        </w:sectPr>
      </w:pPr>
      <w:bookmarkStart w:id="55" w:name="_Toc230658084"/>
    </w:p>
    <w:p w14:paraId="2EEA2769" w14:textId="77777777" w:rsidR="00AC42C9" w:rsidRDefault="00137C63">
      <w:pPr>
        <w:pStyle w:val="Heading1"/>
        <w:numPr>
          <w:ilvl w:val="0"/>
          <w:numId w:val="4"/>
        </w:numPr>
      </w:pPr>
      <w:bookmarkStart w:id="56" w:name="_Toc237911229"/>
      <w:r>
        <w:lastRenderedPageBreak/>
        <w:t>Reporting Protocols</w:t>
      </w:r>
      <w:bookmarkEnd w:id="55"/>
      <w:bookmarkEnd w:id="56"/>
    </w:p>
    <w:p w14:paraId="67F6A1E3" w14:textId="77777777" w:rsidR="00137C63" w:rsidRDefault="00137C63" w:rsidP="00137C63">
      <w:r>
        <w:t>ADSBee m1421 supports the following reporting protocols on CONSOL</w:t>
      </w:r>
      <w:r w:rsidR="00EF5FAA">
        <w:t>E</w:t>
      </w:r>
      <w:r>
        <w:t>.</w:t>
      </w:r>
    </w:p>
    <w:p w14:paraId="7BAD6AE3" w14:textId="77777777" w:rsidR="00D84C1C" w:rsidRDefault="00D84C1C">
      <w:pPr>
        <w:pStyle w:val="ListParagraph"/>
        <w:numPr>
          <w:ilvl w:val="0"/>
          <w:numId w:val="6"/>
        </w:numPr>
      </w:pPr>
      <w:r>
        <w:t>CSBee</w:t>
      </w:r>
    </w:p>
    <w:p w14:paraId="46EA761C" w14:textId="77777777" w:rsidR="00D84C1C" w:rsidRDefault="00D84C1C">
      <w:pPr>
        <w:pStyle w:val="ListParagraph"/>
        <w:numPr>
          <w:ilvl w:val="0"/>
          <w:numId w:val="6"/>
        </w:numPr>
      </w:pPr>
      <w:r>
        <w:t>GDL90</w:t>
      </w:r>
    </w:p>
    <w:p w14:paraId="2BC1DC60" w14:textId="77777777" w:rsidR="00D84C1C" w:rsidRDefault="00D84C1C">
      <w:pPr>
        <w:pStyle w:val="ListParagraph"/>
        <w:numPr>
          <w:ilvl w:val="0"/>
          <w:numId w:val="6"/>
        </w:numPr>
      </w:pPr>
      <w:r>
        <w:t>MAVLINK 1</w:t>
      </w:r>
    </w:p>
    <w:p w14:paraId="47301E4D" w14:textId="77777777" w:rsidR="00D84C1C" w:rsidRDefault="00D84C1C">
      <w:pPr>
        <w:pStyle w:val="ListParagraph"/>
        <w:numPr>
          <w:ilvl w:val="0"/>
          <w:numId w:val="6"/>
        </w:numPr>
      </w:pPr>
      <w:r>
        <w:t>MAVLINK 2</w:t>
      </w:r>
    </w:p>
    <w:p w14:paraId="1C073822" w14:textId="77777777" w:rsidR="00937483" w:rsidRDefault="00937483">
      <w:pPr>
        <w:pStyle w:val="ListParagraph"/>
        <w:numPr>
          <w:ilvl w:val="0"/>
          <w:numId w:val="6"/>
        </w:numPr>
      </w:pPr>
      <w:r>
        <w:t>Mode S Beast</w:t>
      </w:r>
    </w:p>
    <w:p w14:paraId="5C0120C1" w14:textId="77777777" w:rsidR="00D84C1C" w:rsidRDefault="00D84C1C">
      <w:pPr>
        <w:pStyle w:val="ListParagraph"/>
        <w:numPr>
          <w:ilvl w:val="0"/>
          <w:numId w:val="6"/>
        </w:numPr>
      </w:pPr>
      <w:r>
        <w:t>Raw Packets</w:t>
      </w:r>
    </w:p>
    <w:p w14:paraId="325272FE" w14:textId="77777777" w:rsidR="00EF5FAA" w:rsidRDefault="00EF5FAA">
      <w:pPr>
        <w:pStyle w:val="ListParagraph"/>
        <w:numPr>
          <w:ilvl w:val="0"/>
          <w:numId w:val="6"/>
        </w:numPr>
      </w:pPr>
      <w:r>
        <w:t>Aircraft JSON</w:t>
      </w:r>
    </w:p>
    <w:p w14:paraId="20123CD0" w14:textId="77777777" w:rsidR="00EE3F68" w:rsidRDefault="00EE3F68" w:rsidP="00EE3F68">
      <w:r>
        <w:t>The CONSOLE interface reports debug messages and AT command responses in addition to the selected reporting protocol. If the CONSOLE interface is being used as a reporting interface, it is recommended to send AT+LOG_LEVEL=SILENT to silence any debug logs that might corrupt the reported data, and to avoid sending additional AT commands while reading reported data in order to avoid the reported data being interspersed with OK and other AT command responses from the ADSBee m1421.</w:t>
      </w:r>
    </w:p>
    <w:p w14:paraId="76B3B66D" w14:textId="77777777" w:rsidR="00926A91" w:rsidRDefault="00926A91">
      <w:pPr>
        <w:rPr>
          <w:rFonts w:ascii="Poppins" w:eastAsiaTheme="majorEastAsia" w:hAnsi="Poppins" w:cstheme="majorBidi"/>
          <w:color w:val="008139" w:themeColor="accent1" w:themeShade="BF"/>
          <w:sz w:val="26"/>
          <w:szCs w:val="26"/>
        </w:rPr>
      </w:pPr>
      <w:r>
        <w:br w:type="page"/>
      </w:r>
    </w:p>
    <w:p w14:paraId="676A5CA5" w14:textId="77777777" w:rsidR="00137C63" w:rsidRDefault="00137C63">
      <w:pPr>
        <w:pStyle w:val="Heading2"/>
        <w:numPr>
          <w:ilvl w:val="1"/>
          <w:numId w:val="4"/>
        </w:numPr>
      </w:pPr>
      <w:bookmarkStart w:id="57" w:name="_Toc230658085"/>
      <w:bookmarkStart w:id="58" w:name="_Toc237911230"/>
      <w:r>
        <w:lastRenderedPageBreak/>
        <w:t>CSB</w:t>
      </w:r>
      <w:r w:rsidR="00937483">
        <w:t>ee</w:t>
      </w:r>
      <w:bookmarkEnd w:id="57"/>
      <w:bookmarkEnd w:id="58"/>
    </w:p>
    <w:p w14:paraId="7671191A" w14:textId="77777777" w:rsidR="00137C63" w:rsidRDefault="00137C63" w:rsidP="00137C63">
      <w:r>
        <w:t>Comma Separated Bee protocol containing information about tracked aircraft as plain text.</w:t>
      </w:r>
    </w:p>
    <w:p w14:paraId="6BDD019D" w14:textId="77777777" w:rsidR="00937483" w:rsidRDefault="00937483" w:rsidP="00137C63">
      <w:r>
        <w:t>The CSBee protocol is</w:t>
      </w:r>
      <w:r w:rsidR="00C95BEA">
        <w:t xml:space="preserve"> heavily</w:t>
      </w:r>
      <w:r>
        <w:t xml:space="preserve"> inspired by the Aerobits Aero CSV protocol.</w:t>
      </w:r>
    </w:p>
    <w:p w14:paraId="1893D7F4" w14:textId="77777777" w:rsidR="000C2F81" w:rsidRDefault="00755138">
      <w:pPr>
        <w:pStyle w:val="Heading3"/>
        <w:numPr>
          <w:ilvl w:val="2"/>
          <w:numId w:val="4"/>
        </w:numPr>
      </w:pPr>
      <w:bookmarkStart w:id="59" w:name="_Toc230658086"/>
      <w:bookmarkStart w:id="60" w:name="_Toc237911231"/>
      <w:r>
        <w:t>CSBee Protocol Version History</w:t>
      </w:r>
      <w:bookmarkEnd w:id="59"/>
      <w:bookmarkEnd w:id="60"/>
    </w:p>
    <w:p w14:paraId="7AD05F1D" w14:textId="77777777" w:rsidR="000C2F81" w:rsidRPr="00CC6B4D" w:rsidRDefault="00755138" w:rsidP="00CC6B4D">
      <w:r>
        <w:t>Consult the table below for a version history of the CSBee protocol. Each version of the ADSBee firmware writes only the most recent version of the CSBee protocol. All versions of the CSBee protocol except for the most recent version are considered deprecated. Whenever possible, efforts are made to reduce breaking changes to the CSBee protocol when incrementing the version number.</w:t>
      </w:r>
    </w:p>
    <w:p w14:paraId="26DDD392" w14:textId="77777777" w:rsidR="000C2F81" w:rsidRPr="00CC6B4D" w:rsidRDefault="00755138" w:rsidP="00CC6B4D">
      <w:pPr>
        <w:pStyle w:val="ListParagraph"/>
        <w:ind w:left="0"/>
      </w:pPr>
      <w:r w:rsidRPr="00CC6B4D">
        <w:t>Current protocol version: 3</w:t>
      </w:r>
    </w:p>
    <w:tbl>
      <w:tblPr>
        <w:tblW w:w="109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728"/>
        <w:gridCol w:w="2970"/>
        <w:gridCol w:w="6300"/>
      </w:tblGrid>
      <w:tr w:rsidR="00B37EFC" w14:paraId="5A820BC7" w14:textId="77777777" w:rsidTr="00CC6B4D">
        <w:tc>
          <w:tcPr>
            <w:tcW w:w="1728"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70A616E" w14:textId="77777777" w:rsidR="000C2F81" w:rsidRPr="00CC6B4D" w:rsidRDefault="00755138" w:rsidP="00CC6B4D">
            <w:pPr>
              <w:spacing w:after="0"/>
              <w:jc w:val="center"/>
              <w:rPr>
                <w:b/>
                <w:bCs/>
              </w:rPr>
            </w:pPr>
            <w:r w:rsidRPr="00CC6B4D">
              <w:rPr>
                <w:b/>
                <w:bCs/>
              </w:rPr>
              <w:t xml:space="preserve">CSBee </w:t>
            </w:r>
            <w:r>
              <w:rPr>
                <w:b/>
                <w:bCs/>
              </w:rPr>
              <w:t>Protocol Version</w:t>
            </w:r>
          </w:p>
        </w:tc>
        <w:tc>
          <w:tcPr>
            <w:tcW w:w="297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448872F" w14:textId="77777777" w:rsidR="000C2F81" w:rsidRPr="00CC6B4D" w:rsidRDefault="00755138" w:rsidP="00CC6B4D">
            <w:pPr>
              <w:spacing w:after="0"/>
              <w:jc w:val="center"/>
              <w:rPr>
                <w:b/>
                <w:bCs/>
              </w:rPr>
            </w:pPr>
            <w:r>
              <w:rPr>
                <w:b/>
                <w:bCs/>
              </w:rPr>
              <w:t>Introductory Firmware Revision</w:t>
            </w:r>
          </w:p>
        </w:tc>
        <w:tc>
          <w:tcPr>
            <w:tcW w:w="630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D770830" w14:textId="77777777" w:rsidR="000C2F81" w:rsidRPr="00CC6B4D" w:rsidRDefault="00755138" w:rsidP="00CC6B4D">
            <w:pPr>
              <w:spacing w:after="0"/>
              <w:jc w:val="center"/>
              <w:rPr>
                <w:b/>
                <w:bCs/>
              </w:rPr>
            </w:pPr>
            <w:r w:rsidRPr="00CC6B4D">
              <w:rPr>
                <w:b/>
                <w:bCs/>
              </w:rPr>
              <w:t>Description</w:t>
            </w:r>
          </w:p>
        </w:tc>
      </w:tr>
      <w:tr w:rsidR="00B37EFC" w:rsidRPr="00C95BEA" w14:paraId="79209652" w14:textId="77777777" w:rsidTr="00CC6B4D">
        <w:tc>
          <w:tcPr>
            <w:tcW w:w="1728" w:type="dxa"/>
            <w:tcBorders>
              <w:top w:val="single" w:sz="6" w:space="0" w:color="000000"/>
              <w:left w:val="single" w:sz="6" w:space="0" w:color="000000"/>
              <w:bottom w:val="single" w:sz="6" w:space="0" w:color="000000"/>
              <w:right w:val="single" w:sz="6" w:space="0" w:color="000000"/>
            </w:tcBorders>
            <w:hideMark/>
          </w:tcPr>
          <w:p w14:paraId="4A0AB22D" w14:textId="77777777" w:rsidR="000C2F81" w:rsidRPr="00C95BEA" w:rsidRDefault="00755138" w:rsidP="00B37EFC">
            <w:pPr>
              <w:spacing w:after="0"/>
              <w:jc w:val="center"/>
            </w:pPr>
            <w:r>
              <w:t>1</w:t>
            </w:r>
          </w:p>
        </w:tc>
        <w:tc>
          <w:tcPr>
            <w:tcW w:w="2970" w:type="dxa"/>
            <w:tcBorders>
              <w:top w:val="single" w:sz="6" w:space="0" w:color="000000"/>
              <w:left w:val="single" w:sz="6" w:space="0" w:color="000000"/>
              <w:bottom w:val="single" w:sz="6" w:space="0" w:color="000000"/>
              <w:right w:val="single" w:sz="6" w:space="0" w:color="000000"/>
            </w:tcBorders>
          </w:tcPr>
          <w:p w14:paraId="17623CDF" w14:textId="77777777" w:rsidR="000C2F81" w:rsidRDefault="000C2F81" w:rsidP="00363144">
            <w:pPr>
              <w:spacing w:after="0"/>
            </w:pPr>
          </w:p>
        </w:tc>
        <w:tc>
          <w:tcPr>
            <w:tcW w:w="6300" w:type="dxa"/>
            <w:tcBorders>
              <w:top w:val="single" w:sz="6" w:space="0" w:color="000000"/>
              <w:left w:val="single" w:sz="6" w:space="0" w:color="000000"/>
              <w:bottom w:val="single" w:sz="6" w:space="0" w:color="000000"/>
              <w:right w:val="single" w:sz="6" w:space="0" w:color="000000"/>
            </w:tcBorders>
            <w:hideMark/>
          </w:tcPr>
          <w:p w14:paraId="2EC5E64B" w14:textId="77777777" w:rsidR="000C2F81" w:rsidRPr="00C95BEA" w:rsidRDefault="00755138" w:rsidP="00363144">
            <w:pPr>
              <w:spacing w:after="0"/>
            </w:pPr>
            <w:r>
              <w:t>Initial release.</w:t>
            </w:r>
          </w:p>
        </w:tc>
      </w:tr>
      <w:tr w:rsidR="00B37EFC" w:rsidRPr="00C95BEA" w14:paraId="79868AA2"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7233C823" w14:textId="77777777" w:rsidR="000C2F81" w:rsidRDefault="00755138" w:rsidP="00B37EFC">
            <w:pPr>
              <w:spacing w:after="0"/>
              <w:jc w:val="center"/>
            </w:pPr>
            <w:r>
              <w:t>2</w:t>
            </w:r>
          </w:p>
        </w:tc>
        <w:tc>
          <w:tcPr>
            <w:tcW w:w="2970" w:type="dxa"/>
            <w:tcBorders>
              <w:top w:val="single" w:sz="6" w:space="0" w:color="000000"/>
              <w:left w:val="single" w:sz="6" w:space="0" w:color="000000"/>
              <w:bottom w:val="single" w:sz="6" w:space="0" w:color="000000"/>
              <w:right w:val="single" w:sz="6" w:space="0" w:color="000000"/>
            </w:tcBorders>
          </w:tcPr>
          <w:p w14:paraId="4791ECC3" w14:textId="77777777" w:rsidR="000C2F81" w:rsidRDefault="00755138" w:rsidP="00363144">
            <w:pPr>
              <w:spacing w:after="0"/>
            </w:pPr>
            <w:r>
              <w:t>adsbee_1090-0.9.0-rc1</w:t>
            </w:r>
          </w:p>
        </w:tc>
        <w:tc>
          <w:tcPr>
            <w:tcW w:w="6300" w:type="dxa"/>
            <w:tcBorders>
              <w:top w:val="single" w:sz="6" w:space="0" w:color="000000"/>
              <w:left w:val="single" w:sz="6" w:space="0" w:color="000000"/>
              <w:bottom w:val="single" w:sz="6" w:space="0" w:color="000000"/>
              <w:right w:val="single" w:sz="6" w:space="0" w:color="000000"/>
            </w:tcBorders>
          </w:tcPr>
          <w:p w14:paraId="4434CD08" w14:textId="77777777" w:rsidR="000C2F81" w:rsidRDefault="00755138">
            <w:pPr>
              <w:pStyle w:val="ListParagraph"/>
              <w:numPr>
                <w:ilvl w:val="0"/>
                <w:numId w:val="6"/>
              </w:numPr>
              <w:spacing w:after="0"/>
            </w:pPr>
            <w:r>
              <w:t>Add UAT contacts.</w:t>
            </w:r>
          </w:p>
          <w:p w14:paraId="38AA7DBB" w14:textId="77777777" w:rsidR="000C2F81" w:rsidRDefault="00755138">
            <w:pPr>
              <w:pStyle w:val="ListParagraph"/>
              <w:numPr>
                <w:ilvl w:val="0"/>
                <w:numId w:val="6"/>
              </w:numPr>
              <w:spacing w:after="0"/>
            </w:pPr>
            <w:r>
              <w:t>Change bit flag positions.</w:t>
            </w:r>
          </w:p>
          <w:p w14:paraId="7FA62FE5" w14:textId="77777777" w:rsidR="000C2F81" w:rsidRDefault="00755138">
            <w:pPr>
              <w:pStyle w:val="ListParagraph"/>
              <w:numPr>
                <w:ilvl w:val="0"/>
                <w:numId w:val="6"/>
              </w:numPr>
              <w:spacing w:after="0"/>
            </w:pPr>
            <w:r>
              <w:t>Add dedicated fields for GNSS / baro vertical rates.</w:t>
            </w:r>
          </w:p>
          <w:p w14:paraId="2588508A" w14:textId="77777777" w:rsidR="000C2F81" w:rsidRDefault="00755138">
            <w:pPr>
              <w:pStyle w:val="ListParagraph"/>
              <w:numPr>
                <w:ilvl w:val="0"/>
                <w:numId w:val="6"/>
              </w:numPr>
              <w:spacing w:after="0"/>
            </w:pPr>
            <w:r>
              <w:t>Add additional aircraft info (e.g. dimensions).</w:t>
            </w:r>
          </w:p>
        </w:tc>
      </w:tr>
      <w:tr w:rsidR="00B37EFC" w:rsidRPr="00C95BEA" w14:paraId="316473F1" w14:textId="77777777" w:rsidTr="00CC6B4D">
        <w:tc>
          <w:tcPr>
            <w:tcW w:w="1728" w:type="dxa"/>
            <w:tcBorders>
              <w:top w:val="single" w:sz="6" w:space="0" w:color="000000"/>
              <w:left w:val="single" w:sz="6" w:space="0" w:color="000000"/>
              <w:bottom w:val="single" w:sz="6" w:space="0" w:color="000000"/>
              <w:right w:val="single" w:sz="6" w:space="0" w:color="000000"/>
            </w:tcBorders>
          </w:tcPr>
          <w:p w14:paraId="39815426" w14:textId="77777777" w:rsidR="000C2F81" w:rsidRDefault="00755138" w:rsidP="00B37EFC">
            <w:pPr>
              <w:spacing w:after="0"/>
              <w:jc w:val="center"/>
            </w:pPr>
            <w:r>
              <w:t>3</w:t>
            </w:r>
          </w:p>
        </w:tc>
        <w:tc>
          <w:tcPr>
            <w:tcW w:w="2970" w:type="dxa"/>
            <w:tcBorders>
              <w:top w:val="single" w:sz="6" w:space="0" w:color="000000"/>
              <w:left w:val="single" w:sz="6" w:space="0" w:color="000000"/>
              <w:bottom w:val="single" w:sz="6" w:space="0" w:color="000000"/>
              <w:right w:val="single" w:sz="6" w:space="0" w:color="000000"/>
            </w:tcBorders>
          </w:tcPr>
          <w:p w14:paraId="318613D7" w14:textId="77777777" w:rsidR="000C2F81" w:rsidRDefault="00755138" w:rsidP="00363144">
            <w:pPr>
              <w:spacing w:after="0"/>
            </w:pPr>
            <w:r>
              <w:t>adsbee_1090-0.9.0-rc15</w:t>
            </w:r>
          </w:p>
        </w:tc>
        <w:tc>
          <w:tcPr>
            <w:tcW w:w="6300" w:type="dxa"/>
            <w:tcBorders>
              <w:top w:val="single" w:sz="6" w:space="0" w:color="000000"/>
              <w:left w:val="single" w:sz="6" w:space="0" w:color="000000"/>
              <w:bottom w:val="single" w:sz="6" w:space="0" w:color="000000"/>
              <w:right w:val="single" w:sz="6" w:space="0" w:color="000000"/>
            </w:tcBorders>
          </w:tcPr>
          <w:p w14:paraId="7FB3F75E" w14:textId="77777777" w:rsidR="000C2F81" w:rsidRDefault="00755138">
            <w:pPr>
              <w:pStyle w:val="ListParagraph"/>
              <w:numPr>
                <w:ilvl w:val="0"/>
                <w:numId w:val="6"/>
              </w:numPr>
              <w:spacing w:after="0"/>
            </w:pPr>
            <w:r>
              <w:t>Add is_non_transponder flag to Mode S aircraft.</w:t>
            </w:r>
          </w:p>
          <w:p w14:paraId="3625D04D" w14:textId="77777777" w:rsidR="000C2F81" w:rsidRDefault="00755138">
            <w:pPr>
              <w:pStyle w:val="ListParagraph"/>
              <w:numPr>
                <w:ilvl w:val="0"/>
                <w:numId w:val="6"/>
              </w:numPr>
              <w:spacing w:after="0"/>
            </w:pPr>
            <w:r>
              <w:t>Prepend address qualifier to UAT ICAO addresses.</w:t>
            </w:r>
          </w:p>
          <w:p w14:paraId="63B4FD40" w14:textId="77777777" w:rsidR="000C2F81" w:rsidRDefault="00755138">
            <w:pPr>
              <w:pStyle w:val="ListParagraph"/>
              <w:numPr>
                <w:ilvl w:val="0"/>
                <w:numId w:val="6"/>
              </w:numPr>
              <w:spacing w:after="0"/>
            </w:pPr>
            <w:r>
              <w:t>Add is_utc_coupled flag to UAT aircraft.</w:t>
            </w:r>
          </w:p>
        </w:tc>
      </w:tr>
    </w:tbl>
    <w:p w14:paraId="75C0A968" w14:textId="77777777" w:rsidR="000C2F81" w:rsidRDefault="000C2F81" w:rsidP="00EF5FAA">
      <w:pPr>
        <w:pStyle w:val="Heading3"/>
      </w:pPr>
    </w:p>
    <w:p w14:paraId="7B2FF835" w14:textId="77777777" w:rsidR="00EF5FAA" w:rsidRDefault="00EF5FAA">
      <w:pPr>
        <w:pStyle w:val="Heading3"/>
        <w:numPr>
          <w:ilvl w:val="2"/>
          <w:numId w:val="4"/>
        </w:numPr>
        <w:sectPr w:rsidR="00EF5FAA" w:rsidSect="00170045">
          <w:pgSz w:w="12240" w:h="15840"/>
          <w:pgMar w:top="720" w:right="720" w:bottom="720" w:left="720" w:header="288" w:footer="288" w:gutter="0"/>
          <w:cols w:space="720"/>
          <w:docGrid w:linePitch="360"/>
        </w:sectPr>
      </w:pPr>
      <w:bookmarkStart w:id="61" w:name="_Toc230658087"/>
    </w:p>
    <w:p w14:paraId="7A520C00" w14:textId="77777777" w:rsidR="00C95BEA" w:rsidRPr="0099588D" w:rsidRDefault="00C43F4C">
      <w:pPr>
        <w:pStyle w:val="Heading3"/>
        <w:numPr>
          <w:ilvl w:val="2"/>
          <w:numId w:val="4"/>
        </w:numPr>
      </w:pPr>
      <w:bookmarkStart w:id="62" w:name="_Toc237911232"/>
      <w:r>
        <w:lastRenderedPageBreak/>
        <w:t xml:space="preserve">Mode S </w:t>
      </w:r>
      <w:r w:rsidR="00C95BEA" w:rsidRPr="0099588D">
        <w:t>Aircraft Message</w:t>
      </w:r>
      <w:bookmarkEnd w:id="61"/>
      <w:bookmarkEnd w:id="62"/>
    </w:p>
    <w:p w14:paraId="38A35ADB" w14:textId="77777777" w:rsidR="00C95BEA" w:rsidRDefault="00C95BEA" w:rsidP="00C95BEA">
      <w:r>
        <w:t>This message contains information about an aircraft being tracked via ADS-B (1090MHz). Aircraft reports are provided once per second, per aircraft, until contact with the aircraft has been lost for 60 seconds.</w:t>
      </w:r>
    </w:p>
    <w:p w14:paraId="6DE14AF6" w14:textId="77777777" w:rsidR="00C95BEA" w:rsidRPr="00C96409" w:rsidRDefault="00C95BEA" w:rsidP="00C96409">
      <w:pPr>
        <w:pStyle w:val="code"/>
      </w:pPr>
      <w:r w:rsidRPr="00C96409">
        <w:t>#A:ICAO,FLAGS,CALL,SQ</w:t>
      </w:r>
      <w:r w:rsidR="00F74C29" w:rsidRPr="00C96409">
        <w:t>UAWK,ECAT</w:t>
      </w:r>
      <w:r w:rsidRPr="00C96409">
        <w:t>,LAT,LON,BARO</w:t>
      </w:r>
      <w:r w:rsidR="00987FDA">
        <w:t>_ALT</w:t>
      </w:r>
      <w:r w:rsidRPr="00C96409">
        <w:t>,</w:t>
      </w:r>
      <w:r w:rsidR="00987FDA">
        <w:t>GNSS_ALT</w:t>
      </w:r>
      <w:r w:rsidR="0089643D" w:rsidRPr="00C96409">
        <w:t>,</w:t>
      </w:r>
      <w:r w:rsidR="00987FDA">
        <w:t>DIR</w:t>
      </w:r>
      <w:r w:rsidRPr="00C96409">
        <w:t>,</w:t>
      </w:r>
      <w:r w:rsidR="00987FDA">
        <w:t>SPEED</w:t>
      </w:r>
      <w:r w:rsidRPr="00C96409">
        <w:t>,</w:t>
      </w:r>
      <w:r w:rsidR="00987FDA">
        <w:t>BARO_VRATE,GNSS_VRATE</w:t>
      </w:r>
      <w:r w:rsidRPr="00C96409">
        <w:t>,</w:t>
      </w:r>
      <w:r w:rsidR="00987FDA">
        <w:t>NICNAC,ACDIMS,VERSION,</w:t>
      </w:r>
      <w:r w:rsidRPr="00C96409">
        <w:t>SIGS,SIGQ,</w:t>
      </w:r>
      <w:r w:rsidR="00987FDA">
        <w:t>S</w:t>
      </w:r>
      <w:r w:rsidRPr="00C96409">
        <w:t>FPS,</w:t>
      </w:r>
      <w:r w:rsidR="00987FDA">
        <w:t>E</w:t>
      </w:r>
      <w:r w:rsidR="00F74C29" w:rsidRPr="00C96409">
        <w:t>SFPS</w:t>
      </w:r>
      <w:r w:rsidRPr="00C96409">
        <w:t>,CRC\r\n</w:t>
      </w:r>
    </w:p>
    <w:p w14:paraId="7705C38A" w14:textId="77777777" w:rsidR="00C96409" w:rsidRPr="00C95BEA" w:rsidRDefault="00C96409" w:rsidP="00893FC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914208" w:rsidRPr="00C95BEA" w14:paraId="0E11B16B"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32B6EDC" w14:textId="77777777" w:rsidR="00914208" w:rsidRPr="00C95BEA" w:rsidRDefault="000D0F95"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2448ACCA" w14:textId="77777777" w:rsidR="00914208" w:rsidRPr="000D0F95" w:rsidRDefault="000D0F95" w:rsidP="00C95BEA">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13198412" w14:textId="77777777" w:rsidR="00914208" w:rsidRPr="00C95BEA" w:rsidRDefault="00914208" w:rsidP="00C95BEA">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54EC7357" w14:textId="77777777" w:rsidR="00914208" w:rsidRPr="00C95BEA" w:rsidRDefault="00914208" w:rsidP="00C95BEA">
            <w:pPr>
              <w:spacing w:after="0"/>
            </w:pPr>
            <w:r w:rsidRPr="00C95BEA">
              <w:rPr>
                <w:b/>
                <w:bCs/>
              </w:rPr>
              <w:t>Example value</w:t>
            </w:r>
          </w:p>
        </w:tc>
      </w:tr>
      <w:tr w:rsidR="000D0F95" w:rsidRPr="00C95BEA" w14:paraId="7584C6D7"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57CFFD0F" w14:textId="77777777" w:rsidR="000D0F95" w:rsidRPr="00C95BEA" w:rsidRDefault="000D0F95" w:rsidP="00C95BEA">
            <w:pPr>
              <w:spacing w:after="0"/>
            </w:pPr>
            <w:r>
              <w:t>#A</w:t>
            </w:r>
          </w:p>
        </w:tc>
        <w:tc>
          <w:tcPr>
            <w:tcW w:w="6030" w:type="dxa"/>
            <w:tcBorders>
              <w:top w:val="single" w:sz="6" w:space="0" w:color="000000"/>
              <w:left w:val="single" w:sz="6" w:space="0" w:color="000000"/>
              <w:bottom w:val="single" w:sz="6" w:space="0" w:color="000000"/>
              <w:right w:val="single" w:sz="6" w:space="0" w:color="000000"/>
            </w:tcBorders>
            <w:vAlign w:val="center"/>
          </w:tcPr>
          <w:p w14:paraId="612C0236" w14:textId="77777777" w:rsidR="000D0F95" w:rsidRPr="00C95BEA" w:rsidRDefault="00D94C92" w:rsidP="00C95BEA">
            <w:pPr>
              <w:spacing w:after="0"/>
            </w:pPr>
            <w:r>
              <w:t>Mode S a</w:t>
            </w:r>
            <w:r w:rsidR="000D0F95">
              <w:t>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705DC2AE" w14:textId="77777777" w:rsidR="000D0F95" w:rsidRDefault="000D0F95" w:rsidP="00C95BEA">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58029115" w14:textId="77777777" w:rsidR="000D0F95" w:rsidRPr="00C95BEA" w:rsidRDefault="000D0F95" w:rsidP="00C95BEA">
            <w:pPr>
              <w:spacing w:after="0"/>
            </w:pPr>
          </w:p>
        </w:tc>
      </w:tr>
      <w:tr w:rsidR="00914208" w:rsidRPr="00C95BEA" w14:paraId="59763776"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01CD1BBF" w14:textId="77777777" w:rsidR="00914208" w:rsidRPr="00C95BEA" w:rsidRDefault="00914208" w:rsidP="00C95BEA">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4AE289B" w14:textId="77777777" w:rsidR="00914208" w:rsidRPr="00C95BEA" w:rsidRDefault="00914208" w:rsidP="00C95BEA">
            <w:pPr>
              <w:spacing w:after="0"/>
            </w:pPr>
            <w:r w:rsidRPr="00C95BEA">
              <w:t>ICAO number of aircraft (3 bytes)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1858A153"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B319D8F" w14:textId="77777777" w:rsidR="00914208" w:rsidRPr="00C95BEA" w:rsidRDefault="00914208" w:rsidP="00C95BEA">
            <w:pPr>
              <w:spacing w:after="0"/>
            </w:pPr>
            <w:r w:rsidRPr="00C95BEA">
              <w:t>3C65AC</w:t>
            </w:r>
          </w:p>
        </w:tc>
      </w:tr>
      <w:tr w:rsidR="00914208" w:rsidRPr="00C95BEA" w14:paraId="2F80C1A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273A92C5" w14:textId="77777777" w:rsidR="00914208" w:rsidRPr="00C95BEA" w:rsidRDefault="00914208" w:rsidP="00C95BEA">
            <w:pPr>
              <w:spacing w:after="0"/>
            </w:pP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D1D4E6F" w14:textId="534C331D" w:rsidR="00914208" w:rsidRPr="00C95BEA" w:rsidRDefault="00914208" w:rsidP="00C95BEA">
            <w:pPr>
              <w:spacing w:after="0"/>
            </w:pPr>
            <w:r w:rsidRPr="00C95BEA">
              <w:t xml:space="preserve">Flags bitfield, see table </w:t>
            </w:r>
            <w:r w:rsidR="004673CC">
              <w:fldChar w:fldCharType="begin"/>
            </w:r>
            <w:r w:rsidR="004673CC">
              <w:instrText xml:space="preserve"> REF _Ref176012741 \r \h </w:instrText>
            </w:r>
            <w:r w:rsidR="004673CC">
              <w:fldChar w:fldCharType="separate"/>
            </w:r>
            <w:r w:rsidR="00D55B71">
              <w:t>4.1.2.1</w:t>
            </w:r>
            <w:r w:rsidR="004673CC">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3856BB03" w14:textId="77777777" w:rsidR="00914208" w:rsidRPr="00C95BEA" w:rsidRDefault="00914208" w:rsidP="00C95BEA">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2512EE3" w14:textId="77777777" w:rsidR="00914208" w:rsidRPr="00C95BEA" w:rsidRDefault="00D20238" w:rsidP="00C95BEA">
            <w:pPr>
              <w:spacing w:after="0"/>
            </w:pPr>
            <w:r>
              <w:t>12F356A8</w:t>
            </w:r>
          </w:p>
        </w:tc>
      </w:tr>
      <w:tr w:rsidR="00914208" w:rsidRPr="00C95BEA" w14:paraId="78FEA79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799157C3" w14:textId="77777777" w:rsidR="00914208" w:rsidRPr="00C95BEA" w:rsidRDefault="00914208" w:rsidP="00C95BEA">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7E0D3F7" w14:textId="77777777" w:rsidR="00914208" w:rsidRPr="00C95BEA" w:rsidRDefault="00914208" w:rsidP="00C95BEA">
            <w:pPr>
              <w:spacing w:after="0"/>
            </w:pPr>
            <w:r w:rsidRPr="00C95BEA">
              <w:t>Callsign of aircraft</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67309BCC" w14:textId="77777777" w:rsidR="00914208" w:rsidRPr="00C95BEA" w:rsidRDefault="00914208" w:rsidP="00C95BEA">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ED5BE9F" w14:textId="77777777" w:rsidR="00914208" w:rsidRPr="00C95BEA" w:rsidRDefault="00914208" w:rsidP="00C95BEA">
            <w:pPr>
              <w:spacing w:after="0"/>
            </w:pPr>
            <w:r w:rsidRPr="00C95BEA">
              <w:t>N61ZP</w:t>
            </w:r>
          </w:p>
        </w:tc>
      </w:tr>
      <w:tr w:rsidR="00914208" w:rsidRPr="00C95BEA" w14:paraId="59CF818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C71014F" w14:textId="77777777" w:rsidR="00914208" w:rsidRPr="00C95BEA" w:rsidRDefault="00914208" w:rsidP="00C95BEA">
            <w:pPr>
              <w:spacing w:after="0"/>
            </w:pPr>
            <w:r w:rsidRPr="00C95BEA">
              <w:t>SQ</w:t>
            </w:r>
            <w:r w:rsidR="00E12670">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64C1447" w14:textId="77777777" w:rsidR="00914208" w:rsidRPr="00C95BEA" w:rsidRDefault="00914208" w:rsidP="00C95BEA">
            <w:pPr>
              <w:spacing w:after="0"/>
            </w:pPr>
            <w:r w:rsidRPr="00C95BEA">
              <w:t>SQUAWK of aircraft</w:t>
            </w:r>
            <w:r w:rsidR="008770CB">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5FB2ED2A" w14:textId="77777777" w:rsidR="00914208" w:rsidRPr="00C95BEA" w:rsidRDefault="00914208" w:rsidP="00C95BEA">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E414A62" w14:textId="77777777" w:rsidR="00914208" w:rsidRPr="00C95BEA" w:rsidRDefault="00914208" w:rsidP="00C95BEA">
            <w:pPr>
              <w:spacing w:after="0"/>
            </w:pPr>
            <w:r w:rsidRPr="00C95BEA">
              <w:t>7232</w:t>
            </w:r>
          </w:p>
        </w:tc>
      </w:tr>
      <w:tr w:rsidR="00E12670" w:rsidRPr="00C95BEA" w14:paraId="7AF161E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08A99993" w14:textId="77777777" w:rsidR="00E12670" w:rsidRPr="00C95BEA" w:rsidRDefault="00E12670" w:rsidP="00E12670">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6D755B57" w14:textId="34A019C5" w:rsidR="00E12670" w:rsidRPr="00C95BEA" w:rsidRDefault="00E12670" w:rsidP="00E12670">
            <w:pPr>
              <w:spacing w:after="0"/>
            </w:pPr>
            <w:r w:rsidRPr="00C95BEA">
              <w:t xml:space="preserve">Emitter category, see table </w:t>
            </w:r>
            <w:r w:rsidR="008770CB">
              <w:fldChar w:fldCharType="begin"/>
            </w:r>
            <w:r w:rsidR="008770CB">
              <w:instrText xml:space="preserve"> REF _Ref176013441 \r \h </w:instrText>
            </w:r>
            <w:r w:rsidR="008770CB">
              <w:fldChar w:fldCharType="separate"/>
            </w:r>
            <w:r w:rsidR="00D55B71">
              <w:t>4.1.2.2</w:t>
            </w:r>
            <w:r w:rsidR="008770CB">
              <w:fldChar w:fldCharType="end"/>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4A3E089F"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8DDAAE1" w14:textId="77777777" w:rsidR="00E12670" w:rsidRPr="00C95BEA" w:rsidRDefault="00E12670" w:rsidP="00E12670">
            <w:pPr>
              <w:spacing w:after="0"/>
            </w:pPr>
            <w:r w:rsidRPr="00C95BEA">
              <w:t>14</w:t>
            </w:r>
          </w:p>
        </w:tc>
      </w:tr>
      <w:tr w:rsidR="00E12670" w:rsidRPr="00C95BEA" w14:paraId="5257405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19452DBD" w14:textId="77777777" w:rsidR="00E12670" w:rsidRPr="00C95BEA" w:rsidRDefault="00E12670" w:rsidP="00E12670">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DF87146" w14:textId="77777777" w:rsidR="00E12670" w:rsidRPr="00C95BEA" w:rsidRDefault="00E12670" w:rsidP="00E12670">
            <w:pPr>
              <w:spacing w:after="0"/>
            </w:pPr>
            <w:r w:rsidRPr="00C95BEA">
              <w:t>Latitude,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F1E3418"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4C12FE6" w14:textId="77777777" w:rsidR="00E12670" w:rsidRPr="00C95BEA" w:rsidRDefault="00E12670" w:rsidP="00E12670">
            <w:pPr>
              <w:spacing w:after="0"/>
            </w:pPr>
            <w:r w:rsidRPr="00C95BEA">
              <w:t>57.57634</w:t>
            </w:r>
          </w:p>
        </w:tc>
      </w:tr>
      <w:tr w:rsidR="00E12670" w:rsidRPr="00C95BEA" w14:paraId="1F805C84"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784CA691" w14:textId="77777777" w:rsidR="00E12670" w:rsidRPr="00C95BEA" w:rsidRDefault="00E12670" w:rsidP="00E12670">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F9EFBC4" w14:textId="77777777" w:rsidR="00E12670" w:rsidRPr="00C95BEA" w:rsidRDefault="00E12670" w:rsidP="00E12670">
            <w:pPr>
              <w:spacing w:after="0"/>
            </w:pPr>
            <w:r w:rsidRPr="00C95BEA">
              <w:t>Longitude, in degrees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12D680C" w14:textId="77777777" w:rsidR="00E12670" w:rsidRPr="00C95BEA" w:rsidRDefault="00E12670" w:rsidP="00E12670">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5FD3FAB" w14:textId="77777777" w:rsidR="00E12670" w:rsidRPr="00C95BEA" w:rsidRDefault="00E12670" w:rsidP="00E12670">
            <w:pPr>
              <w:spacing w:after="0"/>
            </w:pPr>
            <w:r w:rsidRPr="00C95BEA">
              <w:t>17.59554</w:t>
            </w:r>
          </w:p>
        </w:tc>
      </w:tr>
      <w:tr w:rsidR="00E12670" w:rsidRPr="00C95BEA" w14:paraId="3468B2A3"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1A69E748" w14:textId="77777777" w:rsidR="00E12670" w:rsidRPr="00C95BEA" w:rsidRDefault="00D94C92" w:rsidP="00E12670">
            <w:pPr>
              <w:spacing w:after="0"/>
            </w:pPr>
            <w:r>
              <w:t>BARO_ALT</w:t>
            </w:r>
            <w:r w:rsidR="00E12670"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BDA78E4" w14:textId="77777777" w:rsidR="00E12670" w:rsidRPr="00C95BEA" w:rsidRDefault="00E12670" w:rsidP="00E12670">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375CA476"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81E106A" w14:textId="77777777" w:rsidR="00E12670" w:rsidRPr="00C95BEA" w:rsidRDefault="00E12670" w:rsidP="00E12670">
            <w:pPr>
              <w:spacing w:after="0"/>
            </w:pPr>
            <w:r w:rsidRPr="00C95BEA">
              <w:t>5000</w:t>
            </w:r>
          </w:p>
        </w:tc>
      </w:tr>
      <w:tr w:rsidR="00E12670" w:rsidRPr="00C95BEA" w14:paraId="2AD4CC98"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2F99E1EB" w14:textId="77777777" w:rsidR="00E12670" w:rsidRDefault="00D94C92" w:rsidP="00E12670">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3D7CD1E2" w14:textId="77777777" w:rsidR="00E12670" w:rsidRDefault="00E12670" w:rsidP="00E12670">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788C98F3" w14:textId="77777777" w:rsidR="00E12670"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4D497EA" w14:textId="77777777" w:rsidR="00E12670" w:rsidRPr="00C95BEA" w:rsidRDefault="00E12670" w:rsidP="00E12670">
            <w:pPr>
              <w:spacing w:after="0"/>
            </w:pPr>
            <w:r w:rsidRPr="00C95BEA">
              <w:t>5000</w:t>
            </w:r>
          </w:p>
        </w:tc>
      </w:tr>
      <w:tr w:rsidR="00E12670" w:rsidRPr="00C95BEA" w14:paraId="4C14007A"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40B99BDD" w14:textId="77777777" w:rsidR="00E12670" w:rsidRPr="00C95BEA" w:rsidRDefault="0011244A" w:rsidP="00E12670">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B9D536A" w14:textId="77777777" w:rsidR="00E12670" w:rsidRPr="00C95BEA" w:rsidRDefault="0011244A" w:rsidP="00E12670">
            <w:pPr>
              <w:spacing w:after="0"/>
            </w:pPr>
            <w:r>
              <w:t>Direction of</w:t>
            </w:r>
            <w:r w:rsidR="00E12670" w:rsidRPr="00C95BEA">
              <w:t xml:space="preserve"> aircraft, in degrees [0,360)</w:t>
            </w:r>
            <w:r w:rsidR="008770CB">
              <w:t>.</w:t>
            </w:r>
            <w:r>
              <w:t xml:space="preserve">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4D95D316"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7CFDB12" w14:textId="77777777" w:rsidR="00E12670" w:rsidRPr="00C95BEA" w:rsidRDefault="00E12670" w:rsidP="00E12670">
            <w:pPr>
              <w:spacing w:after="0"/>
            </w:pPr>
            <w:r w:rsidRPr="00C95BEA">
              <w:t>35</w:t>
            </w:r>
          </w:p>
        </w:tc>
      </w:tr>
      <w:tr w:rsidR="00E12670" w:rsidRPr="00C95BEA" w14:paraId="459AB665"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36633857" w14:textId="77777777" w:rsidR="00E12670" w:rsidRPr="00C95BEA" w:rsidRDefault="00D94C92" w:rsidP="00E12670">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7752A4A" w14:textId="77777777" w:rsidR="00E12670" w:rsidRPr="00C95BEA" w:rsidRDefault="00E12670" w:rsidP="00E12670">
            <w:pPr>
              <w:spacing w:after="0"/>
            </w:pPr>
            <w:r w:rsidRPr="00C95BEA">
              <w:t>Horizontal velocity of aircraft, in knots</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04E413B5"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CD4AA6C" w14:textId="77777777" w:rsidR="00E12670" w:rsidRPr="00C95BEA" w:rsidRDefault="00E12670" w:rsidP="00E12670">
            <w:pPr>
              <w:spacing w:after="0"/>
            </w:pPr>
            <w:r w:rsidRPr="00C95BEA">
              <w:t>464</w:t>
            </w:r>
          </w:p>
        </w:tc>
      </w:tr>
      <w:tr w:rsidR="00E12670" w:rsidRPr="00C95BEA" w14:paraId="4675C76B"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5B540D44" w14:textId="77777777" w:rsidR="00E12670" w:rsidRPr="00C95BEA" w:rsidRDefault="00D94C92" w:rsidP="00E12670">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28DDBF8" w14:textId="77777777" w:rsidR="00E12670" w:rsidRPr="00C95BEA" w:rsidRDefault="001B622D" w:rsidP="00E12670">
            <w:pPr>
              <w:spacing w:after="0"/>
            </w:pPr>
            <w:r>
              <w:t>Barometric v</w:t>
            </w:r>
            <w:r w:rsidR="00E12670" w:rsidRPr="00C95BEA">
              <w:t>ertical velocity of aircraft, in ft/min</w:t>
            </w:r>
            <w:r w:rsidR="008770CB">
              <w:t>.</w:t>
            </w:r>
          </w:p>
        </w:tc>
        <w:tc>
          <w:tcPr>
            <w:tcW w:w="1530" w:type="dxa"/>
            <w:tcBorders>
              <w:top w:val="single" w:sz="6" w:space="0" w:color="000000"/>
              <w:left w:val="single" w:sz="6" w:space="0" w:color="000000"/>
              <w:bottom w:val="single" w:sz="6" w:space="0" w:color="000000"/>
              <w:right w:val="single" w:sz="6" w:space="0" w:color="000000"/>
            </w:tcBorders>
          </w:tcPr>
          <w:p w14:paraId="573C9302" w14:textId="77777777" w:rsidR="00E12670" w:rsidRPr="00C95BEA" w:rsidRDefault="00E12670"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9E08C5E" w14:textId="77777777" w:rsidR="00E12670" w:rsidRPr="00C95BEA" w:rsidRDefault="00E12670" w:rsidP="00E12670">
            <w:pPr>
              <w:spacing w:after="0"/>
            </w:pPr>
            <w:r w:rsidRPr="00C95BEA">
              <w:t>-1344</w:t>
            </w:r>
          </w:p>
        </w:tc>
      </w:tr>
      <w:tr w:rsidR="001B622D" w:rsidRPr="00C95BEA" w14:paraId="3CD288E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2F702279" w14:textId="77777777" w:rsidR="001B622D" w:rsidRDefault="00D94C92" w:rsidP="00E12670">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7BE7442F" w14:textId="77777777" w:rsidR="001B622D" w:rsidRPr="00C95BEA" w:rsidRDefault="001B622D" w:rsidP="00E12670">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722FC32C" w14:textId="77777777" w:rsidR="001B622D" w:rsidRDefault="001B622D" w:rsidP="00E12670">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2D5F51D1" w14:textId="77777777" w:rsidR="001B622D" w:rsidRPr="00C95BEA" w:rsidRDefault="001B622D" w:rsidP="00E12670">
            <w:pPr>
              <w:spacing w:after="0"/>
            </w:pPr>
            <w:r>
              <w:t>-1344</w:t>
            </w:r>
          </w:p>
        </w:tc>
      </w:tr>
      <w:tr w:rsidR="004A67CC" w:rsidRPr="00C95BEA" w14:paraId="6752542E"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3DA044A" w14:textId="77777777" w:rsidR="004A67CC" w:rsidRDefault="004A67CC" w:rsidP="004A67CC">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0DE381F2" w14:textId="6E171336" w:rsidR="004A67CC" w:rsidRDefault="004A67CC" w:rsidP="004A67CC">
            <w:pPr>
              <w:spacing w:after="0"/>
            </w:pPr>
            <w:r>
              <w:t xml:space="preserve">Aircraft data integrity. See table </w:t>
            </w:r>
            <w:r>
              <w:fldChar w:fldCharType="begin"/>
            </w:r>
            <w:r>
              <w:instrText xml:space="preserve"> REF _Ref206888411 \r \h </w:instrText>
            </w:r>
            <w:r>
              <w:fldChar w:fldCharType="separate"/>
            </w:r>
            <w:r w:rsidR="00D55B71">
              <w:t>4.1.2.4</w:t>
            </w:r>
            <w:r>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6BFCEC84"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10A685B" w14:textId="77777777" w:rsidR="004A67CC" w:rsidRDefault="004A67CC" w:rsidP="004A67CC">
            <w:pPr>
              <w:spacing w:after="0"/>
            </w:pPr>
          </w:p>
        </w:tc>
      </w:tr>
      <w:tr w:rsidR="004A67CC" w:rsidRPr="00C95BEA" w14:paraId="5AEFF6D9"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5C7462D8" w14:textId="77777777" w:rsidR="004A67CC" w:rsidRDefault="004A67CC" w:rsidP="004A67CC">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7800D527" w14:textId="3622F58B" w:rsidR="004A67CC" w:rsidRDefault="004A67CC" w:rsidP="004A67CC">
            <w:pPr>
              <w:spacing w:after="0"/>
            </w:pPr>
            <w:r>
              <w:t xml:space="preserve">Aircraft physical dimensions and system design assurance. See table </w:t>
            </w:r>
            <w:r>
              <w:fldChar w:fldCharType="begin"/>
            </w:r>
            <w:r>
              <w:instrText xml:space="preserve"> REF _Ref206888432 \r \h </w:instrText>
            </w:r>
            <w:r>
              <w:fldChar w:fldCharType="separate"/>
            </w:r>
            <w:r w:rsidR="00D55B71">
              <w:t>4.1.2.5</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52FE2D75" w14:textId="77777777" w:rsidR="004A67CC" w:rsidRDefault="004A67CC" w:rsidP="004A67CC">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C22B7BE" w14:textId="77777777" w:rsidR="004A67CC" w:rsidRDefault="004A67CC" w:rsidP="004A67CC">
            <w:pPr>
              <w:spacing w:after="0"/>
            </w:pPr>
            <w:r w:rsidRPr="00C95BEA">
              <w:t>31B</w:t>
            </w:r>
            <w:r>
              <w:t>E89F2</w:t>
            </w:r>
          </w:p>
        </w:tc>
      </w:tr>
      <w:tr w:rsidR="00D94C92" w:rsidRPr="00C95BEA" w14:paraId="6442CC6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2DDC237" w14:textId="77777777" w:rsidR="00D94C92" w:rsidRDefault="00D94C92" w:rsidP="00D94C92">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50709A96" w14:textId="77777777" w:rsidR="00D94C92" w:rsidRDefault="00D94C92" w:rsidP="00D94C92">
            <w:pPr>
              <w:spacing w:after="0"/>
            </w:pPr>
            <w:r>
              <w:t>ADS-B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0AE747D5"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5BB79F6" w14:textId="77777777" w:rsidR="00D94C92" w:rsidRDefault="00D94C92" w:rsidP="00D94C92">
            <w:pPr>
              <w:spacing w:after="0"/>
            </w:pPr>
            <w:r>
              <w:t>2</w:t>
            </w:r>
          </w:p>
        </w:tc>
      </w:tr>
      <w:tr w:rsidR="00D94C92" w:rsidRPr="00C95BEA" w14:paraId="309D19BC"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71A94750" w14:textId="77777777" w:rsidR="00D94C92" w:rsidRPr="00C95BEA" w:rsidRDefault="00D94C92" w:rsidP="00D94C92">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0621C07A" w14:textId="77777777" w:rsidR="00D94C92" w:rsidRPr="00C95BEA" w:rsidRDefault="00D94C92" w:rsidP="00D94C92">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57E1B7E6"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958D983" w14:textId="77777777" w:rsidR="00D94C92" w:rsidRPr="00C95BEA" w:rsidRDefault="00D94C92" w:rsidP="00D94C92">
            <w:pPr>
              <w:spacing w:after="0"/>
            </w:pPr>
            <w:r w:rsidRPr="00C95BEA">
              <w:t>-92</w:t>
            </w:r>
          </w:p>
        </w:tc>
      </w:tr>
      <w:tr w:rsidR="00D94C92" w:rsidRPr="00C95BEA" w14:paraId="0B396924"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15F0FC0B" w14:textId="77777777" w:rsidR="00D94C92" w:rsidRDefault="00D94C92" w:rsidP="00D94C92">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5901F50E" w14:textId="77777777" w:rsidR="00D94C92" w:rsidRPr="00C95BEA" w:rsidRDefault="00D94C92" w:rsidP="00D94C92">
            <w:pPr>
              <w:spacing w:after="0"/>
            </w:pPr>
            <w:r w:rsidRPr="00C95BEA">
              <w:t>Signal quality, in dB</w:t>
            </w:r>
            <w:r>
              <w:t>.</w:t>
            </w:r>
          </w:p>
        </w:tc>
        <w:tc>
          <w:tcPr>
            <w:tcW w:w="1530" w:type="dxa"/>
            <w:tcBorders>
              <w:top w:val="single" w:sz="6" w:space="0" w:color="000000"/>
              <w:left w:val="single" w:sz="6" w:space="0" w:color="000000"/>
              <w:bottom w:val="single" w:sz="6" w:space="0" w:color="000000"/>
              <w:right w:val="single" w:sz="6" w:space="0" w:color="000000"/>
            </w:tcBorders>
          </w:tcPr>
          <w:p w14:paraId="3B2309BB"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A391723" w14:textId="77777777" w:rsidR="00D94C92" w:rsidRPr="00C95BEA" w:rsidRDefault="00D94C92" w:rsidP="00D94C92">
            <w:pPr>
              <w:spacing w:after="0"/>
            </w:pPr>
            <w:r w:rsidRPr="00C95BEA">
              <w:t>2</w:t>
            </w:r>
          </w:p>
        </w:tc>
      </w:tr>
      <w:tr w:rsidR="00D94C92" w:rsidRPr="00C95BEA" w14:paraId="3B65E379"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3483523C" w14:textId="77777777" w:rsidR="00D94C92" w:rsidRPr="00C95BEA" w:rsidRDefault="00D94C92" w:rsidP="00D94C92">
            <w:pPr>
              <w:spacing w:after="0"/>
            </w:pPr>
            <w:r>
              <w:t>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2CF69E91" w14:textId="77777777" w:rsidR="00D94C92" w:rsidRPr="00C95BEA" w:rsidRDefault="00D94C92" w:rsidP="00D94C92">
            <w:pPr>
              <w:spacing w:after="0"/>
            </w:pPr>
            <w:r>
              <w:t>Number of valid 56-bit Squitter Mode S frames received from the aircraft during the last second.</w:t>
            </w:r>
          </w:p>
        </w:tc>
        <w:tc>
          <w:tcPr>
            <w:tcW w:w="1530" w:type="dxa"/>
            <w:tcBorders>
              <w:top w:val="single" w:sz="6" w:space="0" w:color="000000"/>
              <w:left w:val="single" w:sz="6" w:space="0" w:color="000000"/>
              <w:bottom w:val="single" w:sz="6" w:space="0" w:color="000000"/>
              <w:right w:val="single" w:sz="6" w:space="0" w:color="000000"/>
            </w:tcBorders>
          </w:tcPr>
          <w:p w14:paraId="0C2DE131" w14:textId="77777777" w:rsidR="00D94C92" w:rsidRPr="00C95BEA"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724D756" w14:textId="77777777" w:rsidR="00D94C92" w:rsidRPr="00C95BEA" w:rsidRDefault="00D94C92" w:rsidP="00D94C92">
            <w:pPr>
              <w:spacing w:after="0"/>
            </w:pPr>
            <w:r>
              <w:t>2</w:t>
            </w:r>
          </w:p>
        </w:tc>
      </w:tr>
      <w:tr w:rsidR="00D94C92" w:rsidRPr="00C95BEA" w14:paraId="55522639"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tcPr>
          <w:p w14:paraId="4ED45BA5" w14:textId="77777777" w:rsidR="00D94C92" w:rsidRDefault="00D94C92" w:rsidP="00D94C92">
            <w:pPr>
              <w:spacing w:after="0"/>
            </w:pPr>
            <w:r>
              <w:t>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43CC95BE" w14:textId="77777777" w:rsidR="00D94C92" w:rsidRDefault="00D94C92" w:rsidP="00D94C92">
            <w:pPr>
              <w:spacing w:after="0"/>
            </w:pPr>
            <w:r w:rsidRPr="00C95BEA">
              <w:t>Number of</w:t>
            </w:r>
            <w:r>
              <w:t xml:space="preserve"> valid 112-bit Extended Squitter Mode S frames received from the aircraft during the last second.</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1A997AD5" w14:textId="77777777" w:rsidR="00D94C92" w:rsidRDefault="00D94C92" w:rsidP="00D94C92">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D0A0AEF" w14:textId="77777777" w:rsidR="00D94C92" w:rsidRPr="00C95BEA" w:rsidRDefault="00D94C92" w:rsidP="00D94C92">
            <w:pPr>
              <w:spacing w:after="0"/>
            </w:pPr>
            <w:r w:rsidRPr="00C95BEA">
              <w:t>5</w:t>
            </w:r>
          </w:p>
        </w:tc>
      </w:tr>
      <w:tr w:rsidR="00D94C92" w:rsidRPr="00C95BEA" w14:paraId="7B79B361" w14:textId="77777777" w:rsidTr="00D94C92">
        <w:tc>
          <w:tcPr>
            <w:tcW w:w="1458" w:type="dxa"/>
            <w:tcBorders>
              <w:top w:val="single" w:sz="6" w:space="0" w:color="000000"/>
              <w:left w:val="single" w:sz="6" w:space="0" w:color="000000"/>
              <w:bottom w:val="single" w:sz="6" w:space="0" w:color="000000"/>
              <w:right w:val="single" w:sz="6" w:space="0" w:color="000000"/>
            </w:tcBorders>
            <w:vAlign w:val="center"/>
            <w:hideMark/>
          </w:tcPr>
          <w:p w14:paraId="4B9149C6" w14:textId="77777777" w:rsidR="00D94C92" w:rsidRPr="00C95BEA" w:rsidRDefault="00D94C92" w:rsidP="00D94C92">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FC80E71" w14:textId="0D97D4CB" w:rsidR="00D94C92" w:rsidRPr="00C95BEA" w:rsidRDefault="00D94C92" w:rsidP="00D94C92">
            <w:pPr>
              <w:spacing w:after="0"/>
            </w:pPr>
            <w:r w:rsidRPr="00C95BEA">
              <w:t xml:space="preserve">CRC16 (described in </w:t>
            </w:r>
            <w:r>
              <w:fldChar w:fldCharType="begin"/>
            </w:r>
            <w:r>
              <w:instrText xml:space="preserve"> REF _Ref176041315 \r \h </w:instrText>
            </w:r>
            <w:r>
              <w:fldChar w:fldCharType="separate"/>
            </w:r>
            <w:r w:rsidR="00D55B71">
              <w:t>4.1.2.6</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58DED2E6" w14:textId="77777777" w:rsidR="00D94C92" w:rsidRPr="00C95BEA" w:rsidRDefault="00D94C92" w:rsidP="00D94C92">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774DB730" w14:textId="77777777" w:rsidR="00D94C92" w:rsidRPr="00C95BEA" w:rsidRDefault="00D94C92" w:rsidP="00D94C92">
            <w:pPr>
              <w:spacing w:after="0"/>
            </w:pPr>
            <w:r w:rsidRPr="00C95BEA">
              <w:t>2D3E</w:t>
            </w:r>
          </w:p>
        </w:tc>
      </w:tr>
    </w:tbl>
    <w:p w14:paraId="06E395B0" w14:textId="77777777" w:rsidR="005A4872" w:rsidRDefault="005A4872" w:rsidP="005A4872">
      <w:pPr>
        <w:pStyle w:val="Heading4"/>
      </w:pPr>
    </w:p>
    <w:p w14:paraId="63F247BE" w14:textId="77777777" w:rsidR="0018449B" w:rsidRPr="004673CC" w:rsidRDefault="0018449B" w:rsidP="004673CC">
      <w:pPr>
        <w:pStyle w:val="ListParagraph"/>
        <w:ind w:left="0"/>
        <w:rPr>
          <w:rFonts w:ascii="Calibri" w:eastAsiaTheme="majorEastAsia" w:hAnsi="Calibri" w:cstheme="majorHAnsi"/>
          <w:b/>
          <w:iCs/>
          <w:highlight w:val="lightGray"/>
        </w:rPr>
      </w:pPr>
      <w:r w:rsidRPr="004673CC">
        <w:rPr>
          <w:rFonts w:cstheme="majorHAnsi"/>
          <w:highlight w:val="lightGray"/>
        </w:rPr>
        <w:br w:type="page"/>
      </w:r>
    </w:p>
    <w:p w14:paraId="60B736D0" w14:textId="77777777" w:rsidR="0018449B" w:rsidRDefault="0018449B">
      <w:pPr>
        <w:pStyle w:val="Heading4"/>
        <w:numPr>
          <w:ilvl w:val="3"/>
          <w:numId w:val="4"/>
        </w:numPr>
      </w:pPr>
      <w:bookmarkStart w:id="63" w:name="_Ref176012741"/>
      <w:r>
        <w:lastRenderedPageBreak/>
        <w:t>FLAGS Bitfield</w:t>
      </w:r>
      <w:bookmarkEnd w:id="63"/>
    </w:p>
    <w:p w14:paraId="6FBEADE4" w14:textId="77777777" w:rsidR="0018449B" w:rsidRPr="0018449B" w:rsidRDefault="001C4BEA" w:rsidP="0018449B">
      <w:r>
        <w:t xml:space="preserve">Note: All bits </w:t>
      </w:r>
      <w:r w:rsidR="003E40BA">
        <w:t>25</w:t>
      </w:r>
      <w:r>
        <w:t>-3</w:t>
      </w:r>
      <w:r w:rsidR="003E40BA">
        <w:t>1</w:t>
      </w:r>
      <w:r>
        <w:t xml:space="preserve"> are momentary (cleared and updated every reporting interval).</w:t>
      </w:r>
    </w:p>
    <w:tbl>
      <w:tblPr>
        <w:tblStyle w:val="TableGrid"/>
        <w:tblW w:w="0" w:type="auto"/>
        <w:tblLook w:val="04A0" w:firstRow="1" w:lastRow="0" w:firstColumn="1" w:lastColumn="0" w:noHBand="0" w:noVBand="1"/>
      </w:tblPr>
      <w:tblGrid>
        <w:gridCol w:w="470"/>
        <w:gridCol w:w="3502"/>
        <w:gridCol w:w="7044"/>
      </w:tblGrid>
      <w:tr w:rsidR="003F2A63" w14:paraId="770BF9F2" w14:textId="77777777" w:rsidTr="007D062D">
        <w:tc>
          <w:tcPr>
            <w:tcW w:w="470" w:type="dxa"/>
            <w:shd w:val="clear" w:color="auto" w:fill="DBDBDB" w:themeFill="accent6" w:themeFillTint="66"/>
          </w:tcPr>
          <w:p w14:paraId="0121E5FD" w14:textId="77777777" w:rsidR="0018449B" w:rsidRPr="003F2A63" w:rsidRDefault="0018449B" w:rsidP="0018449B">
            <w:pPr>
              <w:rPr>
                <w:b/>
                <w:bCs/>
              </w:rPr>
            </w:pPr>
            <w:r w:rsidRPr="003F2A63">
              <w:rPr>
                <w:b/>
                <w:bCs/>
              </w:rPr>
              <w:t>Bit</w:t>
            </w:r>
          </w:p>
        </w:tc>
        <w:tc>
          <w:tcPr>
            <w:tcW w:w="3502" w:type="dxa"/>
            <w:shd w:val="clear" w:color="auto" w:fill="DBDBDB" w:themeFill="accent6" w:themeFillTint="66"/>
          </w:tcPr>
          <w:p w14:paraId="0C80CC71" w14:textId="77777777" w:rsidR="0018449B" w:rsidRPr="003F2A63" w:rsidRDefault="0018449B" w:rsidP="0018449B">
            <w:pPr>
              <w:rPr>
                <w:b/>
                <w:bCs/>
              </w:rPr>
            </w:pPr>
            <w:r w:rsidRPr="003F2A63">
              <w:rPr>
                <w:b/>
                <w:bCs/>
              </w:rPr>
              <w:t>Bit Name</w:t>
            </w:r>
          </w:p>
        </w:tc>
        <w:tc>
          <w:tcPr>
            <w:tcW w:w="7044" w:type="dxa"/>
            <w:shd w:val="clear" w:color="auto" w:fill="DBDBDB" w:themeFill="accent6" w:themeFillTint="66"/>
          </w:tcPr>
          <w:p w14:paraId="442FC100" w14:textId="77777777" w:rsidR="0018449B" w:rsidRPr="003F2A63" w:rsidRDefault="0018449B" w:rsidP="0018449B">
            <w:pPr>
              <w:rPr>
                <w:b/>
                <w:bCs/>
              </w:rPr>
            </w:pPr>
            <w:r w:rsidRPr="003F2A63">
              <w:rPr>
                <w:b/>
                <w:bCs/>
              </w:rPr>
              <w:t>Meaning if the bit is set (1)</w:t>
            </w:r>
          </w:p>
        </w:tc>
      </w:tr>
      <w:tr w:rsidR="0018449B" w14:paraId="64826723" w14:textId="77777777" w:rsidTr="007D062D">
        <w:tc>
          <w:tcPr>
            <w:tcW w:w="470" w:type="dxa"/>
          </w:tcPr>
          <w:p w14:paraId="2180B273" w14:textId="77777777" w:rsidR="0018449B" w:rsidRDefault="0018449B" w:rsidP="0018449B">
            <w:r>
              <w:t>0</w:t>
            </w:r>
          </w:p>
        </w:tc>
        <w:tc>
          <w:tcPr>
            <w:tcW w:w="3502" w:type="dxa"/>
          </w:tcPr>
          <w:p w14:paraId="614AB114" w14:textId="77777777" w:rsidR="0018449B" w:rsidRDefault="0018449B" w:rsidP="0018449B">
            <w:r>
              <w:t>IS_AIRBORNE</w:t>
            </w:r>
          </w:p>
        </w:tc>
        <w:tc>
          <w:tcPr>
            <w:tcW w:w="7044" w:type="dxa"/>
          </w:tcPr>
          <w:p w14:paraId="09783B2A" w14:textId="77777777" w:rsidR="0018449B" w:rsidRDefault="0018449B" w:rsidP="0018449B">
            <w:r>
              <w:t>Emitter is airborne.</w:t>
            </w:r>
          </w:p>
        </w:tc>
      </w:tr>
      <w:tr w:rsidR="0018449B" w14:paraId="172F6096" w14:textId="77777777" w:rsidTr="007D062D">
        <w:tc>
          <w:tcPr>
            <w:tcW w:w="470" w:type="dxa"/>
          </w:tcPr>
          <w:p w14:paraId="79BBA259" w14:textId="77777777" w:rsidR="0018449B" w:rsidRDefault="0018449B" w:rsidP="0018449B">
            <w:r>
              <w:t>1</w:t>
            </w:r>
          </w:p>
        </w:tc>
        <w:tc>
          <w:tcPr>
            <w:tcW w:w="3502" w:type="dxa"/>
          </w:tcPr>
          <w:p w14:paraId="2E501B1B" w14:textId="77777777" w:rsidR="0018449B" w:rsidRDefault="00EE551E" w:rsidP="0018449B">
            <w:r>
              <w:t>BARO_</w:t>
            </w:r>
            <w:r w:rsidR="007D062D">
              <w:t>ALTITUDE_VALID</w:t>
            </w:r>
          </w:p>
        </w:tc>
        <w:tc>
          <w:tcPr>
            <w:tcW w:w="7044" w:type="dxa"/>
          </w:tcPr>
          <w:p w14:paraId="522CAE81" w14:textId="77777777" w:rsidR="0018449B" w:rsidRDefault="00815FF8" w:rsidP="0018449B">
            <w:r>
              <w:t xml:space="preserve">Emitter has provided </w:t>
            </w:r>
            <w:r w:rsidR="00EE551E">
              <w:t>a barometer altitude.</w:t>
            </w:r>
          </w:p>
        </w:tc>
      </w:tr>
      <w:tr w:rsidR="007D062D" w14:paraId="037BAC6F" w14:textId="77777777" w:rsidTr="007D062D">
        <w:tc>
          <w:tcPr>
            <w:tcW w:w="470" w:type="dxa"/>
          </w:tcPr>
          <w:p w14:paraId="0F99062E" w14:textId="77777777" w:rsidR="007D062D" w:rsidRDefault="007D062D" w:rsidP="007D062D">
            <w:r>
              <w:t>2</w:t>
            </w:r>
          </w:p>
        </w:tc>
        <w:tc>
          <w:tcPr>
            <w:tcW w:w="3502" w:type="dxa"/>
          </w:tcPr>
          <w:p w14:paraId="7C8EC236" w14:textId="77777777" w:rsidR="007D062D" w:rsidRDefault="00EE551E" w:rsidP="007D062D">
            <w:r>
              <w:t>GNSS_ALTITUDE_VALID</w:t>
            </w:r>
          </w:p>
        </w:tc>
        <w:tc>
          <w:tcPr>
            <w:tcW w:w="7044" w:type="dxa"/>
          </w:tcPr>
          <w:p w14:paraId="0BBD97F8" w14:textId="77777777" w:rsidR="007D062D" w:rsidRDefault="00EE551E" w:rsidP="007D062D">
            <w:r>
              <w:t>Emitter has provided a GNSS altitude.</w:t>
            </w:r>
          </w:p>
        </w:tc>
      </w:tr>
      <w:tr w:rsidR="00EE551E" w14:paraId="1910721E" w14:textId="77777777" w:rsidTr="007D062D">
        <w:tc>
          <w:tcPr>
            <w:tcW w:w="470" w:type="dxa"/>
          </w:tcPr>
          <w:p w14:paraId="3A92DFAA" w14:textId="77777777" w:rsidR="00EE551E" w:rsidRDefault="00EE551E" w:rsidP="00EE551E">
            <w:r>
              <w:t>3</w:t>
            </w:r>
          </w:p>
        </w:tc>
        <w:tc>
          <w:tcPr>
            <w:tcW w:w="3502" w:type="dxa"/>
          </w:tcPr>
          <w:p w14:paraId="2F9B3F38" w14:textId="77777777" w:rsidR="00EE551E" w:rsidRDefault="00EE551E" w:rsidP="00EE551E">
            <w:r>
              <w:t>POSITION_VALID</w:t>
            </w:r>
          </w:p>
        </w:tc>
        <w:tc>
          <w:tcPr>
            <w:tcW w:w="7044" w:type="dxa"/>
          </w:tcPr>
          <w:p w14:paraId="71D5259A" w14:textId="77777777" w:rsidR="00EE551E" w:rsidRDefault="00EE551E" w:rsidP="00EE551E">
            <w:r>
              <w:t>Emitter has provided a pair of even and odd Compact Position Reporting packets that were decoded to a location.</w:t>
            </w:r>
          </w:p>
        </w:tc>
      </w:tr>
      <w:tr w:rsidR="00EE551E" w14:paraId="73D9ED32" w14:textId="77777777" w:rsidTr="007D062D">
        <w:tc>
          <w:tcPr>
            <w:tcW w:w="470" w:type="dxa"/>
          </w:tcPr>
          <w:p w14:paraId="26F6B567" w14:textId="77777777" w:rsidR="00EE551E" w:rsidRDefault="00EE551E" w:rsidP="00EE551E">
            <w:r>
              <w:t>4</w:t>
            </w:r>
          </w:p>
        </w:tc>
        <w:tc>
          <w:tcPr>
            <w:tcW w:w="3502" w:type="dxa"/>
          </w:tcPr>
          <w:p w14:paraId="6199F55A" w14:textId="77777777" w:rsidR="00EE551E" w:rsidRDefault="00EE551E" w:rsidP="00EE551E">
            <w:r>
              <w:t>DIRECTION_VALID</w:t>
            </w:r>
          </w:p>
        </w:tc>
        <w:tc>
          <w:tcPr>
            <w:tcW w:w="7044" w:type="dxa"/>
          </w:tcPr>
          <w:p w14:paraId="6A665BBA" w14:textId="77777777" w:rsidR="00EE551E" w:rsidRDefault="00EE551E" w:rsidP="00EE551E">
            <w:r>
              <w:t xml:space="preserve">Emitter has provided a direction (may be ground track, magnetic compass heading, or true compass heading). </w:t>
            </w:r>
          </w:p>
        </w:tc>
      </w:tr>
      <w:tr w:rsidR="00EE551E" w14:paraId="1326A77E" w14:textId="77777777" w:rsidTr="007D062D">
        <w:tc>
          <w:tcPr>
            <w:tcW w:w="470" w:type="dxa"/>
          </w:tcPr>
          <w:p w14:paraId="0A6D9652" w14:textId="77777777" w:rsidR="00EE551E" w:rsidRDefault="00EE551E" w:rsidP="00EE551E">
            <w:r>
              <w:t>5</w:t>
            </w:r>
          </w:p>
        </w:tc>
        <w:tc>
          <w:tcPr>
            <w:tcW w:w="3502" w:type="dxa"/>
          </w:tcPr>
          <w:p w14:paraId="292C84B5" w14:textId="77777777" w:rsidR="00EE551E" w:rsidRDefault="00EE551E" w:rsidP="00EE551E">
            <w:r>
              <w:t>HORIZONTAL_</w:t>
            </w:r>
            <w:r w:rsidR="00573456">
              <w:t>SPEED</w:t>
            </w:r>
            <w:r>
              <w:t>_VALID</w:t>
            </w:r>
          </w:p>
        </w:tc>
        <w:tc>
          <w:tcPr>
            <w:tcW w:w="7044" w:type="dxa"/>
          </w:tcPr>
          <w:p w14:paraId="2BEBE115" w14:textId="77777777" w:rsidR="00EE551E" w:rsidRDefault="00EE551E" w:rsidP="00EE551E">
            <w:r>
              <w:t>Emitter has provided a horizontal velocity.</w:t>
            </w:r>
          </w:p>
        </w:tc>
      </w:tr>
      <w:tr w:rsidR="00EE551E" w14:paraId="23DCE55A" w14:textId="77777777" w:rsidTr="007D062D">
        <w:tc>
          <w:tcPr>
            <w:tcW w:w="470" w:type="dxa"/>
          </w:tcPr>
          <w:p w14:paraId="4CF43D7A" w14:textId="77777777" w:rsidR="00EE551E" w:rsidRDefault="00EE551E" w:rsidP="00EE551E">
            <w:r>
              <w:t>6</w:t>
            </w:r>
          </w:p>
        </w:tc>
        <w:tc>
          <w:tcPr>
            <w:tcW w:w="3502" w:type="dxa"/>
          </w:tcPr>
          <w:p w14:paraId="50E74DB5" w14:textId="77777777" w:rsidR="00EE551E" w:rsidRDefault="00E14BBC" w:rsidP="00EE551E">
            <w:r>
              <w:t>BARO_</w:t>
            </w:r>
            <w:r w:rsidR="00EE551E">
              <w:t>VERTICAL_</w:t>
            </w:r>
            <w:r w:rsidR="00573456">
              <w:t>RATE</w:t>
            </w:r>
            <w:r w:rsidR="00EE551E">
              <w:t>_VALID</w:t>
            </w:r>
          </w:p>
        </w:tc>
        <w:tc>
          <w:tcPr>
            <w:tcW w:w="7044" w:type="dxa"/>
          </w:tcPr>
          <w:p w14:paraId="549CF12B" w14:textId="77777777" w:rsidR="00EE551E" w:rsidRDefault="00EE551E" w:rsidP="00EE551E">
            <w:r>
              <w:t xml:space="preserve">Emitter has provided a </w:t>
            </w:r>
            <w:r w:rsidR="00E14BBC">
              <w:t xml:space="preserve">barometric </w:t>
            </w:r>
            <w:r>
              <w:t>vertical velocity.</w:t>
            </w:r>
          </w:p>
        </w:tc>
      </w:tr>
      <w:tr w:rsidR="00EE551E" w14:paraId="108C1473" w14:textId="77777777" w:rsidTr="007D062D">
        <w:tc>
          <w:tcPr>
            <w:tcW w:w="470" w:type="dxa"/>
          </w:tcPr>
          <w:p w14:paraId="6C57624B" w14:textId="77777777" w:rsidR="00EE551E" w:rsidRDefault="00EE551E" w:rsidP="00EE551E">
            <w:r>
              <w:t>7</w:t>
            </w:r>
          </w:p>
        </w:tc>
        <w:tc>
          <w:tcPr>
            <w:tcW w:w="3502" w:type="dxa"/>
          </w:tcPr>
          <w:p w14:paraId="6F62C4B7" w14:textId="77777777" w:rsidR="00EE551E" w:rsidRDefault="00E14BBC" w:rsidP="00EE551E">
            <w:r>
              <w:t>GNSS_VERTICAL_</w:t>
            </w:r>
            <w:r w:rsidR="00573456">
              <w:t>RATE</w:t>
            </w:r>
            <w:r>
              <w:t xml:space="preserve">_VALID </w:t>
            </w:r>
          </w:p>
        </w:tc>
        <w:tc>
          <w:tcPr>
            <w:tcW w:w="7044" w:type="dxa"/>
          </w:tcPr>
          <w:p w14:paraId="3B2188DB" w14:textId="77777777" w:rsidR="00EE551E" w:rsidRDefault="00C74F0F" w:rsidP="00C74F0F">
            <w:r>
              <w:t>Emitter has provided a GNSS vertical velocity.</w:t>
            </w:r>
          </w:p>
        </w:tc>
      </w:tr>
      <w:tr w:rsidR="00E14BBC" w14:paraId="0B09F624" w14:textId="77777777" w:rsidTr="007D062D">
        <w:tc>
          <w:tcPr>
            <w:tcW w:w="470" w:type="dxa"/>
          </w:tcPr>
          <w:p w14:paraId="68F93FEA" w14:textId="77777777" w:rsidR="00E14BBC" w:rsidRDefault="00E14BBC" w:rsidP="00E14BBC">
            <w:r>
              <w:t>8</w:t>
            </w:r>
          </w:p>
        </w:tc>
        <w:tc>
          <w:tcPr>
            <w:tcW w:w="3502" w:type="dxa"/>
          </w:tcPr>
          <w:p w14:paraId="3D15E06E" w14:textId="77777777" w:rsidR="00E14BBC" w:rsidRDefault="00E14BBC" w:rsidP="00E14BBC">
            <w:r>
              <w:t>IS_MILITARY</w:t>
            </w:r>
          </w:p>
        </w:tc>
        <w:tc>
          <w:tcPr>
            <w:tcW w:w="7044" w:type="dxa"/>
          </w:tcPr>
          <w:p w14:paraId="0B4FAF6F" w14:textId="77777777" w:rsidR="00E14BBC" w:rsidRDefault="00E14BBC" w:rsidP="00E14BBC">
            <w:r>
              <w:t>Emitter has transmitted at least one packet using a military format, such as Military Extended Squitter (DF=19).</w:t>
            </w:r>
          </w:p>
        </w:tc>
      </w:tr>
      <w:tr w:rsidR="00E14BBC" w14:paraId="740B98BD" w14:textId="77777777" w:rsidTr="007D062D">
        <w:tc>
          <w:tcPr>
            <w:tcW w:w="470" w:type="dxa"/>
          </w:tcPr>
          <w:p w14:paraId="18347B21" w14:textId="77777777" w:rsidR="00E14BBC" w:rsidRDefault="00E14BBC" w:rsidP="00E14BBC">
            <w:r>
              <w:t>9</w:t>
            </w:r>
          </w:p>
        </w:tc>
        <w:tc>
          <w:tcPr>
            <w:tcW w:w="3502" w:type="dxa"/>
          </w:tcPr>
          <w:p w14:paraId="30644F5F" w14:textId="77777777" w:rsidR="00E14BBC" w:rsidRDefault="00E14BBC" w:rsidP="00E14BBC">
            <w:r>
              <w:t>IS_CLASS_B2_GROUND_VEHICLE</w:t>
            </w:r>
          </w:p>
        </w:tc>
        <w:tc>
          <w:tcPr>
            <w:tcW w:w="7044" w:type="dxa"/>
          </w:tcPr>
          <w:p w14:paraId="1345B3B3" w14:textId="77777777" w:rsidR="00E14BBC" w:rsidRDefault="00E14BBC" w:rsidP="00E14BBC">
            <w:r>
              <w:t>Emitter is actually a ground vehicle using a Class B2 transponder with a transmission power &lt; 70W.</w:t>
            </w:r>
          </w:p>
        </w:tc>
      </w:tr>
      <w:tr w:rsidR="00E14BBC" w14:paraId="6E92CD3B" w14:textId="77777777" w:rsidTr="007D062D">
        <w:tc>
          <w:tcPr>
            <w:tcW w:w="470" w:type="dxa"/>
          </w:tcPr>
          <w:p w14:paraId="7BEF8C22" w14:textId="77777777" w:rsidR="00E14BBC" w:rsidRDefault="00E14BBC" w:rsidP="00E14BBC">
            <w:r>
              <w:t>10</w:t>
            </w:r>
          </w:p>
        </w:tc>
        <w:tc>
          <w:tcPr>
            <w:tcW w:w="3502" w:type="dxa"/>
          </w:tcPr>
          <w:p w14:paraId="2FDFEFC3" w14:textId="77777777" w:rsidR="00E14BBC" w:rsidRDefault="00E14BBC" w:rsidP="00E14BBC">
            <w:r>
              <w:t>HAS_1090_ES_IN</w:t>
            </w:r>
          </w:p>
        </w:tc>
        <w:tc>
          <w:tcPr>
            <w:tcW w:w="7044" w:type="dxa"/>
          </w:tcPr>
          <w:p w14:paraId="3CFDC59C" w14:textId="77777777" w:rsidR="00E14BBC" w:rsidRDefault="00E14BBC" w:rsidP="00E14BBC">
            <w:r>
              <w:t>Emitter has receive capability for 1090MHz Extended Squitter transmissions.</w:t>
            </w:r>
          </w:p>
        </w:tc>
      </w:tr>
      <w:tr w:rsidR="00E14BBC" w14:paraId="76A7ED06" w14:textId="77777777" w:rsidTr="007D062D">
        <w:tc>
          <w:tcPr>
            <w:tcW w:w="470" w:type="dxa"/>
          </w:tcPr>
          <w:p w14:paraId="10D84F4A" w14:textId="77777777" w:rsidR="00E14BBC" w:rsidRDefault="00E14BBC" w:rsidP="00E14BBC">
            <w:r>
              <w:t>11</w:t>
            </w:r>
          </w:p>
        </w:tc>
        <w:tc>
          <w:tcPr>
            <w:tcW w:w="3502" w:type="dxa"/>
          </w:tcPr>
          <w:p w14:paraId="5566914A" w14:textId="77777777" w:rsidR="00E14BBC" w:rsidRDefault="00E14BBC" w:rsidP="00E14BBC">
            <w:r>
              <w:t>HAS_UAT_IN</w:t>
            </w:r>
          </w:p>
        </w:tc>
        <w:tc>
          <w:tcPr>
            <w:tcW w:w="7044" w:type="dxa"/>
          </w:tcPr>
          <w:p w14:paraId="5AE0A1B1" w14:textId="77777777" w:rsidR="00E14BBC" w:rsidRDefault="00E14BBC" w:rsidP="00E14BBC">
            <w:r>
              <w:t>Emitter has receive capability for UAT (978MHz Universal Access Transceiver) transmissions.</w:t>
            </w:r>
          </w:p>
        </w:tc>
      </w:tr>
      <w:tr w:rsidR="00E14BBC" w14:paraId="1D0BAF51" w14:textId="77777777" w:rsidTr="007D062D">
        <w:tc>
          <w:tcPr>
            <w:tcW w:w="470" w:type="dxa"/>
          </w:tcPr>
          <w:p w14:paraId="233CE456" w14:textId="77777777" w:rsidR="00E14BBC" w:rsidRDefault="00E14BBC" w:rsidP="00E14BBC">
            <w:r>
              <w:t>12</w:t>
            </w:r>
          </w:p>
        </w:tc>
        <w:tc>
          <w:tcPr>
            <w:tcW w:w="3502" w:type="dxa"/>
          </w:tcPr>
          <w:p w14:paraId="721072F5" w14:textId="77777777" w:rsidR="00E14BBC" w:rsidRDefault="00E14BBC" w:rsidP="00E14BBC">
            <w:r>
              <w:t>TCAS_OPERATIONAL</w:t>
            </w:r>
          </w:p>
        </w:tc>
        <w:tc>
          <w:tcPr>
            <w:tcW w:w="7044" w:type="dxa"/>
          </w:tcPr>
          <w:p w14:paraId="7C171849" w14:textId="77777777" w:rsidR="00E14BBC" w:rsidRDefault="00E14BBC" w:rsidP="00E14BBC">
            <w:r>
              <w:t>Emitter has a functional TCAS (Traffic Collision Avoidance System) onboard.</w:t>
            </w:r>
          </w:p>
        </w:tc>
      </w:tr>
      <w:tr w:rsidR="00E14BBC" w14:paraId="1DF1D569" w14:textId="77777777" w:rsidTr="007D062D">
        <w:tc>
          <w:tcPr>
            <w:tcW w:w="470" w:type="dxa"/>
          </w:tcPr>
          <w:p w14:paraId="64518792" w14:textId="77777777" w:rsidR="00E14BBC" w:rsidRDefault="004A67CC" w:rsidP="00E14BBC">
            <w:r>
              <w:t>13</w:t>
            </w:r>
          </w:p>
        </w:tc>
        <w:tc>
          <w:tcPr>
            <w:tcW w:w="3502" w:type="dxa"/>
          </w:tcPr>
          <w:p w14:paraId="26CAE161" w14:textId="77777777" w:rsidR="00E14BBC" w:rsidRDefault="00E14BBC" w:rsidP="00E14BBC">
            <w:r>
              <w:t>SINGLE_ANTENNA</w:t>
            </w:r>
          </w:p>
        </w:tc>
        <w:tc>
          <w:tcPr>
            <w:tcW w:w="7044" w:type="dxa"/>
          </w:tcPr>
          <w:p w14:paraId="50350AF2" w14:textId="77777777" w:rsidR="00E14BBC" w:rsidRDefault="00E14BBC" w:rsidP="00E14BBC">
            <w:r>
              <w:t>Emitter is using a single antenna, instead antennas above and below the fuselage. Transmissions may be weak or irregular during maneuvering.</w:t>
            </w:r>
          </w:p>
        </w:tc>
      </w:tr>
      <w:tr w:rsidR="00E14BBC" w14:paraId="430BA3E7" w14:textId="77777777" w:rsidTr="007D062D">
        <w:tc>
          <w:tcPr>
            <w:tcW w:w="470" w:type="dxa"/>
          </w:tcPr>
          <w:p w14:paraId="6194DB69" w14:textId="77777777" w:rsidR="00E14BBC" w:rsidRDefault="00E14BBC" w:rsidP="00E14BBC">
            <w:r>
              <w:t>1</w:t>
            </w:r>
            <w:r w:rsidR="004A67CC">
              <w:t>4</w:t>
            </w:r>
          </w:p>
        </w:tc>
        <w:tc>
          <w:tcPr>
            <w:tcW w:w="3502" w:type="dxa"/>
          </w:tcPr>
          <w:p w14:paraId="26B222D0" w14:textId="77777777" w:rsidR="00E14BBC" w:rsidRDefault="00E14BBC" w:rsidP="00E14BBC">
            <w:r>
              <w:t>DIRECTION_IS_HEADING</w:t>
            </w:r>
          </w:p>
        </w:tc>
        <w:tc>
          <w:tcPr>
            <w:tcW w:w="7044" w:type="dxa"/>
          </w:tcPr>
          <w:p w14:paraId="1AEE4CF9" w14:textId="77777777" w:rsidR="00E14BBC" w:rsidRDefault="00E14BBC" w:rsidP="00E14BBC">
            <w:r>
              <w:t>Surface position messages provided by the aircraft indicate a heading and not a track angle.</w:t>
            </w:r>
          </w:p>
        </w:tc>
      </w:tr>
      <w:tr w:rsidR="00E14BBC" w14:paraId="46D7A060" w14:textId="77777777" w:rsidTr="007D062D">
        <w:tc>
          <w:tcPr>
            <w:tcW w:w="470" w:type="dxa"/>
          </w:tcPr>
          <w:p w14:paraId="309BBEA5" w14:textId="77777777" w:rsidR="00E14BBC" w:rsidRDefault="00E14BBC" w:rsidP="00E14BBC">
            <w:r>
              <w:t>1</w:t>
            </w:r>
            <w:r w:rsidR="004A67CC">
              <w:t>5</w:t>
            </w:r>
          </w:p>
        </w:tc>
        <w:tc>
          <w:tcPr>
            <w:tcW w:w="3502" w:type="dxa"/>
          </w:tcPr>
          <w:p w14:paraId="61ED7EBB" w14:textId="77777777" w:rsidR="00E14BBC" w:rsidRDefault="00E14BBC" w:rsidP="00E14BBC">
            <w:r>
              <w:t>HEADING_USES_MAGNETIC_NORTH</w:t>
            </w:r>
          </w:p>
        </w:tc>
        <w:tc>
          <w:tcPr>
            <w:tcW w:w="7044" w:type="dxa"/>
          </w:tcPr>
          <w:p w14:paraId="6F23AE03" w14:textId="77777777" w:rsidR="00E14BBC" w:rsidRDefault="00E14BBC" w:rsidP="00E14BBC">
            <w:r>
              <w:t>Heading reported by the aircraft while on the surface uses magnetic north instead of true north.</w:t>
            </w:r>
          </w:p>
        </w:tc>
      </w:tr>
      <w:tr w:rsidR="00E14BBC" w14:paraId="7D9E9504" w14:textId="77777777" w:rsidTr="007D062D">
        <w:tc>
          <w:tcPr>
            <w:tcW w:w="470" w:type="dxa"/>
          </w:tcPr>
          <w:p w14:paraId="5930634E" w14:textId="77777777" w:rsidR="00E14BBC" w:rsidRDefault="004A67CC" w:rsidP="00E14BBC">
            <w:r>
              <w:t>16</w:t>
            </w:r>
          </w:p>
        </w:tc>
        <w:tc>
          <w:tcPr>
            <w:tcW w:w="3502" w:type="dxa"/>
          </w:tcPr>
          <w:p w14:paraId="305E9EC6" w14:textId="77777777" w:rsidR="00E14BBC" w:rsidRDefault="00E14BBC" w:rsidP="00E14BBC">
            <w:r>
              <w:t>IDENT</w:t>
            </w:r>
          </w:p>
        </w:tc>
        <w:tc>
          <w:tcPr>
            <w:tcW w:w="7044" w:type="dxa"/>
          </w:tcPr>
          <w:p w14:paraId="38FDD9F0" w14:textId="77777777" w:rsidR="00E14BBC" w:rsidRDefault="00E14BBC" w:rsidP="00E14BBC">
            <w:r>
              <w:t>The aircraft has its SPI (Special Position Identification) bits set in Mode A/C or Mode S messages. This indicates that the pilot has depressed the momentary IDENT switch on their transponder, most likely at the request of air traffic control.</w:t>
            </w:r>
          </w:p>
        </w:tc>
      </w:tr>
      <w:tr w:rsidR="00E14BBC" w14:paraId="7DAE1C8A" w14:textId="77777777" w:rsidTr="007D062D">
        <w:tc>
          <w:tcPr>
            <w:tcW w:w="470" w:type="dxa"/>
          </w:tcPr>
          <w:p w14:paraId="47C7A992" w14:textId="77777777" w:rsidR="00E14BBC" w:rsidRDefault="004A67CC" w:rsidP="00E14BBC">
            <w:r>
              <w:t>17</w:t>
            </w:r>
          </w:p>
        </w:tc>
        <w:tc>
          <w:tcPr>
            <w:tcW w:w="3502" w:type="dxa"/>
          </w:tcPr>
          <w:p w14:paraId="51C12E43" w14:textId="77777777" w:rsidR="00E14BBC" w:rsidRDefault="00E14BBC" w:rsidP="00E14BBC">
            <w:r>
              <w:t>ALERT</w:t>
            </w:r>
          </w:p>
        </w:tc>
        <w:tc>
          <w:tcPr>
            <w:tcW w:w="7044" w:type="dxa"/>
          </w:tcPr>
          <w:p w14:paraId="7B18B394" w14:textId="77777777" w:rsidR="00E14BBC" w:rsidRDefault="00E14BBC" w:rsidP="00E14BBC">
            <w:r>
              <w:t>The aircraft is issuing either a permanent or momentary alert. This could correspond to an operational mode change or something else.</w:t>
            </w:r>
          </w:p>
        </w:tc>
      </w:tr>
      <w:tr w:rsidR="00E14BBC" w14:paraId="2E9DCCF8" w14:textId="77777777" w:rsidTr="007D062D">
        <w:tc>
          <w:tcPr>
            <w:tcW w:w="470" w:type="dxa"/>
          </w:tcPr>
          <w:p w14:paraId="1B89CA01" w14:textId="77777777" w:rsidR="00E14BBC" w:rsidRDefault="004A67CC" w:rsidP="00E14BBC">
            <w:r>
              <w:t>18</w:t>
            </w:r>
          </w:p>
        </w:tc>
        <w:tc>
          <w:tcPr>
            <w:tcW w:w="3502" w:type="dxa"/>
          </w:tcPr>
          <w:p w14:paraId="1017432F" w14:textId="77777777" w:rsidR="00E14BBC" w:rsidRDefault="00E14BBC" w:rsidP="00E14BBC">
            <w:r>
              <w:t>TCAS_RA</w:t>
            </w:r>
          </w:p>
        </w:tc>
        <w:tc>
          <w:tcPr>
            <w:tcW w:w="7044" w:type="dxa"/>
          </w:tcPr>
          <w:p w14:paraId="67792C1A" w14:textId="77777777" w:rsidR="00E14BBC" w:rsidRDefault="00E14BBC" w:rsidP="00E14BBC">
            <w:r>
              <w:t>The aircraft has an active TCAS resolution advisory (i.e. the aircraft is warning the pilot to take action in order to avoid colliding with another aircraft).</w:t>
            </w:r>
          </w:p>
        </w:tc>
      </w:tr>
      <w:tr w:rsidR="00B37EFC" w14:paraId="275DFF40" w14:textId="77777777" w:rsidTr="007D062D">
        <w:tc>
          <w:tcPr>
            <w:tcW w:w="470" w:type="dxa"/>
          </w:tcPr>
          <w:p w14:paraId="76CD12AB" w14:textId="77777777" w:rsidR="000C2F81" w:rsidRDefault="00755138" w:rsidP="00E14BBC">
            <w:r>
              <w:t>19</w:t>
            </w:r>
          </w:p>
        </w:tc>
        <w:tc>
          <w:tcPr>
            <w:tcW w:w="3502" w:type="dxa"/>
          </w:tcPr>
          <w:p w14:paraId="34521C63" w14:textId="77777777" w:rsidR="000C2F81" w:rsidRDefault="00755138" w:rsidP="00E14BBC">
            <w:r>
              <w:t>IS_NON_TRANSPONDER</w:t>
            </w:r>
          </w:p>
        </w:tc>
        <w:tc>
          <w:tcPr>
            <w:tcW w:w="7044" w:type="dxa"/>
          </w:tcPr>
          <w:p w14:paraId="4D17DBF4" w14:textId="77777777" w:rsidR="000C2F81" w:rsidRDefault="00755138" w:rsidP="00E14BBC">
            <w:pPr>
              <w:rPr>
                <w:lang w:eastAsia="zh-CN"/>
              </w:rPr>
            </w:pPr>
            <w:r>
              <w:t>This aircraft is being rebroadcast (not received from a transponder).</w:t>
            </w:r>
          </w:p>
        </w:tc>
      </w:tr>
      <w:tr w:rsidR="004A67CC" w14:paraId="54C01707" w14:textId="77777777" w:rsidTr="00AD56D7">
        <w:tc>
          <w:tcPr>
            <w:tcW w:w="11016" w:type="dxa"/>
            <w:gridSpan w:val="3"/>
          </w:tcPr>
          <w:p w14:paraId="5C160B65" w14:textId="77777777" w:rsidR="004A67CC" w:rsidRDefault="00755138" w:rsidP="00E14BBC">
            <w:r>
              <w:t>20</w:t>
            </w:r>
            <w:r w:rsidR="004A67CC">
              <w:t>-22 Reserved</w:t>
            </w:r>
          </w:p>
        </w:tc>
      </w:tr>
      <w:tr w:rsidR="00136677" w14:paraId="04D92128" w14:textId="77777777" w:rsidTr="007D062D">
        <w:tc>
          <w:tcPr>
            <w:tcW w:w="470" w:type="dxa"/>
          </w:tcPr>
          <w:p w14:paraId="6840529D" w14:textId="77777777" w:rsidR="00136677" w:rsidRDefault="00136677" w:rsidP="00136677">
            <w:r>
              <w:t>2</w:t>
            </w:r>
            <w:r w:rsidR="004A67CC">
              <w:t>3</w:t>
            </w:r>
          </w:p>
        </w:tc>
        <w:tc>
          <w:tcPr>
            <w:tcW w:w="3502" w:type="dxa"/>
          </w:tcPr>
          <w:p w14:paraId="06AE4088" w14:textId="77777777" w:rsidR="00136677" w:rsidRDefault="00136677" w:rsidP="00136677">
            <w:r>
              <w:t>UPDATED_BARO_ALTITUDE</w:t>
            </w:r>
          </w:p>
        </w:tc>
        <w:tc>
          <w:tcPr>
            <w:tcW w:w="7044" w:type="dxa"/>
          </w:tcPr>
          <w:p w14:paraId="65EE5FAB" w14:textId="77777777" w:rsidR="00136677" w:rsidRDefault="00136677" w:rsidP="00136677">
            <w:r>
              <w:t>Barometric altitude has been updated within the last reporting interval.</w:t>
            </w:r>
          </w:p>
        </w:tc>
      </w:tr>
      <w:tr w:rsidR="00136677" w14:paraId="0E7824D6" w14:textId="77777777" w:rsidTr="007D062D">
        <w:tc>
          <w:tcPr>
            <w:tcW w:w="470" w:type="dxa"/>
          </w:tcPr>
          <w:p w14:paraId="18D99C94" w14:textId="77777777" w:rsidR="00136677" w:rsidRDefault="00136677" w:rsidP="00136677">
            <w:r>
              <w:t>2</w:t>
            </w:r>
            <w:r w:rsidR="004A67CC">
              <w:t>4</w:t>
            </w:r>
          </w:p>
        </w:tc>
        <w:tc>
          <w:tcPr>
            <w:tcW w:w="3502" w:type="dxa"/>
          </w:tcPr>
          <w:p w14:paraId="6F589136" w14:textId="77777777" w:rsidR="00136677" w:rsidRDefault="00136677" w:rsidP="00136677">
            <w:r>
              <w:t>UPDATED_GNSS_ALTITUDE</w:t>
            </w:r>
          </w:p>
        </w:tc>
        <w:tc>
          <w:tcPr>
            <w:tcW w:w="7044" w:type="dxa"/>
          </w:tcPr>
          <w:p w14:paraId="33C7AE58" w14:textId="77777777" w:rsidR="00136677" w:rsidRDefault="00136677" w:rsidP="00136677">
            <w:r>
              <w:t>GNSS altitude has been updated within the last reporting interval.</w:t>
            </w:r>
          </w:p>
        </w:tc>
      </w:tr>
      <w:tr w:rsidR="00136677" w14:paraId="495DD2DB" w14:textId="77777777" w:rsidTr="007D062D">
        <w:tc>
          <w:tcPr>
            <w:tcW w:w="470" w:type="dxa"/>
          </w:tcPr>
          <w:p w14:paraId="3229E86E" w14:textId="77777777" w:rsidR="00136677" w:rsidRDefault="00136677" w:rsidP="00136677">
            <w:r>
              <w:t>2</w:t>
            </w:r>
            <w:r w:rsidR="004A67CC">
              <w:t>5</w:t>
            </w:r>
          </w:p>
        </w:tc>
        <w:tc>
          <w:tcPr>
            <w:tcW w:w="3502" w:type="dxa"/>
          </w:tcPr>
          <w:p w14:paraId="0CC690C4" w14:textId="77777777" w:rsidR="00136677" w:rsidRDefault="00136677" w:rsidP="00136677">
            <w:r>
              <w:t>UPDATED_POSITION</w:t>
            </w:r>
          </w:p>
        </w:tc>
        <w:tc>
          <w:tcPr>
            <w:tcW w:w="7044" w:type="dxa"/>
          </w:tcPr>
          <w:p w14:paraId="38AC69A6" w14:textId="77777777" w:rsidR="00136677" w:rsidRDefault="00136677" w:rsidP="00136677">
            <w:r>
              <w:t>Position (latitude / longitude) has been updated within the last reporting interval.</w:t>
            </w:r>
          </w:p>
        </w:tc>
      </w:tr>
      <w:tr w:rsidR="00136677" w14:paraId="7AD56663" w14:textId="77777777" w:rsidTr="007D062D">
        <w:tc>
          <w:tcPr>
            <w:tcW w:w="470" w:type="dxa"/>
          </w:tcPr>
          <w:p w14:paraId="2F6EF553" w14:textId="77777777" w:rsidR="00136677" w:rsidRDefault="00136677" w:rsidP="00136677">
            <w:r>
              <w:t>2</w:t>
            </w:r>
            <w:r w:rsidR="004A67CC">
              <w:t>6</w:t>
            </w:r>
          </w:p>
        </w:tc>
        <w:tc>
          <w:tcPr>
            <w:tcW w:w="3502" w:type="dxa"/>
          </w:tcPr>
          <w:p w14:paraId="4EC63BDB" w14:textId="77777777" w:rsidR="00136677" w:rsidRDefault="00136677" w:rsidP="00136677">
            <w:r>
              <w:t>UPDATED_DIRECTION</w:t>
            </w:r>
          </w:p>
        </w:tc>
        <w:tc>
          <w:tcPr>
            <w:tcW w:w="7044" w:type="dxa"/>
          </w:tcPr>
          <w:p w14:paraId="25F31E12" w14:textId="77777777" w:rsidR="00136677" w:rsidRDefault="00136677" w:rsidP="00136677">
            <w:r>
              <w:t>Direction has been updated within the last reporting interval.</w:t>
            </w:r>
          </w:p>
        </w:tc>
      </w:tr>
      <w:tr w:rsidR="00136677" w14:paraId="39B51BDA" w14:textId="77777777" w:rsidTr="007D062D">
        <w:tc>
          <w:tcPr>
            <w:tcW w:w="470" w:type="dxa"/>
          </w:tcPr>
          <w:p w14:paraId="67C5D99A" w14:textId="77777777" w:rsidR="00136677" w:rsidRDefault="00136677" w:rsidP="00136677">
            <w:r>
              <w:t>2</w:t>
            </w:r>
            <w:r w:rsidR="004A67CC">
              <w:t>7</w:t>
            </w:r>
          </w:p>
        </w:tc>
        <w:tc>
          <w:tcPr>
            <w:tcW w:w="3502" w:type="dxa"/>
          </w:tcPr>
          <w:p w14:paraId="2C39C988" w14:textId="77777777" w:rsidR="00136677" w:rsidRDefault="00136677" w:rsidP="00136677">
            <w:r>
              <w:t>UPDATED_HORIZONTAL_</w:t>
            </w:r>
            <w:r w:rsidR="00573456">
              <w:t>SPEED</w:t>
            </w:r>
          </w:p>
        </w:tc>
        <w:tc>
          <w:tcPr>
            <w:tcW w:w="7044" w:type="dxa"/>
          </w:tcPr>
          <w:p w14:paraId="3FF51F0D" w14:textId="77777777" w:rsidR="00136677" w:rsidRDefault="00136677" w:rsidP="00136677">
            <w:r>
              <w:t>Horizontal velocity has been updated within the last reporting interval.</w:t>
            </w:r>
          </w:p>
        </w:tc>
      </w:tr>
      <w:tr w:rsidR="00136677" w14:paraId="0F75CBA6" w14:textId="77777777" w:rsidTr="007D062D">
        <w:tc>
          <w:tcPr>
            <w:tcW w:w="470" w:type="dxa"/>
          </w:tcPr>
          <w:p w14:paraId="73FA43C6" w14:textId="77777777" w:rsidR="00136677" w:rsidRDefault="004A67CC" w:rsidP="00136677">
            <w:r>
              <w:t>28</w:t>
            </w:r>
          </w:p>
        </w:tc>
        <w:tc>
          <w:tcPr>
            <w:tcW w:w="3502" w:type="dxa"/>
          </w:tcPr>
          <w:p w14:paraId="6306EB01" w14:textId="77777777" w:rsidR="00136677" w:rsidRDefault="00136677" w:rsidP="00136677">
            <w:r>
              <w:t>UPDATED_BARO_VERTICAL_</w:t>
            </w:r>
            <w:r w:rsidR="00573456">
              <w:t>RATE</w:t>
            </w:r>
          </w:p>
        </w:tc>
        <w:tc>
          <w:tcPr>
            <w:tcW w:w="7044" w:type="dxa"/>
          </w:tcPr>
          <w:p w14:paraId="1B726ABE" w14:textId="77777777" w:rsidR="00136677" w:rsidRDefault="00136677" w:rsidP="00136677">
            <w:r>
              <w:t>Barometric vertical velocity has been updated within the last reporting interval.</w:t>
            </w:r>
          </w:p>
        </w:tc>
      </w:tr>
      <w:tr w:rsidR="00136677" w14:paraId="3B0487BD" w14:textId="77777777" w:rsidTr="007D062D">
        <w:tc>
          <w:tcPr>
            <w:tcW w:w="470" w:type="dxa"/>
          </w:tcPr>
          <w:p w14:paraId="351263DD" w14:textId="77777777" w:rsidR="00136677" w:rsidRDefault="004A67CC" w:rsidP="00136677">
            <w:r>
              <w:t>29</w:t>
            </w:r>
          </w:p>
        </w:tc>
        <w:tc>
          <w:tcPr>
            <w:tcW w:w="3502" w:type="dxa"/>
          </w:tcPr>
          <w:p w14:paraId="1D8DF6D8" w14:textId="77777777" w:rsidR="00136677" w:rsidRDefault="00136677" w:rsidP="00136677">
            <w:r>
              <w:t>UPDATED_GNSS_VERTICAL_</w:t>
            </w:r>
            <w:r w:rsidR="00573456">
              <w:t>RATE</w:t>
            </w:r>
          </w:p>
        </w:tc>
        <w:tc>
          <w:tcPr>
            <w:tcW w:w="7044" w:type="dxa"/>
          </w:tcPr>
          <w:p w14:paraId="6A4382F9" w14:textId="77777777" w:rsidR="00136677" w:rsidRDefault="00136677" w:rsidP="00136677">
            <w:r>
              <w:t>GNSS vertical velocity has been updated within the last reporting interval.</w:t>
            </w:r>
          </w:p>
        </w:tc>
      </w:tr>
      <w:tr w:rsidR="004A67CC" w14:paraId="7B210ED3" w14:textId="77777777" w:rsidTr="00EA1319">
        <w:tc>
          <w:tcPr>
            <w:tcW w:w="11016" w:type="dxa"/>
            <w:gridSpan w:val="3"/>
          </w:tcPr>
          <w:p w14:paraId="37D82C1C" w14:textId="77777777" w:rsidR="004A67CC" w:rsidRDefault="004A67CC" w:rsidP="00136677">
            <w:r>
              <w:t>30-31 Reserved</w:t>
            </w:r>
          </w:p>
        </w:tc>
      </w:tr>
    </w:tbl>
    <w:p w14:paraId="3E42C0FE" w14:textId="77777777" w:rsidR="0018449B" w:rsidRPr="0018449B" w:rsidRDefault="0018449B" w:rsidP="0018449B"/>
    <w:p w14:paraId="21F2B25B" w14:textId="77777777" w:rsidR="004673CC" w:rsidRDefault="00E15E15">
      <w:pPr>
        <w:pStyle w:val="Heading4"/>
        <w:numPr>
          <w:ilvl w:val="3"/>
          <w:numId w:val="4"/>
        </w:numPr>
      </w:pPr>
      <w:bookmarkStart w:id="64" w:name="_Ref176013441"/>
      <w:r>
        <w:lastRenderedPageBreak/>
        <w:t>ECAT Field</w:t>
      </w:r>
      <w:bookmarkEnd w:id="64"/>
    </w:p>
    <w:p w14:paraId="76B11DFA" w14:textId="77777777" w:rsidR="00E15E15" w:rsidRDefault="00E15E15" w:rsidP="00E15E15">
      <w:r>
        <w:t>The ECAT field indicates the Emitter Category (i.e. airframe type) for each ADSB emitter that is being tracked. This field contains information about what kind of aircraft, ground vehicle, obstacle, or other airspace user is emitting ADS-B packets, and can be used to understand the emitter’s maneuvering capability and potential for wake vortex impact.</w:t>
      </w:r>
    </w:p>
    <w:tbl>
      <w:tblPr>
        <w:tblStyle w:val="TableGrid"/>
        <w:tblW w:w="0" w:type="auto"/>
        <w:tblLook w:val="04A0" w:firstRow="1" w:lastRow="0" w:firstColumn="1" w:lastColumn="0" w:noHBand="0" w:noVBand="1"/>
      </w:tblPr>
      <w:tblGrid>
        <w:gridCol w:w="1278"/>
        <w:gridCol w:w="9738"/>
      </w:tblGrid>
      <w:tr w:rsidR="00E15E15" w14:paraId="5D2245D5" w14:textId="77777777" w:rsidTr="00E15E15">
        <w:tc>
          <w:tcPr>
            <w:tcW w:w="1278" w:type="dxa"/>
            <w:shd w:val="clear" w:color="auto" w:fill="DBDBDB" w:themeFill="accent6" w:themeFillTint="66"/>
          </w:tcPr>
          <w:p w14:paraId="03D8069F" w14:textId="77777777" w:rsidR="00E15E15" w:rsidRPr="00E15E15" w:rsidRDefault="00E15E15" w:rsidP="00E15E15">
            <w:pPr>
              <w:jc w:val="center"/>
              <w:rPr>
                <w:b/>
                <w:bCs/>
              </w:rPr>
            </w:pPr>
            <w:r w:rsidRPr="00E15E15">
              <w:rPr>
                <w:b/>
                <w:bCs/>
              </w:rPr>
              <w:t>ECAT Value</w:t>
            </w:r>
          </w:p>
        </w:tc>
        <w:tc>
          <w:tcPr>
            <w:tcW w:w="9738" w:type="dxa"/>
            <w:shd w:val="clear" w:color="auto" w:fill="DBDBDB" w:themeFill="accent6" w:themeFillTint="66"/>
          </w:tcPr>
          <w:p w14:paraId="1182AC8D" w14:textId="77777777" w:rsidR="00E15E15" w:rsidRPr="00E15E15" w:rsidRDefault="00E15E15" w:rsidP="00E15E15">
            <w:pPr>
              <w:jc w:val="center"/>
              <w:rPr>
                <w:b/>
                <w:bCs/>
              </w:rPr>
            </w:pPr>
            <w:r w:rsidRPr="00E15E15">
              <w:rPr>
                <w:b/>
                <w:bCs/>
              </w:rPr>
              <w:t>Emitter Category</w:t>
            </w:r>
          </w:p>
        </w:tc>
      </w:tr>
      <w:tr w:rsidR="00E15E15" w14:paraId="003439B3" w14:textId="77777777" w:rsidTr="00E15E15">
        <w:tc>
          <w:tcPr>
            <w:tcW w:w="1278" w:type="dxa"/>
          </w:tcPr>
          <w:p w14:paraId="06DDE775" w14:textId="77777777" w:rsidR="00E15E15" w:rsidRDefault="00165C4B" w:rsidP="00E15E15">
            <w:pPr>
              <w:jc w:val="center"/>
            </w:pPr>
            <w:r>
              <w:t>-1</w:t>
            </w:r>
          </w:p>
        </w:tc>
        <w:tc>
          <w:tcPr>
            <w:tcW w:w="9738" w:type="dxa"/>
          </w:tcPr>
          <w:p w14:paraId="0A051646" w14:textId="77777777" w:rsidR="00E15E15" w:rsidRDefault="00E15E15" w:rsidP="00E15E15">
            <w:pPr>
              <w:jc w:val="center"/>
            </w:pPr>
            <w:r>
              <w:t>Invalid</w:t>
            </w:r>
          </w:p>
        </w:tc>
      </w:tr>
      <w:tr w:rsidR="00E15E15" w14:paraId="7FFC91A3" w14:textId="77777777" w:rsidTr="00E15E15">
        <w:tc>
          <w:tcPr>
            <w:tcW w:w="1278" w:type="dxa"/>
          </w:tcPr>
          <w:p w14:paraId="6E963954" w14:textId="77777777" w:rsidR="00E15E15" w:rsidRDefault="00165C4B" w:rsidP="00E15E15">
            <w:pPr>
              <w:jc w:val="center"/>
            </w:pPr>
            <w:r>
              <w:t>0</w:t>
            </w:r>
          </w:p>
        </w:tc>
        <w:tc>
          <w:tcPr>
            <w:tcW w:w="9738" w:type="dxa"/>
          </w:tcPr>
          <w:p w14:paraId="1422394A" w14:textId="77777777" w:rsidR="00E15E15" w:rsidRDefault="00E15E15" w:rsidP="00E15E15">
            <w:pPr>
              <w:jc w:val="center"/>
            </w:pPr>
            <w:r>
              <w:t>No Category Information</w:t>
            </w:r>
          </w:p>
        </w:tc>
      </w:tr>
      <w:tr w:rsidR="00165C4B" w14:paraId="072C09E0" w14:textId="77777777" w:rsidTr="00E15E15">
        <w:tc>
          <w:tcPr>
            <w:tcW w:w="1278" w:type="dxa"/>
          </w:tcPr>
          <w:p w14:paraId="176C1E8A" w14:textId="77777777" w:rsidR="00165C4B" w:rsidRDefault="00165C4B" w:rsidP="00165C4B">
            <w:pPr>
              <w:jc w:val="center"/>
            </w:pPr>
            <w:r>
              <w:t>1</w:t>
            </w:r>
          </w:p>
        </w:tc>
        <w:tc>
          <w:tcPr>
            <w:tcW w:w="9738" w:type="dxa"/>
          </w:tcPr>
          <w:p w14:paraId="29DC656F" w14:textId="77777777" w:rsidR="00165C4B" w:rsidRDefault="00165C4B" w:rsidP="00165C4B">
            <w:pPr>
              <w:jc w:val="center"/>
            </w:pPr>
            <w:r>
              <w:t>Light Aircraft (&lt; 7,000kg)</w:t>
            </w:r>
          </w:p>
        </w:tc>
      </w:tr>
      <w:tr w:rsidR="00165C4B" w14:paraId="1D895DEB" w14:textId="77777777" w:rsidTr="00E15E15">
        <w:tc>
          <w:tcPr>
            <w:tcW w:w="1278" w:type="dxa"/>
          </w:tcPr>
          <w:p w14:paraId="3F8392D8" w14:textId="77777777" w:rsidR="00165C4B" w:rsidRDefault="00165C4B" w:rsidP="00165C4B">
            <w:pPr>
              <w:jc w:val="center"/>
            </w:pPr>
            <w:r>
              <w:t>2</w:t>
            </w:r>
          </w:p>
        </w:tc>
        <w:tc>
          <w:tcPr>
            <w:tcW w:w="9738" w:type="dxa"/>
          </w:tcPr>
          <w:p w14:paraId="35A53259" w14:textId="77777777" w:rsidR="00165C4B" w:rsidRDefault="00165C4B" w:rsidP="00165C4B">
            <w:pPr>
              <w:jc w:val="center"/>
            </w:pPr>
            <w:r>
              <w:t>Medium 1 (7,000kg – 34,000kg)</w:t>
            </w:r>
          </w:p>
        </w:tc>
      </w:tr>
      <w:tr w:rsidR="00165C4B" w14:paraId="3F7A0899" w14:textId="77777777" w:rsidTr="00E15E15">
        <w:tc>
          <w:tcPr>
            <w:tcW w:w="1278" w:type="dxa"/>
          </w:tcPr>
          <w:p w14:paraId="39E4D531" w14:textId="77777777" w:rsidR="00165C4B" w:rsidRDefault="00165C4B" w:rsidP="00165C4B">
            <w:pPr>
              <w:jc w:val="center"/>
            </w:pPr>
            <w:r>
              <w:t>3</w:t>
            </w:r>
          </w:p>
        </w:tc>
        <w:tc>
          <w:tcPr>
            <w:tcW w:w="9738" w:type="dxa"/>
          </w:tcPr>
          <w:p w14:paraId="1AD383F5" w14:textId="77777777" w:rsidR="00165C4B" w:rsidRDefault="00165C4B" w:rsidP="00165C4B">
            <w:pPr>
              <w:jc w:val="center"/>
            </w:pPr>
            <w:r>
              <w:t>Medium 2 (34,000kg – 136,000kg)</w:t>
            </w:r>
          </w:p>
        </w:tc>
      </w:tr>
      <w:tr w:rsidR="00165C4B" w14:paraId="1A6A1E45" w14:textId="77777777" w:rsidTr="00E15E15">
        <w:tc>
          <w:tcPr>
            <w:tcW w:w="1278" w:type="dxa"/>
          </w:tcPr>
          <w:p w14:paraId="47A8B112" w14:textId="77777777" w:rsidR="00165C4B" w:rsidRDefault="00165C4B" w:rsidP="00165C4B">
            <w:pPr>
              <w:jc w:val="center"/>
            </w:pPr>
            <w:r>
              <w:t>4</w:t>
            </w:r>
          </w:p>
        </w:tc>
        <w:tc>
          <w:tcPr>
            <w:tcW w:w="9738" w:type="dxa"/>
          </w:tcPr>
          <w:p w14:paraId="2D9DD110" w14:textId="77777777" w:rsidR="00165C4B" w:rsidRDefault="00165C4B" w:rsidP="00165C4B">
            <w:pPr>
              <w:jc w:val="center"/>
            </w:pPr>
            <w:r>
              <w:t>High Vortex Aircraft</w:t>
            </w:r>
          </w:p>
        </w:tc>
      </w:tr>
      <w:tr w:rsidR="00165C4B" w14:paraId="758B6C01" w14:textId="77777777" w:rsidTr="00E15E15">
        <w:tc>
          <w:tcPr>
            <w:tcW w:w="1278" w:type="dxa"/>
          </w:tcPr>
          <w:p w14:paraId="7417ED2B" w14:textId="77777777" w:rsidR="00165C4B" w:rsidRDefault="00165C4B" w:rsidP="00165C4B">
            <w:pPr>
              <w:jc w:val="center"/>
            </w:pPr>
            <w:r>
              <w:t>5</w:t>
            </w:r>
          </w:p>
        </w:tc>
        <w:tc>
          <w:tcPr>
            <w:tcW w:w="9738" w:type="dxa"/>
          </w:tcPr>
          <w:p w14:paraId="54F27BFD" w14:textId="77777777" w:rsidR="00165C4B" w:rsidRDefault="00165C4B" w:rsidP="00165C4B">
            <w:pPr>
              <w:jc w:val="center"/>
            </w:pPr>
            <w:r>
              <w:t>Heavy (&gt; 136,000kg)</w:t>
            </w:r>
          </w:p>
        </w:tc>
      </w:tr>
      <w:tr w:rsidR="00165C4B" w14:paraId="7EF84719" w14:textId="77777777" w:rsidTr="00E15E15">
        <w:tc>
          <w:tcPr>
            <w:tcW w:w="1278" w:type="dxa"/>
          </w:tcPr>
          <w:p w14:paraId="00BB4D11" w14:textId="77777777" w:rsidR="00165C4B" w:rsidRDefault="00165C4B" w:rsidP="00165C4B">
            <w:pPr>
              <w:jc w:val="center"/>
            </w:pPr>
            <w:r>
              <w:t>6</w:t>
            </w:r>
          </w:p>
        </w:tc>
        <w:tc>
          <w:tcPr>
            <w:tcW w:w="9738" w:type="dxa"/>
          </w:tcPr>
          <w:p w14:paraId="2C882B77" w14:textId="77777777" w:rsidR="00165C4B" w:rsidRDefault="00165C4B" w:rsidP="00165C4B">
            <w:pPr>
              <w:jc w:val="center"/>
            </w:pPr>
            <w:r>
              <w:t>High Performance (&gt; 5 G acceleration and &gt; 400 kts speed)</w:t>
            </w:r>
          </w:p>
        </w:tc>
      </w:tr>
      <w:tr w:rsidR="00165C4B" w14:paraId="6B58BD60" w14:textId="77777777" w:rsidTr="00E15E15">
        <w:tc>
          <w:tcPr>
            <w:tcW w:w="1278" w:type="dxa"/>
          </w:tcPr>
          <w:p w14:paraId="15CC91BE" w14:textId="77777777" w:rsidR="00165C4B" w:rsidRDefault="00165C4B" w:rsidP="00165C4B">
            <w:pPr>
              <w:jc w:val="center"/>
            </w:pPr>
            <w:r>
              <w:t>7</w:t>
            </w:r>
          </w:p>
        </w:tc>
        <w:tc>
          <w:tcPr>
            <w:tcW w:w="9738" w:type="dxa"/>
          </w:tcPr>
          <w:p w14:paraId="63FFE749" w14:textId="77777777" w:rsidR="00165C4B" w:rsidRDefault="00165C4B" w:rsidP="00165C4B">
            <w:pPr>
              <w:jc w:val="center"/>
            </w:pPr>
            <w:r>
              <w:t>Rotorcraft</w:t>
            </w:r>
          </w:p>
        </w:tc>
      </w:tr>
      <w:tr w:rsidR="00165C4B" w14:paraId="68550BF6" w14:textId="77777777" w:rsidTr="00E15E15">
        <w:tc>
          <w:tcPr>
            <w:tcW w:w="1278" w:type="dxa"/>
          </w:tcPr>
          <w:p w14:paraId="4665EE41" w14:textId="77777777" w:rsidR="00165C4B" w:rsidRDefault="00165C4B" w:rsidP="00165C4B">
            <w:pPr>
              <w:jc w:val="center"/>
            </w:pPr>
            <w:r>
              <w:t>8</w:t>
            </w:r>
          </w:p>
        </w:tc>
        <w:tc>
          <w:tcPr>
            <w:tcW w:w="9738" w:type="dxa"/>
          </w:tcPr>
          <w:p w14:paraId="4F72207C" w14:textId="77777777" w:rsidR="00165C4B" w:rsidRDefault="00165C4B" w:rsidP="00165C4B">
            <w:pPr>
              <w:jc w:val="center"/>
            </w:pPr>
            <w:r>
              <w:t>Reserved</w:t>
            </w:r>
          </w:p>
        </w:tc>
      </w:tr>
      <w:tr w:rsidR="00165C4B" w14:paraId="3BF0A620" w14:textId="77777777" w:rsidTr="00E15E15">
        <w:tc>
          <w:tcPr>
            <w:tcW w:w="1278" w:type="dxa"/>
          </w:tcPr>
          <w:p w14:paraId="21B8D12F" w14:textId="77777777" w:rsidR="00165C4B" w:rsidRDefault="00165C4B" w:rsidP="00165C4B">
            <w:pPr>
              <w:jc w:val="center"/>
            </w:pPr>
            <w:r>
              <w:t>9</w:t>
            </w:r>
          </w:p>
        </w:tc>
        <w:tc>
          <w:tcPr>
            <w:tcW w:w="9738" w:type="dxa"/>
          </w:tcPr>
          <w:p w14:paraId="4A3DB25E" w14:textId="77777777" w:rsidR="00165C4B" w:rsidRDefault="00165C4B" w:rsidP="00165C4B">
            <w:pPr>
              <w:jc w:val="center"/>
            </w:pPr>
            <w:r>
              <w:t>Glider / Sailplane</w:t>
            </w:r>
          </w:p>
        </w:tc>
      </w:tr>
      <w:tr w:rsidR="00165C4B" w14:paraId="57FFA663" w14:textId="77777777" w:rsidTr="00E15E15">
        <w:tc>
          <w:tcPr>
            <w:tcW w:w="1278" w:type="dxa"/>
          </w:tcPr>
          <w:p w14:paraId="1A21FBA2" w14:textId="77777777" w:rsidR="00165C4B" w:rsidRDefault="00165C4B" w:rsidP="00165C4B">
            <w:pPr>
              <w:jc w:val="center"/>
            </w:pPr>
            <w:r>
              <w:t>10</w:t>
            </w:r>
          </w:p>
        </w:tc>
        <w:tc>
          <w:tcPr>
            <w:tcW w:w="9738" w:type="dxa"/>
          </w:tcPr>
          <w:p w14:paraId="24BF3FCF" w14:textId="77777777" w:rsidR="00165C4B" w:rsidRDefault="00165C4B" w:rsidP="00165C4B">
            <w:pPr>
              <w:jc w:val="center"/>
            </w:pPr>
            <w:r>
              <w:t>Lighter Than Air</w:t>
            </w:r>
          </w:p>
        </w:tc>
      </w:tr>
      <w:tr w:rsidR="00165C4B" w14:paraId="03023AFB" w14:textId="77777777" w:rsidTr="00E15E15">
        <w:tc>
          <w:tcPr>
            <w:tcW w:w="1278" w:type="dxa"/>
          </w:tcPr>
          <w:p w14:paraId="059F1B08" w14:textId="77777777" w:rsidR="00165C4B" w:rsidRDefault="00165C4B" w:rsidP="00165C4B">
            <w:pPr>
              <w:jc w:val="center"/>
            </w:pPr>
            <w:r>
              <w:t>11</w:t>
            </w:r>
          </w:p>
        </w:tc>
        <w:tc>
          <w:tcPr>
            <w:tcW w:w="9738" w:type="dxa"/>
          </w:tcPr>
          <w:p w14:paraId="43DCA712" w14:textId="77777777" w:rsidR="00165C4B" w:rsidRDefault="00165C4B" w:rsidP="00165C4B">
            <w:pPr>
              <w:jc w:val="center"/>
            </w:pPr>
            <w:r>
              <w:t>Parachutist / Skydiver</w:t>
            </w:r>
          </w:p>
        </w:tc>
      </w:tr>
      <w:tr w:rsidR="00165C4B" w14:paraId="6FBE3938" w14:textId="77777777" w:rsidTr="00E15E15">
        <w:tc>
          <w:tcPr>
            <w:tcW w:w="1278" w:type="dxa"/>
          </w:tcPr>
          <w:p w14:paraId="079D4FB5" w14:textId="77777777" w:rsidR="00165C4B" w:rsidRDefault="00165C4B" w:rsidP="00165C4B">
            <w:pPr>
              <w:jc w:val="center"/>
            </w:pPr>
            <w:r>
              <w:t>12</w:t>
            </w:r>
          </w:p>
        </w:tc>
        <w:tc>
          <w:tcPr>
            <w:tcW w:w="9738" w:type="dxa"/>
          </w:tcPr>
          <w:p w14:paraId="39077FCA" w14:textId="77777777" w:rsidR="00165C4B" w:rsidRDefault="00165C4B" w:rsidP="00165C4B">
            <w:pPr>
              <w:jc w:val="center"/>
            </w:pPr>
            <w:r>
              <w:t>Ultralight / Hang Glider / Paraglider</w:t>
            </w:r>
          </w:p>
        </w:tc>
      </w:tr>
      <w:tr w:rsidR="00165C4B" w14:paraId="641284B8" w14:textId="77777777" w:rsidTr="00E15E15">
        <w:tc>
          <w:tcPr>
            <w:tcW w:w="1278" w:type="dxa"/>
          </w:tcPr>
          <w:p w14:paraId="6FA609E2" w14:textId="77777777" w:rsidR="00165C4B" w:rsidRDefault="00165C4B" w:rsidP="00165C4B">
            <w:pPr>
              <w:jc w:val="center"/>
            </w:pPr>
            <w:r>
              <w:t>13</w:t>
            </w:r>
          </w:p>
        </w:tc>
        <w:tc>
          <w:tcPr>
            <w:tcW w:w="9738" w:type="dxa"/>
          </w:tcPr>
          <w:p w14:paraId="4FD61C8F" w14:textId="77777777" w:rsidR="00165C4B" w:rsidRDefault="00165C4B" w:rsidP="00165C4B">
            <w:pPr>
              <w:jc w:val="center"/>
            </w:pPr>
            <w:r>
              <w:t>Reserved 1</w:t>
            </w:r>
          </w:p>
        </w:tc>
      </w:tr>
      <w:tr w:rsidR="00165C4B" w14:paraId="05DC1C60" w14:textId="77777777" w:rsidTr="00E15E15">
        <w:tc>
          <w:tcPr>
            <w:tcW w:w="1278" w:type="dxa"/>
          </w:tcPr>
          <w:p w14:paraId="357A80D4" w14:textId="77777777" w:rsidR="00165C4B" w:rsidRDefault="00165C4B" w:rsidP="00165C4B">
            <w:pPr>
              <w:jc w:val="center"/>
            </w:pPr>
            <w:r>
              <w:t>14</w:t>
            </w:r>
          </w:p>
        </w:tc>
        <w:tc>
          <w:tcPr>
            <w:tcW w:w="9738" w:type="dxa"/>
          </w:tcPr>
          <w:p w14:paraId="37AD13C4" w14:textId="77777777" w:rsidR="00165C4B" w:rsidRDefault="00165C4B" w:rsidP="00165C4B">
            <w:pPr>
              <w:jc w:val="center"/>
            </w:pPr>
            <w:r>
              <w:t>Unmanned Aerial Vehicle</w:t>
            </w:r>
          </w:p>
        </w:tc>
      </w:tr>
      <w:tr w:rsidR="00165C4B" w14:paraId="37F819E1" w14:textId="77777777" w:rsidTr="00E15E15">
        <w:tc>
          <w:tcPr>
            <w:tcW w:w="1278" w:type="dxa"/>
          </w:tcPr>
          <w:p w14:paraId="68393E01" w14:textId="77777777" w:rsidR="00165C4B" w:rsidRDefault="00165C4B" w:rsidP="00165C4B">
            <w:pPr>
              <w:jc w:val="center"/>
            </w:pPr>
            <w:r>
              <w:t>15</w:t>
            </w:r>
          </w:p>
        </w:tc>
        <w:tc>
          <w:tcPr>
            <w:tcW w:w="9738" w:type="dxa"/>
          </w:tcPr>
          <w:p w14:paraId="770C8FDD" w14:textId="77777777" w:rsidR="00165C4B" w:rsidRDefault="00165C4B" w:rsidP="00165C4B">
            <w:pPr>
              <w:jc w:val="center"/>
            </w:pPr>
            <w:r>
              <w:t>Space / Transatmospheric Vehicle</w:t>
            </w:r>
          </w:p>
        </w:tc>
      </w:tr>
      <w:tr w:rsidR="00165C4B" w14:paraId="615FBBA4" w14:textId="77777777" w:rsidTr="00E15E15">
        <w:tc>
          <w:tcPr>
            <w:tcW w:w="1278" w:type="dxa"/>
          </w:tcPr>
          <w:p w14:paraId="4405ABAC" w14:textId="77777777" w:rsidR="00165C4B" w:rsidRDefault="00165C4B" w:rsidP="00165C4B">
            <w:pPr>
              <w:jc w:val="center"/>
            </w:pPr>
            <w:r>
              <w:t>16</w:t>
            </w:r>
          </w:p>
        </w:tc>
        <w:tc>
          <w:tcPr>
            <w:tcW w:w="9738" w:type="dxa"/>
          </w:tcPr>
          <w:p w14:paraId="2897C4A5" w14:textId="77777777" w:rsidR="00165C4B" w:rsidRDefault="00165C4B" w:rsidP="00165C4B">
            <w:pPr>
              <w:jc w:val="center"/>
            </w:pPr>
            <w:r>
              <w:t>Reserved 2</w:t>
            </w:r>
          </w:p>
        </w:tc>
      </w:tr>
      <w:tr w:rsidR="00165C4B" w14:paraId="04ADA1AA" w14:textId="77777777" w:rsidTr="00E15E15">
        <w:tc>
          <w:tcPr>
            <w:tcW w:w="1278" w:type="dxa"/>
          </w:tcPr>
          <w:p w14:paraId="30AE6A48" w14:textId="77777777" w:rsidR="00165C4B" w:rsidRDefault="00165C4B" w:rsidP="00165C4B">
            <w:pPr>
              <w:jc w:val="center"/>
            </w:pPr>
            <w:r>
              <w:t>17</w:t>
            </w:r>
          </w:p>
        </w:tc>
        <w:tc>
          <w:tcPr>
            <w:tcW w:w="9738" w:type="dxa"/>
          </w:tcPr>
          <w:p w14:paraId="2E300E9E" w14:textId="77777777" w:rsidR="00165C4B" w:rsidRDefault="00165C4B" w:rsidP="00165C4B">
            <w:pPr>
              <w:jc w:val="center"/>
            </w:pPr>
            <w:r>
              <w:t>Surface Emergency Vehicle</w:t>
            </w:r>
          </w:p>
        </w:tc>
      </w:tr>
      <w:tr w:rsidR="00165C4B" w14:paraId="484671C1" w14:textId="77777777" w:rsidTr="00E15E15">
        <w:tc>
          <w:tcPr>
            <w:tcW w:w="1278" w:type="dxa"/>
          </w:tcPr>
          <w:p w14:paraId="141F9734" w14:textId="77777777" w:rsidR="00165C4B" w:rsidRDefault="00165C4B" w:rsidP="00165C4B">
            <w:pPr>
              <w:jc w:val="center"/>
            </w:pPr>
            <w:r>
              <w:t>18</w:t>
            </w:r>
          </w:p>
        </w:tc>
        <w:tc>
          <w:tcPr>
            <w:tcW w:w="9738" w:type="dxa"/>
          </w:tcPr>
          <w:p w14:paraId="1AF87252" w14:textId="77777777" w:rsidR="00165C4B" w:rsidRDefault="00165C4B" w:rsidP="00165C4B">
            <w:pPr>
              <w:jc w:val="center"/>
            </w:pPr>
            <w:r>
              <w:t>Surface Service Vehicle</w:t>
            </w:r>
          </w:p>
        </w:tc>
      </w:tr>
      <w:tr w:rsidR="00165C4B" w14:paraId="5B023C50" w14:textId="77777777" w:rsidTr="00E15E15">
        <w:tc>
          <w:tcPr>
            <w:tcW w:w="1278" w:type="dxa"/>
          </w:tcPr>
          <w:p w14:paraId="5186DB45" w14:textId="77777777" w:rsidR="00165C4B" w:rsidRDefault="00165C4B" w:rsidP="00165C4B">
            <w:pPr>
              <w:jc w:val="center"/>
            </w:pPr>
            <w:r>
              <w:t>19</w:t>
            </w:r>
          </w:p>
        </w:tc>
        <w:tc>
          <w:tcPr>
            <w:tcW w:w="9738" w:type="dxa"/>
          </w:tcPr>
          <w:p w14:paraId="3D96BDF5" w14:textId="77777777" w:rsidR="00165C4B" w:rsidRDefault="00165C4B" w:rsidP="00165C4B">
            <w:pPr>
              <w:jc w:val="center"/>
            </w:pPr>
            <w:r>
              <w:t>Point Obstacle</w:t>
            </w:r>
          </w:p>
        </w:tc>
      </w:tr>
      <w:tr w:rsidR="00165C4B" w14:paraId="14477383" w14:textId="77777777" w:rsidTr="00E15E15">
        <w:tc>
          <w:tcPr>
            <w:tcW w:w="1278" w:type="dxa"/>
          </w:tcPr>
          <w:p w14:paraId="7FD0C0DF" w14:textId="77777777" w:rsidR="00165C4B" w:rsidRDefault="00165C4B" w:rsidP="00165C4B">
            <w:pPr>
              <w:jc w:val="center"/>
            </w:pPr>
            <w:r>
              <w:t>20</w:t>
            </w:r>
          </w:p>
        </w:tc>
        <w:tc>
          <w:tcPr>
            <w:tcW w:w="9738" w:type="dxa"/>
          </w:tcPr>
          <w:p w14:paraId="068415DD" w14:textId="77777777" w:rsidR="00165C4B" w:rsidRDefault="00165C4B" w:rsidP="00165C4B">
            <w:pPr>
              <w:jc w:val="center"/>
            </w:pPr>
            <w:r>
              <w:t>Cluster Obstacle</w:t>
            </w:r>
          </w:p>
        </w:tc>
      </w:tr>
      <w:tr w:rsidR="00165C4B" w14:paraId="68EEF36F" w14:textId="77777777" w:rsidTr="00E15E15">
        <w:tc>
          <w:tcPr>
            <w:tcW w:w="1278" w:type="dxa"/>
          </w:tcPr>
          <w:p w14:paraId="14273339" w14:textId="77777777" w:rsidR="00165C4B" w:rsidRDefault="00165C4B" w:rsidP="00165C4B">
            <w:pPr>
              <w:jc w:val="center"/>
            </w:pPr>
            <w:r>
              <w:t>21</w:t>
            </w:r>
          </w:p>
        </w:tc>
        <w:tc>
          <w:tcPr>
            <w:tcW w:w="9738" w:type="dxa"/>
          </w:tcPr>
          <w:p w14:paraId="3EE4C1E3" w14:textId="77777777" w:rsidR="00165C4B" w:rsidRDefault="00165C4B" w:rsidP="00165C4B">
            <w:pPr>
              <w:jc w:val="center"/>
            </w:pPr>
            <w:r>
              <w:t>Line Obstacle</w:t>
            </w:r>
          </w:p>
        </w:tc>
      </w:tr>
    </w:tbl>
    <w:p w14:paraId="31FDDE97" w14:textId="77777777" w:rsidR="004673CC" w:rsidRPr="00E15E15" w:rsidRDefault="004673CC"/>
    <w:p w14:paraId="73510498" w14:textId="77777777" w:rsidR="002019BF" w:rsidRDefault="002019BF">
      <w:pPr>
        <w:pStyle w:val="Heading4"/>
        <w:numPr>
          <w:ilvl w:val="3"/>
          <w:numId w:val="4"/>
        </w:numPr>
      </w:pPr>
      <w:bookmarkStart w:id="65" w:name="_Ref176013490"/>
    </w:p>
    <w:p w14:paraId="062A2ED6" w14:textId="77777777" w:rsidR="00435CD8" w:rsidRPr="00435CD8" w:rsidRDefault="00435CD8">
      <w:pPr>
        <w:pStyle w:val="Heading4"/>
        <w:numPr>
          <w:ilvl w:val="3"/>
          <w:numId w:val="4"/>
        </w:numPr>
      </w:pPr>
      <w:bookmarkStart w:id="66" w:name="_Ref206888411"/>
      <w:r>
        <w:t>NICNAC Bitfield</w:t>
      </w:r>
      <w:bookmarkEnd w:id="66"/>
    </w:p>
    <w:tbl>
      <w:tblPr>
        <w:tblStyle w:val="TableGrid"/>
        <w:tblW w:w="10944" w:type="dxa"/>
        <w:tblLayout w:type="fixed"/>
        <w:tblLook w:val="04A0" w:firstRow="1" w:lastRow="0" w:firstColumn="1" w:lastColumn="0" w:noHBand="0" w:noVBand="1"/>
      </w:tblPr>
      <w:tblGrid>
        <w:gridCol w:w="918"/>
        <w:gridCol w:w="900"/>
        <w:gridCol w:w="720"/>
        <w:gridCol w:w="630"/>
        <w:gridCol w:w="450"/>
        <w:gridCol w:w="630"/>
        <w:gridCol w:w="540"/>
        <w:gridCol w:w="630"/>
        <w:gridCol w:w="630"/>
        <w:gridCol w:w="627"/>
        <w:gridCol w:w="599"/>
        <w:gridCol w:w="1274"/>
        <w:gridCol w:w="599"/>
        <w:gridCol w:w="599"/>
        <w:gridCol w:w="599"/>
        <w:gridCol w:w="599"/>
      </w:tblGrid>
      <w:tr w:rsidR="00435CD8" w14:paraId="6E3D52E8" w14:textId="77777777" w:rsidTr="00435CD8">
        <w:tc>
          <w:tcPr>
            <w:tcW w:w="10944" w:type="dxa"/>
            <w:gridSpan w:val="16"/>
            <w:shd w:val="clear" w:color="auto" w:fill="A5A5A5"/>
          </w:tcPr>
          <w:p w14:paraId="1B5385B6" w14:textId="77777777" w:rsidR="00435CD8" w:rsidRDefault="00435CD8" w:rsidP="00435CD8">
            <w:r>
              <w:rPr>
                <w:b/>
                <w:bCs/>
              </w:rPr>
              <w:t xml:space="preserve">NICNAC </w:t>
            </w:r>
            <w:r w:rsidRPr="00435CD8">
              <w:rPr>
                <w:b/>
                <w:bCs/>
              </w:rPr>
              <w:t>Bitfield</w:t>
            </w:r>
          </w:p>
        </w:tc>
      </w:tr>
      <w:tr w:rsidR="00435CD8" w14:paraId="31E456C9" w14:textId="77777777" w:rsidTr="00164548">
        <w:tc>
          <w:tcPr>
            <w:tcW w:w="918" w:type="dxa"/>
          </w:tcPr>
          <w:p w14:paraId="41A28C89" w14:textId="77777777" w:rsidR="00435CD8" w:rsidRDefault="00435CD8" w:rsidP="00164548">
            <w:pPr>
              <w:jc w:val="center"/>
            </w:pPr>
            <w:r>
              <w:t>15</w:t>
            </w:r>
          </w:p>
        </w:tc>
        <w:tc>
          <w:tcPr>
            <w:tcW w:w="900" w:type="dxa"/>
          </w:tcPr>
          <w:p w14:paraId="13F64029" w14:textId="77777777" w:rsidR="00435CD8" w:rsidRDefault="00435CD8" w:rsidP="00164548">
            <w:pPr>
              <w:jc w:val="center"/>
            </w:pPr>
            <w:r>
              <w:t>14</w:t>
            </w:r>
          </w:p>
        </w:tc>
        <w:tc>
          <w:tcPr>
            <w:tcW w:w="720" w:type="dxa"/>
          </w:tcPr>
          <w:p w14:paraId="690816F2" w14:textId="77777777" w:rsidR="00435CD8" w:rsidRDefault="00435CD8" w:rsidP="00164548">
            <w:pPr>
              <w:jc w:val="center"/>
            </w:pPr>
            <w:r>
              <w:t>13</w:t>
            </w:r>
          </w:p>
        </w:tc>
        <w:tc>
          <w:tcPr>
            <w:tcW w:w="630" w:type="dxa"/>
          </w:tcPr>
          <w:p w14:paraId="766528A3" w14:textId="77777777" w:rsidR="00435CD8" w:rsidRDefault="00435CD8" w:rsidP="00164548">
            <w:pPr>
              <w:jc w:val="center"/>
            </w:pPr>
            <w:r>
              <w:t>12</w:t>
            </w:r>
          </w:p>
        </w:tc>
        <w:tc>
          <w:tcPr>
            <w:tcW w:w="450" w:type="dxa"/>
          </w:tcPr>
          <w:p w14:paraId="21D4F68B" w14:textId="77777777" w:rsidR="00435CD8" w:rsidRDefault="00435CD8" w:rsidP="00164548">
            <w:pPr>
              <w:jc w:val="center"/>
            </w:pPr>
            <w:r>
              <w:t>11</w:t>
            </w:r>
          </w:p>
        </w:tc>
        <w:tc>
          <w:tcPr>
            <w:tcW w:w="630" w:type="dxa"/>
          </w:tcPr>
          <w:p w14:paraId="0202F99B" w14:textId="77777777" w:rsidR="00435CD8" w:rsidRDefault="00435CD8" w:rsidP="00164548">
            <w:pPr>
              <w:jc w:val="center"/>
            </w:pPr>
            <w:r>
              <w:t>10</w:t>
            </w:r>
          </w:p>
        </w:tc>
        <w:tc>
          <w:tcPr>
            <w:tcW w:w="540" w:type="dxa"/>
          </w:tcPr>
          <w:p w14:paraId="472E713F" w14:textId="77777777" w:rsidR="00435CD8" w:rsidRDefault="00435CD8" w:rsidP="00164548">
            <w:pPr>
              <w:jc w:val="center"/>
            </w:pPr>
            <w:r>
              <w:t>9</w:t>
            </w:r>
          </w:p>
        </w:tc>
        <w:tc>
          <w:tcPr>
            <w:tcW w:w="630" w:type="dxa"/>
          </w:tcPr>
          <w:p w14:paraId="5BBB51BC" w14:textId="77777777" w:rsidR="00435CD8" w:rsidRDefault="00435CD8" w:rsidP="00164548">
            <w:pPr>
              <w:jc w:val="center"/>
            </w:pPr>
            <w:r>
              <w:t>8</w:t>
            </w:r>
          </w:p>
        </w:tc>
        <w:tc>
          <w:tcPr>
            <w:tcW w:w="630" w:type="dxa"/>
          </w:tcPr>
          <w:p w14:paraId="3C3B6D97" w14:textId="77777777" w:rsidR="00435CD8" w:rsidRDefault="00435CD8" w:rsidP="00164548">
            <w:pPr>
              <w:jc w:val="center"/>
            </w:pPr>
            <w:r>
              <w:t>7</w:t>
            </w:r>
          </w:p>
        </w:tc>
        <w:tc>
          <w:tcPr>
            <w:tcW w:w="627" w:type="dxa"/>
          </w:tcPr>
          <w:p w14:paraId="4EE820F5" w14:textId="77777777" w:rsidR="00435CD8" w:rsidRDefault="00435CD8" w:rsidP="00164548">
            <w:pPr>
              <w:jc w:val="center"/>
            </w:pPr>
            <w:r>
              <w:t>6</w:t>
            </w:r>
          </w:p>
        </w:tc>
        <w:tc>
          <w:tcPr>
            <w:tcW w:w="599" w:type="dxa"/>
          </w:tcPr>
          <w:p w14:paraId="3A452E72" w14:textId="77777777" w:rsidR="00435CD8" w:rsidRDefault="00435CD8" w:rsidP="00164548">
            <w:pPr>
              <w:jc w:val="center"/>
            </w:pPr>
            <w:r>
              <w:t>5</w:t>
            </w:r>
          </w:p>
        </w:tc>
        <w:tc>
          <w:tcPr>
            <w:tcW w:w="1274" w:type="dxa"/>
          </w:tcPr>
          <w:p w14:paraId="0B13A448" w14:textId="77777777" w:rsidR="00435CD8" w:rsidRDefault="00435CD8" w:rsidP="00164548">
            <w:pPr>
              <w:jc w:val="center"/>
            </w:pPr>
            <w:r>
              <w:t>4</w:t>
            </w:r>
          </w:p>
        </w:tc>
        <w:tc>
          <w:tcPr>
            <w:tcW w:w="599" w:type="dxa"/>
          </w:tcPr>
          <w:p w14:paraId="0B9221F8" w14:textId="77777777" w:rsidR="00435CD8" w:rsidRDefault="00435CD8" w:rsidP="00164548">
            <w:pPr>
              <w:jc w:val="center"/>
            </w:pPr>
            <w:r>
              <w:t>3</w:t>
            </w:r>
          </w:p>
        </w:tc>
        <w:tc>
          <w:tcPr>
            <w:tcW w:w="599" w:type="dxa"/>
          </w:tcPr>
          <w:p w14:paraId="002DE956" w14:textId="77777777" w:rsidR="00435CD8" w:rsidRDefault="00435CD8" w:rsidP="00164548">
            <w:pPr>
              <w:jc w:val="center"/>
            </w:pPr>
            <w:r>
              <w:t>2</w:t>
            </w:r>
          </w:p>
        </w:tc>
        <w:tc>
          <w:tcPr>
            <w:tcW w:w="599" w:type="dxa"/>
          </w:tcPr>
          <w:p w14:paraId="7C5D2B3B" w14:textId="77777777" w:rsidR="00435CD8" w:rsidRDefault="00435CD8" w:rsidP="00164548">
            <w:pPr>
              <w:jc w:val="center"/>
            </w:pPr>
            <w:r>
              <w:t>1</w:t>
            </w:r>
          </w:p>
        </w:tc>
        <w:tc>
          <w:tcPr>
            <w:tcW w:w="599" w:type="dxa"/>
          </w:tcPr>
          <w:p w14:paraId="1D506FF9" w14:textId="77777777" w:rsidR="00435CD8" w:rsidRDefault="00435CD8" w:rsidP="00164548">
            <w:pPr>
              <w:jc w:val="center"/>
            </w:pPr>
            <w:r>
              <w:t>0</w:t>
            </w:r>
          </w:p>
        </w:tc>
      </w:tr>
      <w:tr w:rsidR="00435CD8" w14:paraId="10DFB63E" w14:textId="77777777" w:rsidTr="00164548">
        <w:tc>
          <w:tcPr>
            <w:tcW w:w="1818" w:type="dxa"/>
            <w:gridSpan w:val="2"/>
          </w:tcPr>
          <w:p w14:paraId="1FE220C2" w14:textId="77777777" w:rsidR="00435CD8" w:rsidRDefault="00435CD8" w:rsidP="00164548">
            <w:pPr>
              <w:jc w:val="center"/>
            </w:pPr>
            <w:r>
              <w:t>Source Integrity Level (SIL)</w:t>
            </w:r>
          </w:p>
        </w:tc>
        <w:tc>
          <w:tcPr>
            <w:tcW w:w="1350" w:type="dxa"/>
            <w:gridSpan w:val="2"/>
          </w:tcPr>
          <w:p w14:paraId="410F6DBF" w14:textId="77777777" w:rsidR="00435CD8" w:rsidRDefault="00435CD8" w:rsidP="00164548">
            <w:pPr>
              <w:jc w:val="center"/>
            </w:pPr>
            <w:r>
              <w:t>Geometric Vertical Accuracy (GVA)</w:t>
            </w:r>
          </w:p>
        </w:tc>
        <w:tc>
          <w:tcPr>
            <w:tcW w:w="2250" w:type="dxa"/>
            <w:gridSpan w:val="4"/>
          </w:tcPr>
          <w:p w14:paraId="07F205DE" w14:textId="77777777" w:rsidR="00435CD8" w:rsidRPr="001C5595" w:rsidRDefault="00435CD8" w:rsidP="00164548">
            <w:pPr>
              <w:jc w:val="center"/>
            </w:pPr>
            <w:r>
              <w:t>Navigation Accuracy Category: Position (NAC</w:t>
            </w:r>
            <w:r>
              <w:rPr>
                <w:vertAlign w:val="subscript"/>
              </w:rPr>
              <w:t>p</w:t>
            </w:r>
            <w:r>
              <w:t>)</w:t>
            </w:r>
          </w:p>
        </w:tc>
        <w:tc>
          <w:tcPr>
            <w:tcW w:w="1856" w:type="dxa"/>
            <w:gridSpan w:val="3"/>
          </w:tcPr>
          <w:p w14:paraId="6AD7C214" w14:textId="77777777" w:rsidR="00435CD8" w:rsidRDefault="00435CD8" w:rsidP="00164548">
            <w:pPr>
              <w:jc w:val="center"/>
            </w:pPr>
            <w:r>
              <w:t>Navigation Accuracy Category: Velocity (NAC</w:t>
            </w:r>
            <w:r>
              <w:rPr>
                <w:vertAlign w:val="subscript"/>
              </w:rPr>
              <w:t>v</w:t>
            </w:r>
            <w:r>
              <w:t>)</w:t>
            </w:r>
          </w:p>
        </w:tc>
        <w:tc>
          <w:tcPr>
            <w:tcW w:w="1274" w:type="dxa"/>
          </w:tcPr>
          <w:p w14:paraId="723D6E73" w14:textId="77777777" w:rsidR="00435CD8" w:rsidRPr="001C5595" w:rsidRDefault="00435CD8" w:rsidP="00164548">
            <w:pPr>
              <w:jc w:val="center"/>
            </w:pPr>
            <w:r>
              <w:t>Navigation Integrity Category: Barometer (NIC</w:t>
            </w:r>
            <w:r>
              <w:rPr>
                <w:vertAlign w:val="subscript"/>
              </w:rPr>
              <w:t>baro</w:t>
            </w:r>
            <w:r>
              <w:t>)</w:t>
            </w:r>
          </w:p>
        </w:tc>
        <w:tc>
          <w:tcPr>
            <w:tcW w:w="2396" w:type="dxa"/>
            <w:gridSpan w:val="4"/>
          </w:tcPr>
          <w:p w14:paraId="39C33547" w14:textId="77777777" w:rsidR="00435CD8" w:rsidRDefault="00435CD8" w:rsidP="00164548">
            <w:pPr>
              <w:jc w:val="center"/>
            </w:pPr>
            <w:r>
              <w:t>Navigation Integrity Category (NIC)</w:t>
            </w:r>
          </w:p>
        </w:tc>
      </w:tr>
    </w:tbl>
    <w:p w14:paraId="715F2D01" w14:textId="77777777" w:rsidR="00435CD8" w:rsidRPr="00435CD8" w:rsidRDefault="00435CD8" w:rsidP="00435CD8"/>
    <w:p w14:paraId="6B4E8050" w14:textId="77777777" w:rsidR="002019BF" w:rsidRPr="00EE3F68" w:rsidRDefault="002019BF" w:rsidP="002019BF">
      <w:pPr>
        <w:rPr>
          <w:rFonts w:asciiTheme="majorHAnsi" w:eastAsiaTheme="majorEastAsia" w:hAnsiTheme="majorHAnsi" w:cstheme="majorBidi"/>
          <w:b/>
          <w:bCs/>
          <w:i/>
          <w:iCs/>
          <w:color w:val="008139" w:themeColor="accent1" w:themeShade="BF"/>
        </w:rPr>
      </w:pPr>
      <w:r>
        <w:rPr>
          <w:b/>
          <w:bCs/>
        </w:rPr>
        <w:t>NICNAC</w:t>
      </w:r>
      <w:r w:rsidRPr="00EE3F68">
        <w:rPr>
          <w:b/>
          <w:bCs/>
        </w:rPr>
        <w:t>[0-3]: Navigation Integrity Category (NIC)</w:t>
      </w:r>
    </w:p>
    <w:p w14:paraId="3D9D6E21" w14:textId="77777777" w:rsidR="002019BF" w:rsidRDefault="002019BF" w:rsidP="002019BF">
      <w:r>
        <w:t xml:space="preserve">The radius of containment (NIC) indicates how much trust should be placed in an aircraft’s reported location in the horizonal plane. The NIC reports a radius of containment specified by the avionics system of the emitter. The probability that the aircraft is outside of this radius of containment due to its avionics system receiving a faulty signal from one of its inputs (without displaying an error) is provided by another bitfield called the Source Integrity Level (SIL). Combined, the NIC and SIL indicate how likely it is that an aircraft is not actually contained by a bubble of a specified size, centered at </w:t>
      </w:r>
      <w:r>
        <w:lastRenderedPageBreak/>
        <w:t>the aircraft’s reported location, assuming that the avionics onboard the aircraft are functioning correctly but may be given faulty inputs.</w:t>
      </w:r>
    </w:p>
    <w:p w14:paraId="5B96C593" w14:textId="77777777" w:rsidR="002019BF" w:rsidRPr="0099588D" w:rsidRDefault="002019BF" w:rsidP="002019BF">
      <w:r>
        <w:t>A higher NIC value indicates more trust in an aircraft’s reported latitude / longitude position.</w:t>
      </w:r>
    </w:p>
    <w:tbl>
      <w:tblPr>
        <w:tblStyle w:val="TableGrid"/>
        <w:tblW w:w="0" w:type="auto"/>
        <w:tblLook w:val="04A0" w:firstRow="1" w:lastRow="0" w:firstColumn="1" w:lastColumn="0" w:noHBand="0" w:noVBand="1"/>
      </w:tblPr>
      <w:tblGrid>
        <w:gridCol w:w="1404"/>
        <w:gridCol w:w="1077"/>
        <w:gridCol w:w="785"/>
        <w:gridCol w:w="787"/>
        <w:gridCol w:w="788"/>
        <w:gridCol w:w="788"/>
        <w:gridCol w:w="789"/>
        <w:gridCol w:w="789"/>
        <w:gridCol w:w="789"/>
        <w:gridCol w:w="789"/>
        <w:gridCol w:w="740"/>
        <w:gridCol w:w="740"/>
        <w:gridCol w:w="751"/>
      </w:tblGrid>
      <w:tr w:rsidR="002019BF" w14:paraId="1B1B68AD" w14:textId="77777777" w:rsidTr="00164548">
        <w:tc>
          <w:tcPr>
            <w:tcW w:w="913" w:type="dxa"/>
            <w:shd w:val="clear" w:color="auto" w:fill="DBDBDB" w:themeFill="accent6" w:themeFillTint="66"/>
          </w:tcPr>
          <w:p w14:paraId="42266D39" w14:textId="77777777" w:rsidR="002019BF" w:rsidRPr="00C85A8C" w:rsidRDefault="002019BF" w:rsidP="00164548">
            <w:pPr>
              <w:rPr>
                <w:b/>
                <w:bCs/>
                <w:vertAlign w:val="subscript"/>
              </w:rPr>
            </w:pPr>
            <w:r w:rsidRPr="00C85A8C">
              <w:rPr>
                <w:b/>
                <w:bCs/>
              </w:rPr>
              <w:t>NIC</w:t>
            </w:r>
            <w:r w:rsidRPr="00C85A8C">
              <w:rPr>
                <w:b/>
                <w:bCs/>
              </w:rPr>
              <w:softHyphen/>
              <w:t xml:space="preserve"> Value</w:t>
            </w:r>
          </w:p>
        </w:tc>
        <w:tc>
          <w:tcPr>
            <w:tcW w:w="848" w:type="dxa"/>
          </w:tcPr>
          <w:p w14:paraId="5738EEDC" w14:textId="77777777" w:rsidR="002019BF" w:rsidRDefault="002019BF" w:rsidP="00164548">
            <w:r>
              <w:t>0</w:t>
            </w:r>
          </w:p>
        </w:tc>
        <w:tc>
          <w:tcPr>
            <w:tcW w:w="848" w:type="dxa"/>
          </w:tcPr>
          <w:p w14:paraId="3E304EE1" w14:textId="77777777" w:rsidR="002019BF" w:rsidRDefault="002019BF" w:rsidP="00164548">
            <w:r>
              <w:t>1</w:t>
            </w:r>
          </w:p>
        </w:tc>
        <w:tc>
          <w:tcPr>
            <w:tcW w:w="850" w:type="dxa"/>
          </w:tcPr>
          <w:p w14:paraId="5E4EE939" w14:textId="77777777" w:rsidR="002019BF" w:rsidRDefault="002019BF" w:rsidP="00164548">
            <w:r>
              <w:t>2</w:t>
            </w:r>
          </w:p>
        </w:tc>
        <w:tc>
          <w:tcPr>
            <w:tcW w:w="851" w:type="dxa"/>
          </w:tcPr>
          <w:p w14:paraId="14562798" w14:textId="77777777" w:rsidR="002019BF" w:rsidRDefault="002019BF" w:rsidP="00164548">
            <w:r>
              <w:t>3</w:t>
            </w:r>
          </w:p>
        </w:tc>
        <w:tc>
          <w:tcPr>
            <w:tcW w:w="851" w:type="dxa"/>
          </w:tcPr>
          <w:p w14:paraId="4839BDAC" w14:textId="77777777" w:rsidR="002019BF" w:rsidRDefault="002019BF" w:rsidP="00164548">
            <w:r>
              <w:t>4</w:t>
            </w:r>
          </w:p>
        </w:tc>
        <w:tc>
          <w:tcPr>
            <w:tcW w:w="851" w:type="dxa"/>
          </w:tcPr>
          <w:p w14:paraId="6A2E45F3" w14:textId="77777777" w:rsidR="002019BF" w:rsidRDefault="002019BF" w:rsidP="00164548">
            <w:r>
              <w:t>5</w:t>
            </w:r>
          </w:p>
        </w:tc>
        <w:tc>
          <w:tcPr>
            <w:tcW w:w="851" w:type="dxa"/>
          </w:tcPr>
          <w:p w14:paraId="0C3E6CA6" w14:textId="77777777" w:rsidR="002019BF" w:rsidRDefault="002019BF" w:rsidP="00164548">
            <w:r>
              <w:t>6</w:t>
            </w:r>
          </w:p>
        </w:tc>
        <w:tc>
          <w:tcPr>
            <w:tcW w:w="851" w:type="dxa"/>
          </w:tcPr>
          <w:p w14:paraId="51DAC8F6" w14:textId="77777777" w:rsidR="002019BF" w:rsidRDefault="002019BF" w:rsidP="00164548">
            <w:r>
              <w:t>7</w:t>
            </w:r>
          </w:p>
        </w:tc>
        <w:tc>
          <w:tcPr>
            <w:tcW w:w="851" w:type="dxa"/>
          </w:tcPr>
          <w:p w14:paraId="515C6919" w14:textId="77777777" w:rsidR="002019BF" w:rsidRDefault="002019BF" w:rsidP="00164548">
            <w:r>
              <w:t>8</w:t>
            </w:r>
          </w:p>
        </w:tc>
        <w:tc>
          <w:tcPr>
            <w:tcW w:w="817" w:type="dxa"/>
          </w:tcPr>
          <w:p w14:paraId="6138B4DA" w14:textId="77777777" w:rsidR="002019BF" w:rsidRDefault="002019BF" w:rsidP="00164548">
            <w:r>
              <w:t>9</w:t>
            </w:r>
          </w:p>
        </w:tc>
        <w:tc>
          <w:tcPr>
            <w:tcW w:w="817" w:type="dxa"/>
          </w:tcPr>
          <w:p w14:paraId="577F080E" w14:textId="77777777" w:rsidR="002019BF" w:rsidRDefault="002019BF" w:rsidP="00164548">
            <w:r>
              <w:t>10</w:t>
            </w:r>
          </w:p>
        </w:tc>
        <w:tc>
          <w:tcPr>
            <w:tcW w:w="817" w:type="dxa"/>
          </w:tcPr>
          <w:p w14:paraId="3F64DA67" w14:textId="77777777" w:rsidR="002019BF" w:rsidRDefault="002019BF" w:rsidP="00164548">
            <w:r>
              <w:t>11</w:t>
            </w:r>
          </w:p>
        </w:tc>
      </w:tr>
      <w:tr w:rsidR="002019BF" w14:paraId="5822E9A0" w14:textId="77777777" w:rsidTr="00164548">
        <w:tc>
          <w:tcPr>
            <w:tcW w:w="913" w:type="dxa"/>
            <w:shd w:val="clear" w:color="auto" w:fill="DBDBDB" w:themeFill="accent6" w:themeFillTint="66"/>
          </w:tcPr>
          <w:p w14:paraId="058B84BA" w14:textId="77777777" w:rsidR="002019BF" w:rsidRPr="00C85A8C" w:rsidRDefault="002019BF" w:rsidP="00164548">
            <w:pPr>
              <w:rPr>
                <w:b/>
                <w:bCs/>
              </w:rPr>
            </w:pPr>
            <w:r w:rsidRPr="00C85A8C">
              <w:rPr>
                <w:b/>
                <w:bCs/>
              </w:rPr>
              <w:t>Radius of Containment</w:t>
            </w:r>
          </w:p>
        </w:tc>
        <w:tc>
          <w:tcPr>
            <w:tcW w:w="848" w:type="dxa"/>
          </w:tcPr>
          <w:p w14:paraId="546F78CF" w14:textId="77777777" w:rsidR="002019BF" w:rsidRDefault="002019BF" w:rsidP="00164548">
            <w:r>
              <w:t>Unknown</w:t>
            </w:r>
          </w:p>
        </w:tc>
        <w:tc>
          <w:tcPr>
            <w:tcW w:w="848" w:type="dxa"/>
          </w:tcPr>
          <w:p w14:paraId="537A819A" w14:textId="77777777" w:rsidR="002019BF" w:rsidRDefault="002019BF" w:rsidP="00164548">
            <w:r>
              <w:t>&lt; 20 NM</w:t>
            </w:r>
          </w:p>
        </w:tc>
        <w:tc>
          <w:tcPr>
            <w:tcW w:w="850" w:type="dxa"/>
          </w:tcPr>
          <w:p w14:paraId="1DCADA12" w14:textId="77777777" w:rsidR="002019BF" w:rsidRDefault="002019BF" w:rsidP="00164548">
            <w:r>
              <w:t>&lt; 8 NM</w:t>
            </w:r>
          </w:p>
        </w:tc>
        <w:tc>
          <w:tcPr>
            <w:tcW w:w="851" w:type="dxa"/>
          </w:tcPr>
          <w:p w14:paraId="0A1CB850" w14:textId="77777777" w:rsidR="002019BF" w:rsidRDefault="002019BF" w:rsidP="00164548">
            <w:r>
              <w:t>&lt; 4 NM</w:t>
            </w:r>
          </w:p>
        </w:tc>
        <w:tc>
          <w:tcPr>
            <w:tcW w:w="851" w:type="dxa"/>
          </w:tcPr>
          <w:p w14:paraId="0AD78B64" w14:textId="77777777" w:rsidR="002019BF" w:rsidRDefault="002019BF" w:rsidP="00164548">
            <w:r>
              <w:t>&lt; 2 NM</w:t>
            </w:r>
          </w:p>
        </w:tc>
        <w:tc>
          <w:tcPr>
            <w:tcW w:w="851" w:type="dxa"/>
          </w:tcPr>
          <w:p w14:paraId="0A0B22E5" w14:textId="77777777" w:rsidR="002019BF" w:rsidRDefault="002019BF" w:rsidP="00164548">
            <w:r>
              <w:t>&lt; 1 NM</w:t>
            </w:r>
          </w:p>
        </w:tc>
        <w:tc>
          <w:tcPr>
            <w:tcW w:w="851" w:type="dxa"/>
          </w:tcPr>
          <w:p w14:paraId="68465B12" w14:textId="77777777" w:rsidR="002019BF" w:rsidRDefault="002019BF" w:rsidP="00164548">
            <w:r>
              <w:t>&lt; 0.6 NM</w:t>
            </w:r>
          </w:p>
        </w:tc>
        <w:tc>
          <w:tcPr>
            <w:tcW w:w="851" w:type="dxa"/>
          </w:tcPr>
          <w:p w14:paraId="6E209E00" w14:textId="77777777" w:rsidR="002019BF" w:rsidRDefault="002019BF" w:rsidP="00164548">
            <w:r>
              <w:t>&lt; 0.2 NM</w:t>
            </w:r>
          </w:p>
        </w:tc>
        <w:tc>
          <w:tcPr>
            <w:tcW w:w="851" w:type="dxa"/>
          </w:tcPr>
          <w:p w14:paraId="745A4561" w14:textId="77777777" w:rsidR="002019BF" w:rsidRDefault="002019BF" w:rsidP="00164548">
            <w:r>
              <w:t>&lt; 0.1 NM</w:t>
            </w:r>
          </w:p>
        </w:tc>
        <w:tc>
          <w:tcPr>
            <w:tcW w:w="817" w:type="dxa"/>
          </w:tcPr>
          <w:p w14:paraId="4624A348" w14:textId="77777777" w:rsidR="002019BF" w:rsidRDefault="002019BF" w:rsidP="00164548">
            <w:r>
              <w:t>&lt; 75 m</w:t>
            </w:r>
          </w:p>
        </w:tc>
        <w:tc>
          <w:tcPr>
            <w:tcW w:w="817" w:type="dxa"/>
          </w:tcPr>
          <w:p w14:paraId="0698E38A" w14:textId="77777777" w:rsidR="002019BF" w:rsidRDefault="002019BF" w:rsidP="00164548">
            <w:r>
              <w:t>&lt; 25 m</w:t>
            </w:r>
          </w:p>
        </w:tc>
        <w:tc>
          <w:tcPr>
            <w:tcW w:w="817" w:type="dxa"/>
          </w:tcPr>
          <w:p w14:paraId="325DEB91" w14:textId="77777777" w:rsidR="002019BF" w:rsidRDefault="002019BF" w:rsidP="00164548">
            <w:r>
              <w:t>&lt; 7.5 m</w:t>
            </w:r>
          </w:p>
        </w:tc>
      </w:tr>
    </w:tbl>
    <w:p w14:paraId="4E6971B2" w14:textId="77777777" w:rsidR="002019BF" w:rsidRDefault="002019BF" w:rsidP="002019BF">
      <w:pPr>
        <w:pStyle w:val="Heading4"/>
      </w:pPr>
    </w:p>
    <w:p w14:paraId="3E3B99F3" w14:textId="77777777" w:rsidR="002019BF" w:rsidRPr="00022F56" w:rsidRDefault="002019BF" w:rsidP="002019BF">
      <w:pPr>
        <w:pStyle w:val="Heading4"/>
      </w:pPr>
      <w:r>
        <w:t>NICNAC [4]: Navigation Integrity Category: Barometer (NIC</w:t>
      </w:r>
      <w:r>
        <w:rPr>
          <w:vertAlign w:val="subscript"/>
        </w:rPr>
        <w:t>baro</w:t>
      </w:r>
      <w:r>
        <w:t>)</w:t>
      </w:r>
    </w:p>
    <w:p w14:paraId="0F8DC26B" w14:textId="77777777" w:rsidR="002019BF" w:rsidRDefault="002019BF" w:rsidP="002019BF">
      <w:r>
        <w:t>The barometric altitude integrity (NIC</w:t>
      </w:r>
      <w:r>
        <w:rPr>
          <w:vertAlign w:val="subscript"/>
        </w:rPr>
        <w:t>baro</w:t>
      </w:r>
      <w:r>
        <w:t>) indicates how much trust should be placed in an aircraft’s reported altitude. The field is a single bit that indicates whether the aircraft uses an altimeter that has been cross-checked against other sources. Old school encoding altimeters have many parallel wires and output an altitude in a format called a Gillham Code, and have no built-in method of error checking. A single faulty wire can result in erroneous readings, so this bit lets air traffic control know whether to take altitude readings from the aircraft with a grain of salt. A 0 indicates that the transponder is outputting altitude from a Gillham coded source (with no way to cross check the value), while a 1 indicates that the transponder is outputting altitude from a Gillham coded source while using another sensor to cross-check it, or is using a more modern barometer that supports a protocol with built-in error checking.</w:t>
      </w:r>
    </w:p>
    <w:p w14:paraId="4C682CC1" w14:textId="77777777" w:rsidR="002019BF" w:rsidRDefault="002019BF" w:rsidP="002019BF">
      <w:r>
        <w:t>A higher NIC</w:t>
      </w:r>
      <w:r>
        <w:rPr>
          <w:vertAlign w:val="subscript"/>
        </w:rPr>
        <w:t>baro</w:t>
      </w:r>
      <w:r>
        <w:t xml:space="preserve"> value (i.e. 1 instead of 0) indicates more trust in the aircraft’s reported altitude.</w:t>
      </w:r>
    </w:p>
    <w:tbl>
      <w:tblPr>
        <w:tblStyle w:val="TableGrid"/>
        <w:tblW w:w="0" w:type="auto"/>
        <w:tblLook w:val="04A0" w:firstRow="1" w:lastRow="0" w:firstColumn="1" w:lastColumn="0" w:noHBand="0" w:noVBand="1"/>
      </w:tblPr>
      <w:tblGrid>
        <w:gridCol w:w="3672"/>
        <w:gridCol w:w="3672"/>
        <w:gridCol w:w="3672"/>
      </w:tblGrid>
      <w:tr w:rsidR="002019BF" w14:paraId="6E7ACD20" w14:textId="77777777" w:rsidTr="00164548">
        <w:tc>
          <w:tcPr>
            <w:tcW w:w="3672" w:type="dxa"/>
            <w:shd w:val="clear" w:color="auto" w:fill="DBDBDB" w:themeFill="accent6" w:themeFillTint="66"/>
          </w:tcPr>
          <w:p w14:paraId="5389D68F" w14:textId="77777777" w:rsidR="002019BF" w:rsidRPr="00C85A8C" w:rsidRDefault="002019BF" w:rsidP="00164548">
            <w:pPr>
              <w:rPr>
                <w:b/>
                <w:bCs/>
              </w:rPr>
            </w:pPr>
            <w:r w:rsidRPr="00C85A8C">
              <w:rPr>
                <w:b/>
                <w:bCs/>
              </w:rPr>
              <w:t>NIC</w:t>
            </w:r>
            <w:r w:rsidRPr="00C85A8C">
              <w:rPr>
                <w:b/>
                <w:bCs/>
                <w:vertAlign w:val="subscript"/>
              </w:rPr>
              <w:t>baro</w:t>
            </w:r>
            <w:r w:rsidRPr="00C85A8C">
              <w:rPr>
                <w:b/>
                <w:bCs/>
              </w:rPr>
              <w:t xml:space="preserve"> Value</w:t>
            </w:r>
          </w:p>
        </w:tc>
        <w:tc>
          <w:tcPr>
            <w:tcW w:w="3672" w:type="dxa"/>
          </w:tcPr>
          <w:p w14:paraId="69F8FBBF" w14:textId="77777777" w:rsidR="002019BF" w:rsidRDefault="002019BF" w:rsidP="00164548">
            <w:r>
              <w:t>0</w:t>
            </w:r>
          </w:p>
        </w:tc>
        <w:tc>
          <w:tcPr>
            <w:tcW w:w="3672" w:type="dxa"/>
          </w:tcPr>
          <w:p w14:paraId="0FDEB963" w14:textId="77777777" w:rsidR="002019BF" w:rsidRDefault="002019BF" w:rsidP="00164548">
            <w:r>
              <w:t>1</w:t>
            </w:r>
          </w:p>
        </w:tc>
      </w:tr>
      <w:tr w:rsidR="002019BF" w14:paraId="66F10438" w14:textId="77777777" w:rsidTr="00164548">
        <w:tc>
          <w:tcPr>
            <w:tcW w:w="3672" w:type="dxa"/>
            <w:shd w:val="clear" w:color="auto" w:fill="DBDBDB" w:themeFill="accent6" w:themeFillTint="66"/>
          </w:tcPr>
          <w:p w14:paraId="781C2D5F" w14:textId="77777777" w:rsidR="002019BF" w:rsidRPr="00C85A8C" w:rsidRDefault="002019BF" w:rsidP="00164548">
            <w:pPr>
              <w:rPr>
                <w:b/>
                <w:bCs/>
              </w:rPr>
            </w:pPr>
            <w:r w:rsidRPr="00C85A8C">
              <w:rPr>
                <w:b/>
                <w:bCs/>
              </w:rPr>
              <w:t>Barometric Altitude Integrity</w:t>
            </w:r>
          </w:p>
        </w:tc>
        <w:tc>
          <w:tcPr>
            <w:tcW w:w="3672" w:type="dxa"/>
          </w:tcPr>
          <w:p w14:paraId="6C05932A" w14:textId="77777777" w:rsidR="002019BF" w:rsidRDefault="002019BF" w:rsidP="00164548">
            <w:r>
              <w:t>Altitude is from a Gillham-coded input, not cross checked.</w:t>
            </w:r>
          </w:p>
        </w:tc>
        <w:tc>
          <w:tcPr>
            <w:tcW w:w="3672" w:type="dxa"/>
          </w:tcPr>
          <w:p w14:paraId="2CEBA3A0" w14:textId="77777777" w:rsidR="002019BF" w:rsidRDefault="002019BF" w:rsidP="00164548">
            <w:r>
              <w:t>Altitude is from a Gillham-coded input that is being cross-checked with another source, or from a non Gillham-coded input with built-in error checking features.</w:t>
            </w:r>
          </w:p>
        </w:tc>
      </w:tr>
    </w:tbl>
    <w:p w14:paraId="473BC30B" w14:textId="77777777" w:rsidR="002019BF" w:rsidRDefault="002019BF" w:rsidP="002019BF"/>
    <w:p w14:paraId="5AB649A5" w14:textId="77777777" w:rsidR="002019BF" w:rsidRDefault="002019BF" w:rsidP="002019BF">
      <w:pPr>
        <w:pStyle w:val="Heading4"/>
      </w:pPr>
      <w:r>
        <w:t>NICNAC [5-7]: Navigation Accuracy Category: Velocity (NAC</w:t>
      </w:r>
      <w:r>
        <w:rPr>
          <w:vertAlign w:val="subscript"/>
        </w:rPr>
        <w:t>v</w:t>
      </w:r>
      <w:r>
        <w:t>)</w:t>
      </w:r>
    </w:p>
    <w:p w14:paraId="1E34382E" w14:textId="77777777" w:rsidR="002019BF" w:rsidRDefault="002019BF" w:rsidP="002019BF">
      <w:r>
        <w:t>The horizontal velocity error (NAC</w:t>
      </w:r>
      <w:r>
        <w:rPr>
          <w:vertAlign w:val="subscript"/>
        </w:rPr>
        <w:t>v</w:t>
      </w:r>
      <w:r>
        <w:t>) indicates the expected accuracy of the reported velocity of the aircraft when systems are operating nominally. This varies depending on the accuracy capabilities of the measurement equipment onboard the aircraft, and not how often we expect said equipment to fail.</w:t>
      </w:r>
    </w:p>
    <w:p w14:paraId="545BEC24" w14:textId="77777777" w:rsidR="002019BF" w:rsidRPr="006F69E6" w:rsidRDefault="002019BF" w:rsidP="002019BF">
      <w:r>
        <w:t>A higher NAC</w:t>
      </w:r>
      <w:r>
        <w:rPr>
          <w:vertAlign w:val="subscript"/>
        </w:rPr>
        <w:t>v</w:t>
      </w:r>
      <w:r>
        <w:t xml:space="preserve"> indicates a more accurate velocity measurement system.</w:t>
      </w:r>
    </w:p>
    <w:tbl>
      <w:tblPr>
        <w:tblStyle w:val="TableGrid"/>
        <w:tblW w:w="0" w:type="auto"/>
        <w:tblLook w:val="04A0" w:firstRow="1" w:lastRow="0" w:firstColumn="1" w:lastColumn="0" w:noHBand="0" w:noVBand="1"/>
      </w:tblPr>
      <w:tblGrid>
        <w:gridCol w:w="4748"/>
        <w:gridCol w:w="4630"/>
      </w:tblGrid>
      <w:tr w:rsidR="00BE187B" w14:paraId="55158196" w14:textId="77777777" w:rsidTr="000F5AD2">
        <w:tc>
          <w:tcPr>
            <w:tcW w:w="4748" w:type="dxa"/>
            <w:shd w:val="clear" w:color="auto" w:fill="DBDBDB" w:themeFill="accent6" w:themeFillTint="66"/>
          </w:tcPr>
          <w:p w14:paraId="657EFA17" w14:textId="77777777" w:rsidR="002019BF" w:rsidRPr="00D06650" w:rsidRDefault="002019BF" w:rsidP="00164548">
            <w:pPr>
              <w:jc w:val="center"/>
              <w:rPr>
                <w:b/>
                <w:bCs/>
              </w:rPr>
            </w:pPr>
            <w:r w:rsidRPr="00D06650">
              <w:rPr>
                <w:b/>
                <w:bCs/>
              </w:rPr>
              <w:t>NAC</w:t>
            </w:r>
            <w:r w:rsidRPr="00D06650">
              <w:rPr>
                <w:b/>
                <w:bCs/>
                <w:vertAlign w:val="subscript"/>
              </w:rPr>
              <w:t>v</w:t>
            </w:r>
            <w:r w:rsidRPr="00D06650">
              <w:rPr>
                <w:b/>
                <w:bCs/>
              </w:rPr>
              <w:t xml:space="preserve"> Value</w:t>
            </w:r>
          </w:p>
        </w:tc>
        <w:tc>
          <w:tcPr>
            <w:tcW w:w="4630" w:type="dxa"/>
            <w:shd w:val="clear" w:color="auto" w:fill="DBDBDB" w:themeFill="accent6" w:themeFillTint="66"/>
          </w:tcPr>
          <w:p w14:paraId="534D3C77" w14:textId="77777777" w:rsidR="002019BF" w:rsidRPr="00D06650" w:rsidRDefault="002019BF" w:rsidP="00164548">
            <w:pPr>
              <w:jc w:val="center"/>
              <w:rPr>
                <w:b/>
                <w:bCs/>
              </w:rPr>
            </w:pPr>
            <w:r w:rsidRPr="00D06650">
              <w:rPr>
                <w:b/>
                <w:bCs/>
              </w:rPr>
              <w:t>Horizontal Velocity Error</w:t>
            </w:r>
          </w:p>
        </w:tc>
      </w:tr>
      <w:tr w:rsidR="00BE187B" w14:paraId="2E83F498" w14:textId="77777777" w:rsidTr="000F5AD2">
        <w:tc>
          <w:tcPr>
            <w:tcW w:w="4748" w:type="dxa"/>
          </w:tcPr>
          <w:p w14:paraId="351947F6" w14:textId="77777777" w:rsidR="002019BF" w:rsidRDefault="002019BF" w:rsidP="00164548">
            <w:pPr>
              <w:jc w:val="center"/>
            </w:pPr>
            <w:r>
              <w:t>0b000</w:t>
            </w:r>
          </w:p>
        </w:tc>
        <w:tc>
          <w:tcPr>
            <w:tcW w:w="4630" w:type="dxa"/>
          </w:tcPr>
          <w:p w14:paraId="25EA747F" w14:textId="77777777" w:rsidR="002019BF" w:rsidRDefault="002019BF" w:rsidP="00164548">
            <w:pPr>
              <w:jc w:val="center"/>
            </w:pPr>
            <w:r>
              <w:t xml:space="preserve">Unknown or </w:t>
            </w:r>
            <w:r w:rsidRPr="004D6610">
              <w:t>≥</w:t>
            </w:r>
            <w:r>
              <w:t xml:space="preserve"> 10 m/s</w:t>
            </w:r>
          </w:p>
        </w:tc>
      </w:tr>
      <w:tr w:rsidR="00BE187B" w14:paraId="0B51FA72" w14:textId="77777777" w:rsidTr="000F5AD2">
        <w:tc>
          <w:tcPr>
            <w:tcW w:w="4748" w:type="dxa"/>
          </w:tcPr>
          <w:p w14:paraId="174B3780" w14:textId="77777777" w:rsidR="002019BF" w:rsidRDefault="002019BF" w:rsidP="00164548">
            <w:pPr>
              <w:jc w:val="center"/>
            </w:pPr>
            <w:r>
              <w:t>0b110</w:t>
            </w:r>
          </w:p>
        </w:tc>
        <w:tc>
          <w:tcPr>
            <w:tcW w:w="4630" w:type="dxa"/>
          </w:tcPr>
          <w:p w14:paraId="3B9CD988" w14:textId="77777777" w:rsidR="002019BF" w:rsidRDefault="002019BF" w:rsidP="00164548">
            <w:pPr>
              <w:jc w:val="center"/>
            </w:pPr>
            <w:r>
              <w:t>&lt; 10 m/s</w:t>
            </w:r>
          </w:p>
        </w:tc>
      </w:tr>
      <w:tr w:rsidR="00BE187B" w14:paraId="43A699D3" w14:textId="77777777" w:rsidTr="000F5AD2">
        <w:tc>
          <w:tcPr>
            <w:tcW w:w="4748" w:type="dxa"/>
          </w:tcPr>
          <w:p w14:paraId="63019831" w14:textId="77777777" w:rsidR="002019BF" w:rsidRDefault="002019BF" w:rsidP="00164548">
            <w:pPr>
              <w:jc w:val="center"/>
            </w:pPr>
            <w:r>
              <w:t>0b010</w:t>
            </w:r>
          </w:p>
        </w:tc>
        <w:tc>
          <w:tcPr>
            <w:tcW w:w="4630" w:type="dxa"/>
          </w:tcPr>
          <w:p w14:paraId="4F387328" w14:textId="77777777" w:rsidR="002019BF" w:rsidRDefault="002019BF" w:rsidP="00164548">
            <w:pPr>
              <w:jc w:val="center"/>
            </w:pPr>
            <w:r>
              <w:t>&lt; 3 m/s</w:t>
            </w:r>
          </w:p>
        </w:tc>
      </w:tr>
      <w:tr w:rsidR="00BE187B" w14:paraId="302E6174" w14:textId="77777777" w:rsidTr="000F5AD2">
        <w:tc>
          <w:tcPr>
            <w:tcW w:w="4748" w:type="dxa"/>
          </w:tcPr>
          <w:p w14:paraId="69681AC0" w14:textId="77777777" w:rsidR="002019BF" w:rsidRDefault="002019BF" w:rsidP="00164548">
            <w:pPr>
              <w:jc w:val="center"/>
            </w:pPr>
            <w:r>
              <w:t>0b011</w:t>
            </w:r>
          </w:p>
        </w:tc>
        <w:tc>
          <w:tcPr>
            <w:tcW w:w="4630" w:type="dxa"/>
          </w:tcPr>
          <w:p w14:paraId="59D7358E" w14:textId="77777777" w:rsidR="002019BF" w:rsidRDefault="002019BF" w:rsidP="00164548">
            <w:pPr>
              <w:jc w:val="center"/>
            </w:pPr>
            <w:r>
              <w:t>&lt; 1 m/s</w:t>
            </w:r>
          </w:p>
        </w:tc>
      </w:tr>
      <w:tr w:rsidR="00BE187B" w14:paraId="14F13D19" w14:textId="77777777" w:rsidTr="000F5AD2">
        <w:tc>
          <w:tcPr>
            <w:tcW w:w="4748" w:type="dxa"/>
          </w:tcPr>
          <w:p w14:paraId="7E5D62F2" w14:textId="77777777" w:rsidR="002019BF" w:rsidRDefault="002019BF" w:rsidP="00164548">
            <w:pPr>
              <w:jc w:val="center"/>
            </w:pPr>
            <w:r>
              <w:t>0b100</w:t>
            </w:r>
          </w:p>
        </w:tc>
        <w:tc>
          <w:tcPr>
            <w:tcW w:w="4630" w:type="dxa"/>
          </w:tcPr>
          <w:p w14:paraId="5FA9ECE0" w14:textId="77777777" w:rsidR="002019BF" w:rsidRDefault="002019BF" w:rsidP="00164548">
            <w:pPr>
              <w:jc w:val="center"/>
            </w:pPr>
            <w:r>
              <w:t>&lt; 0.3 m/s</w:t>
            </w:r>
          </w:p>
        </w:tc>
      </w:tr>
    </w:tbl>
    <w:p w14:paraId="05C194E5" w14:textId="77777777" w:rsidR="002019BF" w:rsidRDefault="002019BF" w:rsidP="002019BF">
      <w:pPr>
        <w:pStyle w:val="Heading4"/>
      </w:pPr>
    </w:p>
    <w:p w14:paraId="6E79BA21" w14:textId="77777777" w:rsidR="00EF5FAA" w:rsidRDefault="00EF5FAA" w:rsidP="002019BF">
      <w:pPr>
        <w:pStyle w:val="Heading4"/>
        <w:sectPr w:rsidR="00EF5FAA" w:rsidSect="00170045">
          <w:pgSz w:w="12240" w:h="15840"/>
          <w:pgMar w:top="720" w:right="720" w:bottom="720" w:left="720" w:header="288" w:footer="288" w:gutter="0"/>
          <w:cols w:space="720"/>
          <w:docGrid w:linePitch="360"/>
        </w:sectPr>
      </w:pPr>
    </w:p>
    <w:p w14:paraId="4EE672E2" w14:textId="77777777" w:rsidR="002019BF" w:rsidRDefault="002019BF" w:rsidP="002019BF">
      <w:pPr>
        <w:pStyle w:val="Heading4"/>
      </w:pPr>
      <w:r>
        <w:lastRenderedPageBreak/>
        <w:t>NICNAC [8-11]: Navigation Accuracy Category: Position (NAC</w:t>
      </w:r>
      <w:r>
        <w:rPr>
          <w:vertAlign w:val="subscript"/>
        </w:rPr>
        <w:t>p</w:t>
      </w:r>
      <w:r>
        <w:t>)</w:t>
      </w:r>
    </w:p>
    <w:p w14:paraId="79D21B58" w14:textId="77777777" w:rsidR="002019BF" w:rsidRDefault="002019BF" w:rsidP="002019BF">
      <w:r>
        <w:t>The estimated position uncertainty (NAC</w:t>
      </w:r>
      <w:r>
        <w:rPr>
          <w:vertAlign w:val="subscript"/>
        </w:rPr>
        <w:t>p</w:t>
      </w:r>
      <w:r>
        <w:t>) indicates the expected accuracy of the aircraft’s reported location when systems are operating nominally. This varies depending on the capabilities of the aircraft’s positioning system and not on how often we expect said equipment to fail.</w:t>
      </w:r>
    </w:p>
    <w:p w14:paraId="0C6FF79B" w14:textId="77777777" w:rsidR="002019BF" w:rsidRPr="006F69E6" w:rsidRDefault="002019BF" w:rsidP="002019BF">
      <w:r>
        <w:t>A higher NAC</w:t>
      </w:r>
      <w:r>
        <w:rPr>
          <w:vertAlign w:val="subscript"/>
        </w:rPr>
        <w:t>p</w:t>
      </w:r>
      <w:r>
        <w:t xml:space="preserve"> indicates a more accurate positioning system.</w:t>
      </w:r>
    </w:p>
    <w:tbl>
      <w:tblPr>
        <w:tblStyle w:val="TableGrid"/>
        <w:tblW w:w="0" w:type="auto"/>
        <w:tblLook w:val="04A0" w:firstRow="1" w:lastRow="0" w:firstColumn="1" w:lastColumn="0" w:noHBand="0" w:noVBand="1"/>
      </w:tblPr>
      <w:tblGrid>
        <w:gridCol w:w="1293"/>
        <w:gridCol w:w="1078"/>
        <w:gridCol w:w="796"/>
        <w:gridCol w:w="796"/>
        <w:gridCol w:w="794"/>
        <w:gridCol w:w="794"/>
        <w:gridCol w:w="794"/>
        <w:gridCol w:w="794"/>
        <w:gridCol w:w="794"/>
        <w:gridCol w:w="794"/>
        <w:gridCol w:w="777"/>
        <w:gridCol w:w="756"/>
        <w:gridCol w:w="756"/>
      </w:tblGrid>
      <w:tr w:rsidR="002019BF" w14:paraId="4ABBC222" w14:textId="77777777" w:rsidTr="00164548">
        <w:tc>
          <w:tcPr>
            <w:tcW w:w="933" w:type="dxa"/>
            <w:shd w:val="clear" w:color="auto" w:fill="DBDBDB" w:themeFill="accent6" w:themeFillTint="66"/>
          </w:tcPr>
          <w:p w14:paraId="3E7AB9B8" w14:textId="77777777" w:rsidR="002019BF" w:rsidRPr="00BE61DE" w:rsidRDefault="002019BF" w:rsidP="00164548">
            <w:pPr>
              <w:jc w:val="center"/>
              <w:rPr>
                <w:b/>
                <w:bCs/>
              </w:rPr>
            </w:pPr>
            <w:r w:rsidRPr="00BE61DE">
              <w:rPr>
                <w:b/>
                <w:bCs/>
              </w:rPr>
              <w:t>NAC</w:t>
            </w:r>
            <w:r w:rsidRPr="00BE61DE">
              <w:rPr>
                <w:b/>
                <w:bCs/>
                <w:vertAlign w:val="subscript"/>
              </w:rPr>
              <w:t>p</w:t>
            </w:r>
            <w:r w:rsidRPr="00BE61DE">
              <w:rPr>
                <w:b/>
                <w:bCs/>
              </w:rPr>
              <w:t xml:space="preserve"> Value</w:t>
            </w:r>
          </w:p>
        </w:tc>
        <w:tc>
          <w:tcPr>
            <w:tcW w:w="869" w:type="dxa"/>
          </w:tcPr>
          <w:p w14:paraId="05339B78" w14:textId="77777777" w:rsidR="002019BF" w:rsidRDefault="002019BF" w:rsidP="00164548">
            <w:pPr>
              <w:jc w:val="center"/>
            </w:pPr>
            <w:r>
              <w:t>0</w:t>
            </w:r>
          </w:p>
        </w:tc>
        <w:tc>
          <w:tcPr>
            <w:tcW w:w="843" w:type="dxa"/>
          </w:tcPr>
          <w:p w14:paraId="27DFF2FB" w14:textId="77777777" w:rsidR="002019BF" w:rsidRDefault="002019BF" w:rsidP="00164548">
            <w:pPr>
              <w:jc w:val="center"/>
            </w:pPr>
            <w:r>
              <w:t>1</w:t>
            </w:r>
          </w:p>
        </w:tc>
        <w:tc>
          <w:tcPr>
            <w:tcW w:w="843" w:type="dxa"/>
          </w:tcPr>
          <w:p w14:paraId="55795D5A" w14:textId="77777777" w:rsidR="002019BF" w:rsidRDefault="002019BF" w:rsidP="00164548">
            <w:pPr>
              <w:jc w:val="center"/>
            </w:pPr>
            <w:r>
              <w:t>2</w:t>
            </w:r>
          </w:p>
        </w:tc>
        <w:tc>
          <w:tcPr>
            <w:tcW w:w="842" w:type="dxa"/>
          </w:tcPr>
          <w:p w14:paraId="2BFF1B31" w14:textId="77777777" w:rsidR="002019BF" w:rsidRDefault="002019BF" w:rsidP="00164548">
            <w:pPr>
              <w:jc w:val="center"/>
            </w:pPr>
            <w:r>
              <w:t>3</w:t>
            </w:r>
          </w:p>
        </w:tc>
        <w:tc>
          <w:tcPr>
            <w:tcW w:w="842" w:type="dxa"/>
          </w:tcPr>
          <w:p w14:paraId="74C2E3F0" w14:textId="77777777" w:rsidR="002019BF" w:rsidRDefault="002019BF" w:rsidP="00164548">
            <w:pPr>
              <w:jc w:val="center"/>
            </w:pPr>
            <w:r>
              <w:t>4</w:t>
            </w:r>
          </w:p>
        </w:tc>
        <w:tc>
          <w:tcPr>
            <w:tcW w:w="842" w:type="dxa"/>
          </w:tcPr>
          <w:p w14:paraId="73AF76C7" w14:textId="77777777" w:rsidR="002019BF" w:rsidRDefault="002019BF" w:rsidP="00164548">
            <w:pPr>
              <w:jc w:val="center"/>
            </w:pPr>
            <w:r>
              <w:t>5</w:t>
            </w:r>
          </w:p>
        </w:tc>
        <w:tc>
          <w:tcPr>
            <w:tcW w:w="842" w:type="dxa"/>
          </w:tcPr>
          <w:p w14:paraId="2D6CB598" w14:textId="77777777" w:rsidR="002019BF" w:rsidRDefault="002019BF" w:rsidP="00164548">
            <w:pPr>
              <w:jc w:val="center"/>
            </w:pPr>
            <w:r>
              <w:t>6</w:t>
            </w:r>
          </w:p>
        </w:tc>
        <w:tc>
          <w:tcPr>
            <w:tcW w:w="842" w:type="dxa"/>
          </w:tcPr>
          <w:p w14:paraId="3E7F4117" w14:textId="77777777" w:rsidR="002019BF" w:rsidRDefault="002019BF" w:rsidP="00164548">
            <w:pPr>
              <w:jc w:val="center"/>
            </w:pPr>
            <w:r>
              <w:t>7</w:t>
            </w:r>
          </w:p>
        </w:tc>
        <w:tc>
          <w:tcPr>
            <w:tcW w:w="842" w:type="dxa"/>
          </w:tcPr>
          <w:p w14:paraId="32F0E407" w14:textId="77777777" w:rsidR="002019BF" w:rsidRDefault="002019BF" w:rsidP="00164548">
            <w:pPr>
              <w:jc w:val="center"/>
            </w:pPr>
            <w:r>
              <w:t>8</w:t>
            </w:r>
          </w:p>
        </w:tc>
        <w:tc>
          <w:tcPr>
            <w:tcW w:w="842" w:type="dxa"/>
          </w:tcPr>
          <w:p w14:paraId="5E689DC2" w14:textId="77777777" w:rsidR="002019BF" w:rsidRDefault="002019BF" w:rsidP="00164548">
            <w:pPr>
              <w:jc w:val="center"/>
            </w:pPr>
            <w:r>
              <w:t>9</w:t>
            </w:r>
          </w:p>
        </w:tc>
        <w:tc>
          <w:tcPr>
            <w:tcW w:w="817" w:type="dxa"/>
          </w:tcPr>
          <w:p w14:paraId="6E7904AC" w14:textId="77777777" w:rsidR="002019BF" w:rsidRDefault="002019BF" w:rsidP="00164548">
            <w:pPr>
              <w:jc w:val="center"/>
            </w:pPr>
            <w:r>
              <w:t>10</w:t>
            </w:r>
          </w:p>
        </w:tc>
        <w:tc>
          <w:tcPr>
            <w:tcW w:w="817" w:type="dxa"/>
          </w:tcPr>
          <w:p w14:paraId="33B53B96" w14:textId="77777777" w:rsidR="002019BF" w:rsidRDefault="002019BF" w:rsidP="00164548">
            <w:pPr>
              <w:jc w:val="center"/>
            </w:pPr>
            <w:r>
              <w:t>11</w:t>
            </w:r>
          </w:p>
        </w:tc>
      </w:tr>
      <w:tr w:rsidR="002019BF" w14:paraId="4EEEBC34" w14:textId="77777777" w:rsidTr="00164548">
        <w:tc>
          <w:tcPr>
            <w:tcW w:w="933" w:type="dxa"/>
            <w:shd w:val="clear" w:color="auto" w:fill="DBDBDB" w:themeFill="accent6" w:themeFillTint="66"/>
          </w:tcPr>
          <w:p w14:paraId="2013679F" w14:textId="77777777" w:rsidR="002019BF" w:rsidRPr="00BE61DE" w:rsidRDefault="002019BF" w:rsidP="00164548">
            <w:pPr>
              <w:jc w:val="center"/>
              <w:rPr>
                <w:b/>
                <w:bCs/>
              </w:rPr>
            </w:pPr>
            <w:r w:rsidRPr="00BE61DE">
              <w:rPr>
                <w:b/>
                <w:bCs/>
              </w:rPr>
              <w:t>Estimated Position Uncertainty</w:t>
            </w:r>
          </w:p>
        </w:tc>
        <w:tc>
          <w:tcPr>
            <w:tcW w:w="869" w:type="dxa"/>
          </w:tcPr>
          <w:p w14:paraId="237B0D5D" w14:textId="77777777" w:rsidR="002019BF" w:rsidRDefault="002019BF" w:rsidP="00164548">
            <w:pPr>
              <w:jc w:val="center"/>
            </w:pPr>
            <w:r>
              <w:t xml:space="preserve">Unknown or </w:t>
            </w:r>
            <w:r w:rsidRPr="004D6610">
              <w:t>≥</w:t>
            </w:r>
            <w:r>
              <w:t xml:space="preserve"> 10NM</w:t>
            </w:r>
          </w:p>
        </w:tc>
        <w:tc>
          <w:tcPr>
            <w:tcW w:w="843" w:type="dxa"/>
          </w:tcPr>
          <w:p w14:paraId="42BC7104" w14:textId="77777777" w:rsidR="002019BF" w:rsidRDefault="002019BF" w:rsidP="00164548">
            <w:pPr>
              <w:jc w:val="center"/>
            </w:pPr>
            <w:r>
              <w:t>&lt; 10 NM</w:t>
            </w:r>
          </w:p>
        </w:tc>
        <w:tc>
          <w:tcPr>
            <w:tcW w:w="843" w:type="dxa"/>
          </w:tcPr>
          <w:p w14:paraId="52488430" w14:textId="77777777" w:rsidR="002019BF" w:rsidRDefault="002019BF" w:rsidP="00164548">
            <w:pPr>
              <w:jc w:val="center"/>
            </w:pPr>
            <w:r>
              <w:t>&lt; 4 NM</w:t>
            </w:r>
          </w:p>
        </w:tc>
        <w:tc>
          <w:tcPr>
            <w:tcW w:w="842" w:type="dxa"/>
          </w:tcPr>
          <w:p w14:paraId="43040831" w14:textId="77777777" w:rsidR="002019BF" w:rsidRDefault="002019BF" w:rsidP="00164548">
            <w:pPr>
              <w:jc w:val="center"/>
            </w:pPr>
            <w:r>
              <w:t>&lt; 2 NM</w:t>
            </w:r>
          </w:p>
        </w:tc>
        <w:tc>
          <w:tcPr>
            <w:tcW w:w="842" w:type="dxa"/>
          </w:tcPr>
          <w:p w14:paraId="0CBB2914" w14:textId="77777777" w:rsidR="002019BF" w:rsidRDefault="002019BF" w:rsidP="00164548">
            <w:pPr>
              <w:jc w:val="center"/>
            </w:pPr>
            <w:r>
              <w:t>&lt; 1 NM</w:t>
            </w:r>
          </w:p>
        </w:tc>
        <w:tc>
          <w:tcPr>
            <w:tcW w:w="842" w:type="dxa"/>
          </w:tcPr>
          <w:p w14:paraId="03239F9D" w14:textId="77777777" w:rsidR="002019BF" w:rsidRDefault="002019BF" w:rsidP="00164548">
            <w:pPr>
              <w:jc w:val="center"/>
            </w:pPr>
            <w:r>
              <w:t>&lt; 0.5 NM</w:t>
            </w:r>
          </w:p>
        </w:tc>
        <w:tc>
          <w:tcPr>
            <w:tcW w:w="842" w:type="dxa"/>
          </w:tcPr>
          <w:p w14:paraId="08AEF81F" w14:textId="77777777" w:rsidR="002019BF" w:rsidRDefault="002019BF" w:rsidP="00164548">
            <w:pPr>
              <w:jc w:val="center"/>
            </w:pPr>
            <w:r>
              <w:t>&lt; 0.3 NM</w:t>
            </w:r>
          </w:p>
        </w:tc>
        <w:tc>
          <w:tcPr>
            <w:tcW w:w="842" w:type="dxa"/>
          </w:tcPr>
          <w:p w14:paraId="3B716593" w14:textId="77777777" w:rsidR="002019BF" w:rsidRDefault="002019BF" w:rsidP="00164548">
            <w:pPr>
              <w:jc w:val="center"/>
            </w:pPr>
            <w:r>
              <w:t>&lt; 0.1 NM</w:t>
            </w:r>
          </w:p>
        </w:tc>
        <w:tc>
          <w:tcPr>
            <w:tcW w:w="842" w:type="dxa"/>
          </w:tcPr>
          <w:p w14:paraId="08529E99" w14:textId="77777777" w:rsidR="002019BF" w:rsidRDefault="002019BF" w:rsidP="00164548">
            <w:pPr>
              <w:jc w:val="center"/>
            </w:pPr>
            <w:r>
              <w:t>&lt; 0.5 NM</w:t>
            </w:r>
          </w:p>
        </w:tc>
        <w:tc>
          <w:tcPr>
            <w:tcW w:w="842" w:type="dxa"/>
          </w:tcPr>
          <w:p w14:paraId="649B14D8" w14:textId="77777777" w:rsidR="002019BF" w:rsidRDefault="002019BF" w:rsidP="00164548">
            <w:pPr>
              <w:jc w:val="center"/>
            </w:pPr>
            <w:r>
              <w:t>&lt; 30 m</w:t>
            </w:r>
          </w:p>
        </w:tc>
        <w:tc>
          <w:tcPr>
            <w:tcW w:w="817" w:type="dxa"/>
          </w:tcPr>
          <w:p w14:paraId="2C7B8454" w14:textId="77777777" w:rsidR="002019BF" w:rsidRDefault="002019BF" w:rsidP="00164548">
            <w:pPr>
              <w:jc w:val="center"/>
            </w:pPr>
            <w:r>
              <w:t>&lt; 10 m</w:t>
            </w:r>
          </w:p>
        </w:tc>
        <w:tc>
          <w:tcPr>
            <w:tcW w:w="817" w:type="dxa"/>
          </w:tcPr>
          <w:p w14:paraId="19904689" w14:textId="77777777" w:rsidR="002019BF" w:rsidRDefault="002019BF" w:rsidP="00164548">
            <w:pPr>
              <w:jc w:val="center"/>
            </w:pPr>
            <w:r>
              <w:t>&lt; 3 m</w:t>
            </w:r>
          </w:p>
        </w:tc>
      </w:tr>
    </w:tbl>
    <w:p w14:paraId="37B6E6D7" w14:textId="77777777" w:rsidR="002019BF" w:rsidRDefault="002019BF" w:rsidP="002019BF"/>
    <w:p w14:paraId="7EC298AC" w14:textId="77777777" w:rsidR="002019BF" w:rsidRDefault="002019BF" w:rsidP="002019BF">
      <w:pPr>
        <w:pStyle w:val="Heading4"/>
      </w:pPr>
      <w:r>
        <w:t>NICNAC[12-13]</w:t>
      </w:r>
      <w:r w:rsidR="00290A89">
        <w:t>:</w:t>
      </w:r>
      <w:r>
        <w:t xml:space="preserve"> Geometric Vertical Accuracy (GVA)</w:t>
      </w:r>
    </w:p>
    <w:p w14:paraId="0A680522" w14:textId="77777777" w:rsidR="002019BF" w:rsidRDefault="002019BF" w:rsidP="002019BF">
      <w:r>
        <w:t>The geometric vertical accuracy indicates the 95% confidence interval (vertical figure of merit) provided by the aircraft’s onboard GNSS system (i.e. assuming some distribution of altitudes, the aircraft’s GNSS system is confident that 95 out of 100 times, the aircraft falls within some height of the reported geometric altitude.</w:t>
      </w:r>
    </w:p>
    <w:tbl>
      <w:tblPr>
        <w:tblStyle w:val="TableGrid"/>
        <w:tblW w:w="10944" w:type="dxa"/>
        <w:tblLook w:val="04A0" w:firstRow="1" w:lastRow="0" w:firstColumn="1" w:lastColumn="0" w:noHBand="0" w:noVBand="1"/>
      </w:tblPr>
      <w:tblGrid>
        <w:gridCol w:w="2069"/>
        <w:gridCol w:w="2389"/>
        <w:gridCol w:w="1870"/>
        <w:gridCol w:w="1870"/>
        <w:gridCol w:w="2746"/>
      </w:tblGrid>
      <w:tr w:rsidR="002019BF" w14:paraId="61B8B79F" w14:textId="77777777" w:rsidTr="00164548">
        <w:tc>
          <w:tcPr>
            <w:tcW w:w="933" w:type="dxa"/>
            <w:shd w:val="clear" w:color="auto" w:fill="DBDBDB" w:themeFill="accent6" w:themeFillTint="66"/>
          </w:tcPr>
          <w:p w14:paraId="5399AC90" w14:textId="77777777" w:rsidR="002019BF" w:rsidRPr="00BE61DE" w:rsidRDefault="002019BF" w:rsidP="00164548">
            <w:pPr>
              <w:jc w:val="center"/>
              <w:rPr>
                <w:b/>
                <w:bCs/>
              </w:rPr>
            </w:pPr>
            <w:r w:rsidRPr="00BE61DE">
              <w:rPr>
                <w:b/>
                <w:bCs/>
              </w:rPr>
              <w:t>GVA Value</w:t>
            </w:r>
          </w:p>
        </w:tc>
        <w:tc>
          <w:tcPr>
            <w:tcW w:w="869" w:type="dxa"/>
          </w:tcPr>
          <w:p w14:paraId="497DE787" w14:textId="77777777" w:rsidR="002019BF" w:rsidRDefault="002019BF" w:rsidP="00164548">
            <w:pPr>
              <w:jc w:val="center"/>
            </w:pPr>
            <w:r>
              <w:t>0</w:t>
            </w:r>
          </w:p>
        </w:tc>
        <w:tc>
          <w:tcPr>
            <w:tcW w:w="843" w:type="dxa"/>
          </w:tcPr>
          <w:p w14:paraId="7E28105D" w14:textId="77777777" w:rsidR="002019BF" w:rsidRDefault="002019BF" w:rsidP="00164548">
            <w:pPr>
              <w:jc w:val="center"/>
            </w:pPr>
            <w:r>
              <w:t>1</w:t>
            </w:r>
          </w:p>
        </w:tc>
        <w:tc>
          <w:tcPr>
            <w:tcW w:w="843" w:type="dxa"/>
          </w:tcPr>
          <w:p w14:paraId="6208B652" w14:textId="77777777" w:rsidR="002019BF" w:rsidRDefault="002019BF" w:rsidP="00164548">
            <w:pPr>
              <w:jc w:val="center"/>
            </w:pPr>
            <w:r>
              <w:t>2</w:t>
            </w:r>
          </w:p>
        </w:tc>
        <w:tc>
          <w:tcPr>
            <w:tcW w:w="842" w:type="dxa"/>
          </w:tcPr>
          <w:p w14:paraId="03474F45" w14:textId="77777777" w:rsidR="002019BF" w:rsidRDefault="002019BF" w:rsidP="00164548">
            <w:pPr>
              <w:jc w:val="center"/>
            </w:pPr>
            <w:r>
              <w:t>3</w:t>
            </w:r>
          </w:p>
        </w:tc>
      </w:tr>
      <w:tr w:rsidR="002019BF" w14:paraId="059074E7" w14:textId="77777777" w:rsidTr="00164548">
        <w:tc>
          <w:tcPr>
            <w:tcW w:w="933" w:type="dxa"/>
            <w:shd w:val="clear" w:color="auto" w:fill="DBDBDB" w:themeFill="accent6" w:themeFillTint="66"/>
          </w:tcPr>
          <w:p w14:paraId="06693964" w14:textId="77777777" w:rsidR="002019BF" w:rsidRPr="00BE61DE" w:rsidRDefault="002019BF" w:rsidP="00164548">
            <w:pPr>
              <w:jc w:val="center"/>
              <w:rPr>
                <w:b/>
                <w:bCs/>
              </w:rPr>
            </w:pPr>
            <w:r w:rsidRPr="00BE61DE">
              <w:rPr>
                <w:b/>
                <w:bCs/>
              </w:rPr>
              <w:t>95% Vertical Figure of Merit (VFOM)</w:t>
            </w:r>
          </w:p>
        </w:tc>
        <w:tc>
          <w:tcPr>
            <w:tcW w:w="869" w:type="dxa"/>
          </w:tcPr>
          <w:p w14:paraId="0DCB67A8" w14:textId="77777777" w:rsidR="002019BF" w:rsidRDefault="002019BF" w:rsidP="00164548">
            <w:pPr>
              <w:jc w:val="center"/>
            </w:pPr>
            <w:r>
              <w:t xml:space="preserve">Unknown or </w:t>
            </w:r>
            <w:r w:rsidRPr="004D6610">
              <w:t>≥</w:t>
            </w:r>
            <w:r>
              <w:t xml:space="preserve"> 150 m</w:t>
            </w:r>
          </w:p>
        </w:tc>
        <w:tc>
          <w:tcPr>
            <w:tcW w:w="843" w:type="dxa"/>
          </w:tcPr>
          <w:p w14:paraId="4F543F98" w14:textId="77777777" w:rsidR="002019BF" w:rsidRDefault="002019BF" w:rsidP="00164548">
            <w:pPr>
              <w:jc w:val="center"/>
            </w:pPr>
            <w:r>
              <w:t>&lt; 150 m</w:t>
            </w:r>
          </w:p>
        </w:tc>
        <w:tc>
          <w:tcPr>
            <w:tcW w:w="843" w:type="dxa"/>
          </w:tcPr>
          <w:p w14:paraId="6E188075" w14:textId="77777777" w:rsidR="002019BF" w:rsidRDefault="002019BF" w:rsidP="00164548">
            <w:pPr>
              <w:jc w:val="center"/>
            </w:pPr>
            <w:r w:rsidRPr="004D6610">
              <w:t>≤</w:t>
            </w:r>
            <w:r>
              <w:t xml:space="preserve"> 45 m</w:t>
            </w:r>
          </w:p>
        </w:tc>
        <w:tc>
          <w:tcPr>
            <w:tcW w:w="842" w:type="dxa"/>
          </w:tcPr>
          <w:p w14:paraId="3D050B54" w14:textId="77777777" w:rsidR="002019BF" w:rsidRDefault="002019BF" w:rsidP="00164548">
            <w:pPr>
              <w:jc w:val="center"/>
            </w:pPr>
            <w:r>
              <w:t>&lt; 45 m (Was previously “reserved”, the actual value of this field may change but is guaranteed to be &lt; 45 m).</w:t>
            </w:r>
          </w:p>
        </w:tc>
      </w:tr>
    </w:tbl>
    <w:p w14:paraId="11E17E2A" w14:textId="77777777" w:rsidR="002019BF" w:rsidRDefault="002019BF" w:rsidP="002019BF"/>
    <w:p w14:paraId="12B1C63C" w14:textId="77777777" w:rsidR="002019BF" w:rsidRDefault="002019BF" w:rsidP="002019BF">
      <w:pPr>
        <w:pStyle w:val="Heading4"/>
      </w:pPr>
      <w:r>
        <w:t>NICNAC[14-15]</w:t>
      </w:r>
      <w:r w:rsidR="00290A89">
        <w:t>:</w:t>
      </w:r>
      <w:r>
        <w:t xml:space="preserve"> Source Integrity Level (SIL)</w:t>
      </w:r>
    </w:p>
    <w:p w14:paraId="490EAF62" w14:textId="77777777" w:rsidR="002019BF" w:rsidRDefault="002019BF" w:rsidP="002019BF">
      <w:r>
        <w:t>The source integrity level indicates the probability that the aircraft exceeds the bounds of its horizontal radius of containment (NIC) due to a silent fault in signals received by the aircraft (no avionics failure).</w:t>
      </w:r>
    </w:p>
    <w:tbl>
      <w:tblPr>
        <w:tblStyle w:val="TableGrid"/>
        <w:tblW w:w="0" w:type="auto"/>
        <w:tblLook w:val="04A0" w:firstRow="1" w:lastRow="0" w:firstColumn="1" w:lastColumn="0" w:noHBand="0" w:noVBand="1"/>
      </w:tblPr>
      <w:tblGrid>
        <w:gridCol w:w="3528"/>
        <w:gridCol w:w="7488"/>
      </w:tblGrid>
      <w:tr w:rsidR="002019BF" w14:paraId="03AE6391" w14:textId="77777777" w:rsidTr="00164548">
        <w:tc>
          <w:tcPr>
            <w:tcW w:w="3528" w:type="dxa"/>
            <w:shd w:val="clear" w:color="auto" w:fill="DBDBDB" w:themeFill="accent6" w:themeFillTint="66"/>
          </w:tcPr>
          <w:p w14:paraId="536B164C" w14:textId="77777777" w:rsidR="002019BF" w:rsidRPr="0023708F" w:rsidRDefault="002019BF" w:rsidP="00164548">
            <w:pPr>
              <w:jc w:val="center"/>
              <w:rPr>
                <w:b/>
                <w:bCs/>
              </w:rPr>
            </w:pPr>
            <w:r w:rsidRPr="0023708F">
              <w:rPr>
                <w:b/>
                <w:bCs/>
              </w:rPr>
              <w:t>SIL Value</w:t>
            </w:r>
          </w:p>
        </w:tc>
        <w:tc>
          <w:tcPr>
            <w:tcW w:w="7488" w:type="dxa"/>
            <w:shd w:val="clear" w:color="auto" w:fill="DBDBDB" w:themeFill="accent6" w:themeFillTint="66"/>
          </w:tcPr>
          <w:p w14:paraId="4E433754" w14:textId="77777777" w:rsidR="002019BF" w:rsidRPr="0023708F" w:rsidRDefault="002019BF" w:rsidP="00164548">
            <w:pPr>
              <w:jc w:val="center"/>
              <w:rPr>
                <w:b/>
                <w:bCs/>
              </w:rPr>
            </w:pPr>
            <w:r w:rsidRPr="0023708F">
              <w:rPr>
                <w:b/>
                <w:bCs/>
              </w:rPr>
              <w:t>Probability of Exceeding NIC Radius of Containment Due to Silent Fault</w:t>
            </w:r>
          </w:p>
        </w:tc>
      </w:tr>
      <w:tr w:rsidR="002019BF" w14:paraId="1574D74B" w14:textId="77777777" w:rsidTr="00164548">
        <w:tc>
          <w:tcPr>
            <w:tcW w:w="3528" w:type="dxa"/>
          </w:tcPr>
          <w:p w14:paraId="542E612E" w14:textId="77777777" w:rsidR="002019BF" w:rsidRDefault="002019BF" w:rsidP="00164548">
            <w:pPr>
              <w:jc w:val="center"/>
            </w:pPr>
            <w:r>
              <w:t>0</w:t>
            </w:r>
          </w:p>
        </w:tc>
        <w:tc>
          <w:tcPr>
            <w:tcW w:w="7488" w:type="dxa"/>
          </w:tcPr>
          <w:p w14:paraId="125301B2" w14:textId="77777777" w:rsidR="002019BF" w:rsidRPr="0023708F" w:rsidRDefault="002019BF" w:rsidP="00164548">
            <w:pPr>
              <w:jc w:val="center"/>
            </w:pPr>
            <w:r>
              <w:t>Unknown or &gt; 1x10</w:t>
            </w:r>
            <w:r>
              <w:rPr>
                <w:vertAlign w:val="superscript"/>
              </w:rPr>
              <w:t>-3</w:t>
            </w:r>
            <w:r>
              <w:t xml:space="preserve"> per flight hour.</w:t>
            </w:r>
          </w:p>
        </w:tc>
      </w:tr>
      <w:tr w:rsidR="002019BF" w14:paraId="08EE6413" w14:textId="77777777" w:rsidTr="00164548">
        <w:tc>
          <w:tcPr>
            <w:tcW w:w="3528" w:type="dxa"/>
          </w:tcPr>
          <w:p w14:paraId="3E74129E" w14:textId="77777777" w:rsidR="002019BF" w:rsidRDefault="002019BF" w:rsidP="00164548">
            <w:pPr>
              <w:jc w:val="center"/>
            </w:pPr>
            <w:r>
              <w:t>1</w:t>
            </w:r>
          </w:p>
        </w:tc>
        <w:tc>
          <w:tcPr>
            <w:tcW w:w="7488" w:type="dxa"/>
          </w:tcPr>
          <w:p w14:paraId="05FAFDFC" w14:textId="77777777" w:rsidR="002019BF" w:rsidRPr="0023708F" w:rsidRDefault="002019BF" w:rsidP="00164548">
            <w:pPr>
              <w:jc w:val="center"/>
            </w:pPr>
            <w:r w:rsidRPr="004D6610">
              <w:t>≤</w:t>
            </w:r>
            <w:r>
              <w:t xml:space="preserve"> 1x10</w:t>
            </w:r>
            <w:r>
              <w:rPr>
                <w:vertAlign w:val="superscript"/>
              </w:rPr>
              <w:t>-3</w:t>
            </w:r>
            <w:r>
              <w:t xml:space="preserve"> per flight hour.</w:t>
            </w:r>
          </w:p>
        </w:tc>
      </w:tr>
      <w:tr w:rsidR="002019BF" w14:paraId="5CE4B6AA" w14:textId="77777777" w:rsidTr="00164548">
        <w:tc>
          <w:tcPr>
            <w:tcW w:w="3528" w:type="dxa"/>
          </w:tcPr>
          <w:p w14:paraId="3C81D0DE" w14:textId="77777777" w:rsidR="002019BF" w:rsidRDefault="002019BF" w:rsidP="00164548">
            <w:pPr>
              <w:jc w:val="center"/>
            </w:pPr>
            <w:r>
              <w:t>2</w:t>
            </w:r>
          </w:p>
        </w:tc>
        <w:tc>
          <w:tcPr>
            <w:tcW w:w="7488" w:type="dxa"/>
          </w:tcPr>
          <w:p w14:paraId="5B36B5AE" w14:textId="77777777" w:rsidR="002019BF" w:rsidRPr="0023708F" w:rsidRDefault="002019BF" w:rsidP="00164548">
            <w:pPr>
              <w:jc w:val="center"/>
            </w:pPr>
            <w:r w:rsidRPr="004D6610">
              <w:t>≤</w:t>
            </w:r>
            <w:r>
              <w:t xml:space="preserve"> 1x10</w:t>
            </w:r>
            <w:r>
              <w:rPr>
                <w:vertAlign w:val="superscript"/>
              </w:rPr>
              <w:t>-5</w:t>
            </w:r>
            <w:r>
              <w:t xml:space="preserve"> per flight hour.</w:t>
            </w:r>
          </w:p>
        </w:tc>
      </w:tr>
      <w:tr w:rsidR="002019BF" w14:paraId="5A9DD12C" w14:textId="77777777" w:rsidTr="00164548">
        <w:tc>
          <w:tcPr>
            <w:tcW w:w="3528" w:type="dxa"/>
          </w:tcPr>
          <w:p w14:paraId="4D408B86" w14:textId="77777777" w:rsidR="002019BF" w:rsidRDefault="002019BF" w:rsidP="00164548">
            <w:pPr>
              <w:jc w:val="center"/>
            </w:pPr>
            <w:r>
              <w:t>3</w:t>
            </w:r>
          </w:p>
        </w:tc>
        <w:tc>
          <w:tcPr>
            <w:tcW w:w="7488" w:type="dxa"/>
          </w:tcPr>
          <w:p w14:paraId="40355F82" w14:textId="77777777" w:rsidR="002019BF" w:rsidRPr="0023708F" w:rsidRDefault="002019BF" w:rsidP="00164548">
            <w:pPr>
              <w:jc w:val="center"/>
            </w:pPr>
            <w:r w:rsidRPr="004D6610">
              <w:t>≤</w:t>
            </w:r>
            <w:r>
              <w:t xml:space="preserve"> 1x10</w:t>
            </w:r>
            <w:r>
              <w:rPr>
                <w:vertAlign w:val="superscript"/>
              </w:rPr>
              <w:t>-7</w:t>
            </w:r>
            <w:r>
              <w:t xml:space="preserve"> per flight hour.</w:t>
            </w:r>
          </w:p>
        </w:tc>
      </w:tr>
      <w:tr w:rsidR="002019BF" w14:paraId="1EA5E95B" w14:textId="77777777" w:rsidTr="00164548">
        <w:tc>
          <w:tcPr>
            <w:tcW w:w="3528" w:type="dxa"/>
          </w:tcPr>
          <w:p w14:paraId="736E61BE" w14:textId="77777777" w:rsidR="002019BF" w:rsidRDefault="002019BF" w:rsidP="00164548">
            <w:pPr>
              <w:jc w:val="center"/>
            </w:pPr>
            <w:r>
              <w:t>4</w:t>
            </w:r>
          </w:p>
        </w:tc>
        <w:tc>
          <w:tcPr>
            <w:tcW w:w="7488" w:type="dxa"/>
          </w:tcPr>
          <w:p w14:paraId="6CA8B147" w14:textId="77777777" w:rsidR="002019BF" w:rsidRPr="0023708F" w:rsidRDefault="002019BF" w:rsidP="00164548">
            <w:pPr>
              <w:jc w:val="center"/>
            </w:pPr>
            <w:r>
              <w:t>Unknown or &gt; 1x10</w:t>
            </w:r>
            <w:r>
              <w:rPr>
                <w:vertAlign w:val="superscript"/>
              </w:rPr>
              <w:t>-3</w:t>
            </w:r>
            <w:r>
              <w:t xml:space="preserve"> per sample.</w:t>
            </w:r>
          </w:p>
        </w:tc>
      </w:tr>
      <w:tr w:rsidR="002019BF" w14:paraId="47BD9DCA" w14:textId="77777777" w:rsidTr="00164548">
        <w:tc>
          <w:tcPr>
            <w:tcW w:w="3528" w:type="dxa"/>
          </w:tcPr>
          <w:p w14:paraId="5DF60593" w14:textId="77777777" w:rsidR="002019BF" w:rsidRDefault="002019BF" w:rsidP="00164548">
            <w:pPr>
              <w:jc w:val="center"/>
            </w:pPr>
            <w:r>
              <w:t>5</w:t>
            </w:r>
          </w:p>
        </w:tc>
        <w:tc>
          <w:tcPr>
            <w:tcW w:w="7488" w:type="dxa"/>
          </w:tcPr>
          <w:p w14:paraId="4240B71D" w14:textId="77777777" w:rsidR="002019BF" w:rsidRDefault="002019BF" w:rsidP="00164548">
            <w:pPr>
              <w:jc w:val="center"/>
            </w:pPr>
            <w:r w:rsidRPr="004D6610">
              <w:t>≤</w:t>
            </w:r>
            <w:r>
              <w:t xml:space="preserve"> 1x10</w:t>
            </w:r>
            <w:r>
              <w:rPr>
                <w:vertAlign w:val="superscript"/>
              </w:rPr>
              <w:t>-3</w:t>
            </w:r>
            <w:r>
              <w:t xml:space="preserve"> per sample.</w:t>
            </w:r>
          </w:p>
        </w:tc>
      </w:tr>
      <w:tr w:rsidR="002019BF" w14:paraId="2473744D" w14:textId="77777777" w:rsidTr="00164548">
        <w:tc>
          <w:tcPr>
            <w:tcW w:w="3528" w:type="dxa"/>
          </w:tcPr>
          <w:p w14:paraId="505B2872" w14:textId="77777777" w:rsidR="002019BF" w:rsidRDefault="002019BF" w:rsidP="00164548">
            <w:pPr>
              <w:jc w:val="center"/>
            </w:pPr>
            <w:r>
              <w:t>6</w:t>
            </w:r>
          </w:p>
        </w:tc>
        <w:tc>
          <w:tcPr>
            <w:tcW w:w="7488" w:type="dxa"/>
          </w:tcPr>
          <w:p w14:paraId="542B83FD" w14:textId="77777777" w:rsidR="002019BF" w:rsidRDefault="002019BF" w:rsidP="00164548">
            <w:pPr>
              <w:jc w:val="center"/>
            </w:pPr>
            <w:r w:rsidRPr="004D6610">
              <w:t>≤</w:t>
            </w:r>
            <w:r>
              <w:t xml:space="preserve"> 1x10</w:t>
            </w:r>
            <w:r>
              <w:rPr>
                <w:vertAlign w:val="superscript"/>
              </w:rPr>
              <w:t>-5</w:t>
            </w:r>
            <w:r>
              <w:t xml:space="preserve"> per sample.</w:t>
            </w:r>
          </w:p>
        </w:tc>
      </w:tr>
      <w:tr w:rsidR="002019BF" w14:paraId="5C3AD67E" w14:textId="77777777" w:rsidTr="00164548">
        <w:tc>
          <w:tcPr>
            <w:tcW w:w="3528" w:type="dxa"/>
          </w:tcPr>
          <w:p w14:paraId="7C417D52" w14:textId="77777777" w:rsidR="002019BF" w:rsidRDefault="002019BF" w:rsidP="00164548">
            <w:pPr>
              <w:jc w:val="center"/>
            </w:pPr>
            <w:r>
              <w:t>7</w:t>
            </w:r>
          </w:p>
        </w:tc>
        <w:tc>
          <w:tcPr>
            <w:tcW w:w="7488" w:type="dxa"/>
          </w:tcPr>
          <w:p w14:paraId="77719A56" w14:textId="77777777" w:rsidR="002019BF" w:rsidRDefault="002019BF" w:rsidP="00164548">
            <w:pPr>
              <w:jc w:val="center"/>
            </w:pPr>
            <w:r w:rsidRPr="004D6610">
              <w:t>≤</w:t>
            </w:r>
            <w:r>
              <w:t xml:space="preserve"> 1x10</w:t>
            </w:r>
            <w:r>
              <w:rPr>
                <w:vertAlign w:val="superscript"/>
              </w:rPr>
              <w:t>-7</w:t>
            </w:r>
            <w:r>
              <w:t xml:space="preserve"> per sample.</w:t>
            </w:r>
          </w:p>
        </w:tc>
      </w:tr>
    </w:tbl>
    <w:p w14:paraId="58438659" w14:textId="77777777" w:rsidR="002019BF" w:rsidRDefault="002019BF" w:rsidP="002019BF">
      <w:pPr>
        <w:pStyle w:val="Heading4"/>
      </w:pPr>
    </w:p>
    <w:p w14:paraId="3185F7B9" w14:textId="77777777" w:rsidR="00956E9A" w:rsidRDefault="00290A89">
      <w:pPr>
        <w:pStyle w:val="Heading4"/>
        <w:numPr>
          <w:ilvl w:val="3"/>
          <w:numId w:val="4"/>
        </w:numPr>
      </w:pPr>
      <w:bookmarkStart w:id="67" w:name="_Ref206888432"/>
      <w:r>
        <w:t>ACDIMS</w:t>
      </w:r>
      <w:r w:rsidR="00956E9A">
        <w:t xml:space="preserve"> Bitfield</w:t>
      </w:r>
      <w:bookmarkEnd w:id="65"/>
      <w:bookmarkEnd w:id="67"/>
    </w:p>
    <w:tbl>
      <w:tblPr>
        <w:tblStyle w:val="TableGrid"/>
        <w:tblW w:w="10908" w:type="dxa"/>
        <w:tblLayout w:type="fixed"/>
        <w:tblLook w:val="04A0" w:firstRow="1" w:lastRow="0" w:firstColumn="1" w:lastColumn="0" w:noHBand="0" w:noVBand="1"/>
      </w:tblPr>
      <w:tblGrid>
        <w:gridCol w:w="688"/>
        <w:gridCol w:w="689"/>
        <w:gridCol w:w="688"/>
        <w:gridCol w:w="689"/>
        <w:gridCol w:w="688"/>
        <w:gridCol w:w="689"/>
        <w:gridCol w:w="688"/>
        <w:gridCol w:w="689"/>
        <w:gridCol w:w="675"/>
        <w:gridCol w:w="675"/>
        <w:gridCol w:w="675"/>
        <w:gridCol w:w="675"/>
        <w:gridCol w:w="675"/>
        <w:gridCol w:w="675"/>
        <w:gridCol w:w="675"/>
        <w:gridCol w:w="675"/>
      </w:tblGrid>
      <w:tr w:rsidR="0099588D" w14:paraId="0F958624" w14:textId="77777777" w:rsidTr="00BE187B">
        <w:tc>
          <w:tcPr>
            <w:tcW w:w="10908" w:type="dxa"/>
            <w:gridSpan w:val="16"/>
            <w:shd w:val="clear" w:color="auto" w:fill="A5A5A5" w:themeFill="accent6"/>
          </w:tcPr>
          <w:p w14:paraId="7B7D438E" w14:textId="77777777" w:rsidR="0099588D" w:rsidRPr="0099588D" w:rsidRDefault="00290A89" w:rsidP="00C95BEA">
            <w:pPr>
              <w:rPr>
                <w:b/>
                <w:bCs/>
              </w:rPr>
            </w:pPr>
            <w:r>
              <w:rPr>
                <w:b/>
                <w:bCs/>
              </w:rPr>
              <w:t xml:space="preserve">ACDIMS </w:t>
            </w:r>
            <w:r w:rsidR="0099588D" w:rsidRPr="0099588D">
              <w:rPr>
                <w:b/>
                <w:bCs/>
              </w:rPr>
              <w:t>Bitfield</w:t>
            </w:r>
          </w:p>
        </w:tc>
      </w:tr>
      <w:tr w:rsidR="00BE187B" w14:paraId="72A60562" w14:textId="77777777" w:rsidTr="00BE187B">
        <w:tc>
          <w:tcPr>
            <w:tcW w:w="688" w:type="dxa"/>
          </w:tcPr>
          <w:p w14:paraId="7647C79A" w14:textId="77777777" w:rsidR="001C5595" w:rsidRDefault="001C5595" w:rsidP="00BE61DE">
            <w:pPr>
              <w:jc w:val="center"/>
            </w:pPr>
            <w:r>
              <w:t>31</w:t>
            </w:r>
          </w:p>
        </w:tc>
        <w:tc>
          <w:tcPr>
            <w:tcW w:w="689" w:type="dxa"/>
          </w:tcPr>
          <w:p w14:paraId="3AC14573" w14:textId="77777777" w:rsidR="001C5595" w:rsidRDefault="001C5595" w:rsidP="00BE61DE">
            <w:pPr>
              <w:jc w:val="center"/>
            </w:pPr>
            <w:r>
              <w:t>30</w:t>
            </w:r>
          </w:p>
        </w:tc>
        <w:tc>
          <w:tcPr>
            <w:tcW w:w="688" w:type="dxa"/>
          </w:tcPr>
          <w:p w14:paraId="239212D6" w14:textId="77777777" w:rsidR="001C5595" w:rsidRDefault="001C5595" w:rsidP="00BE61DE">
            <w:pPr>
              <w:jc w:val="center"/>
            </w:pPr>
            <w:r>
              <w:t>29</w:t>
            </w:r>
          </w:p>
        </w:tc>
        <w:tc>
          <w:tcPr>
            <w:tcW w:w="689" w:type="dxa"/>
          </w:tcPr>
          <w:p w14:paraId="35E96F37" w14:textId="77777777" w:rsidR="001C5595" w:rsidRDefault="001C5595" w:rsidP="00BE61DE">
            <w:pPr>
              <w:jc w:val="center"/>
            </w:pPr>
            <w:r>
              <w:t>28</w:t>
            </w:r>
          </w:p>
        </w:tc>
        <w:tc>
          <w:tcPr>
            <w:tcW w:w="688" w:type="dxa"/>
          </w:tcPr>
          <w:p w14:paraId="575C51CB" w14:textId="77777777" w:rsidR="001C5595" w:rsidRDefault="001C5595" w:rsidP="00BE61DE">
            <w:pPr>
              <w:jc w:val="center"/>
            </w:pPr>
            <w:r>
              <w:t>27</w:t>
            </w:r>
          </w:p>
        </w:tc>
        <w:tc>
          <w:tcPr>
            <w:tcW w:w="689" w:type="dxa"/>
          </w:tcPr>
          <w:p w14:paraId="0BBAB729" w14:textId="77777777" w:rsidR="001C5595" w:rsidRDefault="001C5595" w:rsidP="00BE61DE">
            <w:pPr>
              <w:jc w:val="center"/>
            </w:pPr>
            <w:r>
              <w:t>26</w:t>
            </w:r>
          </w:p>
        </w:tc>
        <w:tc>
          <w:tcPr>
            <w:tcW w:w="688" w:type="dxa"/>
          </w:tcPr>
          <w:p w14:paraId="15114E47" w14:textId="77777777" w:rsidR="001C5595" w:rsidRDefault="001C5595" w:rsidP="00BE61DE">
            <w:pPr>
              <w:jc w:val="center"/>
            </w:pPr>
            <w:r>
              <w:t>25</w:t>
            </w:r>
          </w:p>
        </w:tc>
        <w:tc>
          <w:tcPr>
            <w:tcW w:w="689" w:type="dxa"/>
          </w:tcPr>
          <w:p w14:paraId="53F4BDFA" w14:textId="77777777" w:rsidR="001C5595" w:rsidRDefault="001C5595" w:rsidP="00BE61DE">
            <w:pPr>
              <w:jc w:val="center"/>
            </w:pPr>
            <w:r>
              <w:t>24</w:t>
            </w:r>
          </w:p>
        </w:tc>
        <w:tc>
          <w:tcPr>
            <w:tcW w:w="675" w:type="dxa"/>
          </w:tcPr>
          <w:p w14:paraId="6F2904E5" w14:textId="77777777" w:rsidR="001C5595" w:rsidRDefault="001C5595" w:rsidP="00BE61DE">
            <w:pPr>
              <w:jc w:val="center"/>
            </w:pPr>
            <w:r>
              <w:t>23</w:t>
            </w:r>
          </w:p>
        </w:tc>
        <w:tc>
          <w:tcPr>
            <w:tcW w:w="675" w:type="dxa"/>
          </w:tcPr>
          <w:p w14:paraId="13ADC6AC" w14:textId="77777777" w:rsidR="001C5595" w:rsidRDefault="001C5595" w:rsidP="00BE61DE">
            <w:pPr>
              <w:jc w:val="center"/>
            </w:pPr>
            <w:r>
              <w:t>22</w:t>
            </w:r>
          </w:p>
        </w:tc>
        <w:tc>
          <w:tcPr>
            <w:tcW w:w="675" w:type="dxa"/>
          </w:tcPr>
          <w:p w14:paraId="0CAB632B" w14:textId="77777777" w:rsidR="001C5595" w:rsidRDefault="001C5595" w:rsidP="00BE61DE">
            <w:pPr>
              <w:jc w:val="center"/>
            </w:pPr>
            <w:r>
              <w:t>21</w:t>
            </w:r>
          </w:p>
        </w:tc>
        <w:tc>
          <w:tcPr>
            <w:tcW w:w="675" w:type="dxa"/>
          </w:tcPr>
          <w:p w14:paraId="26082251" w14:textId="77777777" w:rsidR="001C5595" w:rsidRDefault="001C5595" w:rsidP="00BE61DE">
            <w:pPr>
              <w:jc w:val="center"/>
            </w:pPr>
            <w:r>
              <w:t>20</w:t>
            </w:r>
          </w:p>
        </w:tc>
        <w:tc>
          <w:tcPr>
            <w:tcW w:w="675" w:type="dxa"/>
          </w:tcPr>
          <w:p w14:paraId="21195206" w14:textId="77777777" w:rsidR="001C5595" w:rsidRDefault="001C5595" w:rsidP="00BE61DE">
            <w:pPr>
              <w:jc w:val="center"/>
            </w:pPr>
            <w:r>
              <w:t>19</w:t>
            </w:r>
          </w:p>
        </w:tc>
        <w:tc>
          <w:tcPr>
            <w:tcW w:w="675" w:type="dxa"/>
          </w:tcPr>
          <w:p w14:paraId="636C666D" w14:textId="77777777" w:rsidR="001C5595" w:rsidRDefault="001C5595" w:rsidP="00BE61DE">
            <w:pPr>
              <w:jc w:val="center"/>
            </w:pPr>
            <w:r>
              <w:t>18</w:t>
            </w:r>
          </w:p>
        </w:tc>
        <w:tc>
          <w:tcPr>
            <w:tcW w:w="675" w:type="dxa"/>
          </w:tcPr>
          <w:p w14:paraId="50A250EB" w14:textId="77777777" w:rsidR="001C5595" w:rsidRDefault="001C5595" w:rsidP="00BE61DE">
            <w:pPr>
              <w:jc w:val="center"/>
            </w:pPr>
            <w:r>
              <w:t>17</w:t>
            </w:r>
          </w:p>
        </w:tc>
        <w:tc>
          <w:tcPr>
            <w:tcW w:w="675" w:type="dxa"/>
          </w:tcPr>
          <w:p w14:paraId="7E0721BB" w14:textId="77777777" w:rsidR="001C5595" w:rsidRDefault="001C5595" w:rsidP="00BE61DE">
            <w:pPr>
              <w:jc w:val="center"/>
            </w:pPr>
            <w:r>
              <w:t>16</w:t>
            </w:r>
          </w:p>
        </w:tc>
      </w:tr>
      <w:tr w:rsidR="00611F4E" w14:paraId="760D8F2B" w14:textId="77777777" w:rsidTr="00BE187B">
        <w:tc>
          <w:tcPr>
            <w:tcW w:w="5508" w:type="dxa"/>
            <w:gridSpan w:val="8"/>
          </w:tcPr>
          <w:p w14:paraId="66296394" w14:textId="77777777" w:rsidR="00611F4E" w:rsidRDefault="00611F4E" w:rsidP="00BE61DE">
            <w:pPr>
              <w:jc w:val="center"/>
            </w:pPr>
            <w:r>
              <w:t xml:space="preserve">GNSS Offset </w:t>
            </w:r>
            <w:r w:rsidR="00BE187B">
              <w:t xml:space="preserve">Forward </w:t>
            </w:r>
            <w:r>
              <w:t>of Reference Point</w:t>
            </w:r>
          </w:p>
          <w:p w14:paraId="5CDE2305" w14:textId="77777777" w:rsidR="00611F4E" w:rsidRDefault="00611F4E" w:rsidP="00BE61DE">
            <w:pPr>
              <w:jc w:val="center"/>
            </w:pPr>
            <w:r>
              <w:t>(G</w:t>
            </w:r>
            <w:r w:rsidR="00BE187B">
              <w:t>OF</w:t>
            </w:r>
            <w:r>
              <w:t>)</w:t>
            </w:r>
          </w:p>
        </w:tc>
        <w:tc>
          <w:tcPr>
            <w:tcW w:w="5400" w:type="dxa"/>
            <w:gridSpan w:val="8"/>
          </w:tcPr>
          <w:p w14:paraId="50F25321" w14:textId="77777777" w:rsidR="00611F4E" w:rsidRDefault="00611F4E" w:rsidP="00BE61DE">
            <w:pPr>
              <w:jc w:val="center"/>
            </w:pPr>
            <w:r>
              <w:t xml:space="preserve">GNSS Offset </w:t>
            </w:r>
            <w:r w:rsidR="00BE187B">
              <w:t>Right</w:t>
            </w:r>
            <w:r>
              <w:t xml:space="preserve"> of Reference Point</w:t>
            </w:r>
          </w:p>
          <w:p w14:paraId="7B6BEA6F" w14:textId="77777777" w:rsidR="00611F4E" w:rsidRDefault="00611F4E" w:rsidP="00BE61DE">
            <w:pPr>
              <w:jc w:val="center"/>
            </w:pPr>
            <w:r>
              <w:t>(G</w:t>
            </w:r>
            <w:r w:rsidR="00BE187B">
              <w:t>OR</w:t>
            </w:r>
            <w:r>
              <w:t>)</w:t>
            </w:r>
          </w:p>
        </w:tc>
      </w:tr>
    </w:tbl>
    <w:p w14:paraId="013A6594" w14:textId="77777777" w:rsidR="00E70035" w:rsidRPr="005A4872" w:rsidRDefault="00E70035" w:rsidP="00BE61DE">
      <w:pPr>
        <w:jc w:val="center"/>
        <w:rPr>
          <w:sz w:val="4"/>
          <w:szCs w:val="4"/>
        </w:rPr>
      </w:pPr>
    </w:p>
    <w:tbl>
      <w:tblPr>
        <w:tblStyle w:val="TableGrid"/>
        <w:tblW w:w="10944" w:type="dxa"/>
        <w:tblLayout w:type="fixed"/>
        <w:tblLook w:val="04A0" w:firstRow="1" w:lastRow="0" w:firstColumn="1" w:lastColumn="0" w:noHBand="0" w:noVBand="1"/>
      </w:tblPr>
      <w:tblGrid>
        <w:gridCol w:w="684"/>
        <w:gridCol w:w="684"/>
        <w:gridCol w:w="684"/>
        <w:gridCol w:w="684"/>
        <w:gridCol w:w="684"/>
        <w:gridCol w:w="684"/>
        <w:gridCol w:w="684"/>
        <w:gridCol w:w="708"/>
        <w:gridCol w:w="708"/>
        <w:gridCol w:w="708"/>
        <w:gridCol w:w="709"/>
        <w:gridCol w:w="708"/>
        <w:gridCol w:w="708"/>
        <w:gridCol w:w="709"/>
        <w:gridCol w:w="599"/>
        <w:gridCol w:w="599"/>
      </w:tblGrid>
      <w:tr w:rsidR="00C912B7" w14:paraId="55471809" w14:textId="77777777" w:rsidTr="002019BF">
        <w:tc>
          <w:tcPr>
            <w:tcW w:w="684" w:type="dxa"/>
          </w:tcPr>
          <w:p w14:paraId="3857831B" w14:textId="77777777" w:rsidR="00C912B7" w:rsidRDefault="00C912B7" w:rsidP="00BE61DE">
            <w:pPr>
              <w:jc w:val="center"/>
            </w:pPr>
            <w:r>
              <w:t>15</w:t>
            </w:r>
          </w:p>
        </w:tc>
        <w:tc>
          <w:tcPr>
            <w:tcW w:w="684" w:type="dxa"/>
          </w:tcPr>
          <w:p w14:paraId="104D8053" w14:textId="77777777" w:rsidR="00C912B7" w:rsidRDefault="00C912B7" w:rsidP="00BE61DE">
            <w:pPr>
              <w:jc w:val="center"/>
            </w:pPr>
            <w:r>
              <w:t>14</w:t>
            </w:r>
          </w:p>
        </w:tc>
        <w:tc>
          <w:tcPr>
            <w:tcW w:w="684" w:type="dxa"/>
          </w:tcPr>
          <w:p w14:paraId="0840A31B" w14:textId="77777777" w:rsidR="00C912B7" w:rsidRDefault="00C912B7" w:rsidP="00BE61DE">
            <w:pPr>
              <w:jc w:val="center"/>
            </w:pPr>
            <w:r>
              <w:t>13</w:t>
            </w:r>
          </w:p>
        </w:tc>
        <w:tc>
          <w:tcPr>
            <w:tcW w:w="684" w:type="dxa"/>
          </w:tcPr>
          <w:p w14:paraId="32BE0A11" w14:textId="77777777" w:rsidR="00C912B7" w:rsidRDefault="00C912B7" w:rsidP="00BE61DE">
            <w:pPr>
              <w:jc w:val="center"/>
            </w:pPr>
            <w:r>
              <w:t>12</w:t>
            </w:r>
          </w:p>
        </w:tc>
        <w:tc>
          <w:tcPr>
            <w:tcW w:w="684" w:type="dxa"/>
          </w:tcPr>
          <w:p w14:paraId="3F94FE0D" w14:textId="77777777" w:rsidR="00C912B7" w:rsidRDefault="00C912B7" w:rsidP="00BE61DE">
            <w:pPr>
              <w:jc w:val="center"/>
            </w:pPr>
            <w:r>
              <w:t>11</w:t>
            </w:r>
          </w:p>
        </w:tc>
        <w:tc>
          <w:tcPr>
            <w:tcW w:w="684" w:type="dxa"/>
          </w:tcPr>
          <w:p w14:paraId="51E30453" w14:textId="77777777" w:rsidR="00C912B7" w:rsidRDefault="00C912B7" w:rsidP="00BE61DE">
            <w:pPr>
              <w:jc w:val="center"/>
            </w:pPr>
            <w:r>
              <w:t>10</w:t>
            </w:r>
          </w:p>
        </w:tc>
        <w:tc>
          <w:tcPr>
            <w:tcW w:w="684" w:type="dxa"/>
          </w:tcPr>
          <w:p w14:paraId="0D29C88F" w14:textId="77777777" w:rsidR="00C912B7" w:rsidRDefault="00C912B7" w:rsidP="00BE61DE">
            <w:pPr>
              <w:jc w:val="center"/>
            </w:pPr>
            <w:r>
              <w:t>9</w:t>
            </w:r>
          </w:p>
        </w:tc>
        <w:tc>
          <w:tcPr>
            <w:tcW w:w="708" w:type="dxa"/>
          </w:tcPr>
          <w:p w14:paraId="16FFD8B7" w14:textId="77777777" w:rsidR="00C912B7" w:rsidRDefault="00C912B7" w:rsidP="00BE61DE">
            <w:pPr>
              <w:jc w:val="center"/>
            </w:pPr>
            <w:r>
              <w:t>8</w:t>
            </w:r>
          </w:p>
        </w:tc>
        <w:tc>
          <w:tcPr>
            <w:tcW w:w="708" w:type="dxa"/>
          </w:tcPr>
          <w:p w14:paraId="702991E2" w14:textId="77777777" w:rsidR="00C912B7" w:rsidRDefault="00C912B7" w:rsidP="00BE61DE">
            <w:pPr>
              <w:jc w:val="center"/>
            </w:pPr>
            <w:r>
              <w:t>7</w:t>
            </w:r>
          </w:p>
        </w:tc>
        <w:tc>
          <w:tcPr>
            <w:tcW w:w="708" w:type="dxa"/>
          </w:tcPr>
          <w:p w14:paraId="05CE8E28" w14:textId="77777777" w:rsidR="00C912B7" w:rsidRDefault="00C912B7" w:rsidP="00BE61DE">
            <w:pPr>
              <w:jc w:val="center"/>
            </w:pPr>
            <w:r>
              <w:t>6</w:t>
            </w:r>
          </w:p>
        </w:tc>
        <w:tc>
          <w:tcPr>
            <w:tcW w:w="709" w:type="dxa"/>
          </w:tcPr>
          <w:p w14:paraId="60303C2B" w14:textId="77777777" w:rsidR="00C912B7" w:rsidRDefault="00C912B7" w:rsidP="00BE61DE">
            <w:pPr>
              <w:jc w:val="center"/>
            </w:pPr>
            <w:r>
              <w:t>5</w:t>
            </w:r>
          </w:p>
        </w:tc>
        <w:tc>
          <w:tcPr>
            <w:tcW w:w="708" w:type="dxa"/>
          </w:tcPr>
          <w:p w14:paraId="35811AD5" w14:textId="77777777" w:rsidR="00C912B7" w:rsidRDefault="00C912B7" w:rsidP="00BE61DE">
            <w:pPr>
              <w:jc w:val="center"/>
            </w:pPr>
            <w:r>
              <w:t>4</w:t>
            </w:r>
          </w:p>
        </w:tc>
        <w:tc>
          <w:tcPr>
            <w:tcW w:w="708" w:type="dxa"/>
          </w:tcPr>
          <w:p w14:paraId="34EF35B8" w14:textId="77777777" w:rsidR="00C912B7" w:rsidRDefault="00C912B7" w:rsidP="00BE61DE">
            <w:pPr>
              <w:jc w:val="center"/>
            </w:pPr>
            <w:r>
              <w:t>3</w:t>
            </w:r>
          </w:p>
        </w:tc>
        <w:tc>
          <w:tcPr>
            <w:tcW w:w="709" w:type="dxa"/>
          </w:tcPr>
          <w:p w14:paraId="57ECB39A" w14:textId="77777777" w:rsidR="00C912B7" w:rsidRDefault="00C912B7" w:rsidP="00BE61DE">
            <w:pPr>
              <w:jc w:val="center"/>
            </w:pPr>
            <w:r>
              <w:t>2</w:t>
            </w:r>
          </w:p>
        </w:tc>
        <w:tc>
          <w:tcPr>
            <w:tcW w:w="599" w:type="dxa"/>
          </w:tcPr>
          <w:p w14:paraId="2EB2FA08" w14:textId="77777777" w:rsidR="00C912B7" w:rsidRDefault="00C912B7" w:rsidP="00BE61DE">
            <w:pPr>
              <w:jc w:val="center"/>
            </w:pPr>
            <w:r>
              <w:t>1</w:t>
            </w:r>
          </w:p>
        </w:tc>
        <w:tc>
          <w:tcPr>
            <w:tcW w:w="599" w:type="dxa"/>
          </w:tcPr>
          <w:p w14:paraId="232ECBA4" w14:textId="77777777" w:rsidR="00C912B7" w:rsidRDefault="00C912B7" w:rsidP="00BE61DE">
            <w:pPr>
              <w:jc w:val="center"/>
            </w:pPr>
            <w:r>
              <w:t>0</w:t>
            </w:r>
          </w:p>
        </w:tc>
      </w:tr>
      <w:tr w:rsidR="002019BF" w14:paraId="656824AE" w14:textId="77777777" w:rsidTr="00E561F2">
        <w:tc>
          <w:tcPr>
            <w:tcW w:w="4788" w:type="dxa"/>
            <w:gridSpan w:val="7"/>
          </w:tcPr>
          <w:p w14:paraId="2371F9B9" w14:textId="77777777" w:rsidR="002019BF" w:rsidRDefault="002019BF" w:rsidP="00BE61DE">
            <w:pPr>
              <w:jc w:val="center"/>
            </w:pPr>
            <w:r>
              <w:t xml:space="preserve">Aircraft </w:t>
            </w:r>
            <w:r w:rsidR="00BE187B">
              <w:t>Length</w:t>
            </w:r>
          </w:p>
          <w:p w14:paraId="6685E9A0" w14:textId="77777777" w:rsidR="002019BF" w:rsidRDefault="00290A89" w:rsidP="00BE61DE">
            <w:pPr>
              <w:jc w:val="center"/>
            </w:pPr>
            <w:r>
              <w:t>(</w:t>
            </w:r>
            <w:r w:rsidR="002019BF">
              <w:t>AC</w:t>
            </w:r>
            <w:r w:rsidR="00BE187B">
              <w:t>L</w:t>
            </w:r>
            <w:r>
              <w:t>)</w:t>
            </w:r>
          </w:p>
        </w:tc>
        <w:tc>
          <w:tcPr>
            <w:tcW w:w="4958" w:type="dxa"/>
            <w:gridSpan w:val="7"/>
          </w:tcPr>
          <w:p w14:paraId="3A607A8A" w14:textId="77777777" w:rsidR="002019BF" w:rsidRDefault="002019BF" w:rsidP="00BE61DE">
            <w:pPr>
              <w:jc w:val="center"/>
            </w:pPr>
            <w:r>
              <w:t xml:space="preserve">Aircraft </w:t>
            </w:r>
            <w:r w:rsidR="00BE187B">
              <w:t>Width</w:t>
            </w:r>
          </w:p>
          <w:p w14:paraId="2249CAB0" w14:textId="77777777" w:rsidR="002019BF" w:rsidRDefault="00290A89" w:rsidP="00BE61DE">
            <w:pPr>
              <w:jc w:val="center"/>
            </w:pPr>
            <w:r>
              <w:t>(</w:t>
            </w:r>
            <w:r w:rsidR="002019BF">
              <w:t>AC</w:t>
            </w:r>
            <w:r w:rsidR="00BE187B">
              <w:t>W</w:t>
            </w:r>
            <w:r>
              <w:t>)</w:t>
            </w:r>
          </w:p>
        </w:tc>
        <w:tc>
          <w:tcPr>
            <w:tcW w:w="1198" w:type="dxa"/>
            <w:gridSpan w:val="2"/>
          </w:tcPr>
          <w:p w14:paraId="03F19184" w14:textId="77777777" w:rsidR="002019BF" w:rsidRDefault="002019BF" w:rsidP="00BE61DE">
            <w:pPr>
              <w:jc w:val="center"/>
            </w:pPr>
            <w:r>
              <w:t>System Design Assurance (SDA)</w:t>
            </w:r>
          </w:p>
        </w:tc>
      </w:tr>
    </w:tbl>
    <w:p w14:paraId="67541C19" w14:textId="77777777" w:rsidR="00BE187B" w:rsidRDefault="00BE187B" w:rsidP="00290A89"/>
    <w:p w14:paraId="20C6D2B6" w14:textId="77777777" w:rsidR="00290A89" w:rsidRDefault="00290A89" w:rsidP="00290A89">
      <w:pPr>
        <w:rPr>
          <w:b/>
          <w:bCs/>
        </w:rPr>
      </w:pPr>
      <w:r>
        <w:rPr>
          <w:b/>
          <w:bCs/>
        </w:rPr>
        <w:lastRenderedPageBreak/>
        <w:t>ACDIMS[0-1]: System Design Assurance (SDA)</w:t>
      </w:r>
    </w:p>
    <w:p w14:paraId="068E4B9D" w14:textId="77777777" w:rsidR="00290A89" w:rsidRPr="00290A89" w:rsidRDefault="00290A89" w:rsidP="00290A89">
      <w:pPr>
        <w:rPr>
          <w:b/>
          <w:bCs/>
        </w:rPr>
      </w:pPr>
      <w:r>
        <w:t xml:space="preserve">The system design assurance indicates how robust the aircraft’s position reporting systems are to failures of various severities. For instance, SDA = 1, a low SDA value, corresponds to Software and Hardware Design Assurance Level D, which states that a minor failure could cause the aircraft to transmit misleading position information with a probability of </w:t>
      </w:r>
      <w:r w:rsidRPr="004D6610">
        <w:t>≤</w:t>
      </w:r>
      <w:r>
        <w:t xml:space="preserve"> 1x10</w:t>
      </w:r>
      <w:r>
        <w:rPr>
          <w:vertAlign w:val="superscript"/>
        </w:rPr>
        <w:t>-3</w:t>
      </w:r>
      <w:r>
        <w:t xml:space="preserve"> per flight hour. A more robust system with SDA = 3, corresponding to Software and Hardware Design Assurance Level B, is expected to transmit misleading position information with a probability of 1x10</w:t>
      </w:r>
      <w:r>
        <w:rPr>
          <w:vertAlign w:val="superscript"/>
        </w:rPr>
        <w:t>-7</w:t>
      </w:r>
      <w:r>
        <w:t xml:space="preserve"> per flight hour even under a Hazardous failure condition.</w:t>
      </w:r>
    </w:p>
    <w:p w14:paraId="1BF7820E" w14:textId="77777777" w:rsidR="00290A89" w:rsidRDefault="00290A89" w:rsidP="00290A89">
      <w:r>
        <w:t xml:space="preserve">Software Design Assurance categories used in this field are classified under RTCA DO-178B, Airborne Electronic Hardware Design Assurance are classified under RTCA DO-254, and failure classification levels are defined in FAA Advisory Circular </w:t>
      </w:r>
      <w:hyperlink r:id="rId23" w:history="1">
        <w:r w:rsidRPr="00864099">
          <w:rPr>
            <w:rStyle w:val="Hyperlink"/>
          </w:rPr>
          <w:t>AC-23.1309-1E</w:t>
        </w:r>
      </w:hyperlink>
      <w:r>
        <w:t>.</w:t>
      </w:r>
    </w:p>
    <w:tbl>
      <w:tblPr>
        <w:tblStyle w:val="TableGrid"/>
        <w:tblW w:w="0" w:type="auto"/>
        <w:tblLook w:val="04A0" w:firstRow="1" w:lastRow="0" w:firstColumn="1" w:lastColumn="0" w:noHBand="0" w:noVBand="1"/>
      </w:tblPr>
      <w:tblGrid>
        <w:gridCol w:w="738"/>
        <w:gridCol w:w="3150"/>
        <w:gridCol w:w="4374"/>
        <w:gridCol w:w="2754"/>
      </w:tblGrid>
      <w:tr w:rsidR="00290A89" w14:paraId="17FF3ED5" w14:textId="77777777" w:rsidTr="00164548">
        <w:tc>
          <w:tcPr>
            <w:tcW w:w="738" w:type="dxa"/>
            <w:shd w:val="clear" w:color="auto" w:fill="DBDBDB" w:themeFill="accent6" w:themeFillTint="66"/>
          </w:tcPr>
          <w:p w14:paraId="01451986" w14:textId="77777777" w:rsidR="00290A89" w:rsidRPr="00864099" w:rsidRDefault="00290A89" w:rsidP="00164548">
            <w:pPr>
              <w:jc w:val="center"/>
              <w:rPr>
                <w:b/>
                <w:bCs/>
              </w:rPr>
            </w:pPr>
            <w:r w:rsidRPr="00864099">
              <w:rPr>
                <w:b/>
                <w:bCs/>
              </w:rPr>
              <w:t>SDA Value</w:t>
            </w:r>
          </w:p>
        </w:tc>
        <w:tc>
          <w:tcPr>
            <w:tcW w:w="3150" w:type="dxa"/>
            <w:shd w:val="clear" w:color="auto" w:fill="DBDBDB" w:themeFill="accent6" w:themeFillTint="66"/>
          </w:tcPr>
          <w:p w14:paraId="52F0D344" w14:textId="77777777" w:rsidR="00290A89" w:rsidRPr="00864099" w:rsidRDefault="00290A89" w:rsidP="00164548">
            <w:pPr>
              <w:jc w:val="center"/>
              <w:rPr>
                <w:b/>
                <w:bCs/>
              </w:rPr>
            </w:pPr>
            <w:r w:rsidRPr="00864099">
              <w:rPr>
                <w:b/>
                <w:bCs/>
              </w:rPr>
              <w:t>Supported Failure Condition</w:t>
            </w:r>
          </w:p>
        </w:tc>
        <w:tc>
          <w:tcPr>
            <w:tcW w:w="4374" w:type="dxa"/>
            <w:shd w:val="clear" w:color="auto" w:fill="DBDBDB" w:themeFill="accent6" w:themeFillTint="66"/>
          </w:tcPr>
          <w:p w14:paraId="7BE5AA46" w14:textId="77777777" w:rsidR="00290A89" w:rsidRPr="00864099" w:rsidRDefault="00290A89" w:rsidP="00164548">
            <w:pPr>
              <w:jc w:val="center"/>
              <w:rPr>
                <w:b/>
                <w:bCs/>
              </w:rPr>
            </w:pPr>
            <w:r w:rsidRPr="00864099">
              <w:rPr>
                <w:b/>
                <w:bCs/>
              </w:rPr>
              <w:t xml:space="preserve">Probability of Undetected Fault causing </w:t>
            </w:r>
            <w:r>
              <w:rPr>
                <w:b/>
                <w:bCs/>
              </w:rPr>
              <w:t>t</w:t>
            </w:r>
            <w:r w:rsidRPr="00864099">
              <w:rPr>
                <w:b/>
                <w:bCs/>
              </w:rPr>
              <w:t>ransmission of False or Misleading Information</w:t>
            </w:r>
          </w:p>
        </w:tc>
        <w:tc>
          <w:tcPr>
            <w:tcW w:w="2754" w:type="dxa"/>
            <w:shd w:val="clear" w:color="auto" w:fill="DBDBDB" w:themeFill="accent6" w:themeFillTint="66"/>
          </w:tcPr>
          <w:p w14:paraId="34C22B2D" w14:textId="77777777" w:rsidR="00290A89" w:rsidRPr="00864099" w:rsidRDefault="00290A89" w:rsidP="00164548">
            <w:pPr>
              <w:jc w:val="center"/>
              <w:rPr>
                <w:b/>
                <w:bCs/>
              </w:rPr>
            </w:pPr>
            <w:r w:rsidRPr="00864099">
              <w:rPr>
                <w:b/>
                <w:bCs/>
              </w:rPr>
              <w:t>Software and Hardware Design Assurance Level</w:t>
            </w:r>
          </w:p>
        </w:tc>
      </w:tr>
      <w:tr w:rsidR="00290A89" w14:paraId="0C87F4E7" w14:textId="77777777" w:rsidTr="00164548">
        <w:tc>
          <w:tcPr>
            <w:tcW w:w="738" w:type="dxa"/>
          </w:tcPr>
          <w:p w14:paraId="361A30EB" w14:textId="77777777" w:rsidR="00290A89" w:rsidRDefault="00290A89" w:rsidP="00164548">
            <w:pPr>
              <w:jc w:val="center"/>
            </w:pPr>
            <w:r>
              <w:t>0</w:t>
            </w:r>
          </w:p>
        </w:tc>
        <w:tc>
          <w:tcPr>
            <w:tcW w:w="3150" w:type="dxa"/>
          </w:tcPr>
          <w:p w14:paraId="25D38269" w14:textId="77777777" w:rsidR="00290A89" w:rsidRDefault="00290A89" w:rsidP="00164548">
            <w:pPr>
              <w:jc w:val="center"/>
            </w:pPr>
            <w:r>
              <w:t>Unknown / No Safety Effect</w:t>
            </w:r>
          </w:p>
        </w:tc>
        <w:tc>
          <w:tcPr>
            <w:tcW w:w="4374" w:type="dxa"/>
          </w:tcPr>
          <w:p w14:paraId="3E3EC438" w14:textId="77777777" w:rsidR="00290A89" w:rsidRPr="00864099" w:rsidRDefault="00290A89" w:rsidP="00164548">
            <w:pPr>
              <w:jc w:val="center"/>
            </w:pPr>
            <w:r>
              <w:t>&gt; 1x10</w:t>
            </w:r>
            <w:r>
              <w:rPr>
                <w:vertAlign w:val="superscript"/>
              </w:rPr>
              <w:t>-3</w:t>
            </w:r>
            <w:r>
              <w:t xml:space="preserve"> per flight hour or unknown.</w:t>
            </w:r>
          </w:p>
        </w:tc>
        <w:tc>
          <w:tcPr>
            <w:tcW w:w="2754" w:type="dxa"/>
          </w:tcPr>
          <w:p w14:paraId="08FA7C87" w14:textId="77777777" w:rsidR="00290A89" w:rsidRDefault="00290A89" w:rsidP="00164548">
            <w:pPr>
              <w:jc w:val="center"/>
            </w:pPr>
            <w:r>
              <w:t>N/A</w:t>
            </w:r>
          </w:p>
        </w:tc>
      </w:tr>
      <w:tr w:rsidR="00290A89" w14:paraId="28A8F427" w14:textId="77777777" w:rsidTr="00164548">
        <w:tc>
          <w:tcPr>
            <w:tcW w:w="738" w:type="dxa"/>
          </w:tcPr>
          <w:p w14:paraId="56CAFBB0" w14:textId="77777777" w:rsidR="00290A89" w:rsidRDefault="00290A89" w:rsidP="00164548">
            <w:pPr>
              <w:jc w:val="center"/>
            </w:pPr>
            <w:r>
              <w:t>1</w:t>
            </w:r>
          </w:p>
        </w:tc>
        <w:tc>
          <w:tcPr>
            <w:tcW w:w="3150" w:type="dxa"/>
          </w:tcPr>
          <w:p w14:paraId="44266A80" w14:textId="77777777" w:rsidR="00290A89" w:rsidRDefault="00290A89" w:rsidP="00164548">
            <w:pPr>
              <w:jc w:val="center"/>
            </w:pPr>
            <w:r>
              <w:t>Minor</w:t>
            </w:r>
          </w:p>
        </w:tc>
        <w:tc>
          <w:tcPr>
            <w:tcW w:w="4374" w:type="dxa"/>
          </w:tcPr>
          <w:p w14:paraId="10D088FE" w14:textId="77777777" w:rsidR="00290A89" w:rsidRPr="00864099" w:rsidRDefault="00290A89" w:rsidP="00164548">
            <w:pPr>
              <w:jc w:val="center"/>
            </w:pPr>
            <w:r w:rsidRPr="004D6610">
              <w:t>≤</w:t>
            </w:r>
            <w:r>
              <w:t xml:space="preserve"> 1x10</w:t>
            </w:r>
            <w:r>
              <w:rPr>
                <w:vertAlign w:val="superscript"/>
              </w:rPr>
              <w:t>-3</w:t>
            </w:r>
            <w:r>
              <w:t xml:space="preserve"> per flight hour.</w:t>
            </w:r>
          </w:p>
        </w:tc>
        <w:tc>
          <w:tcPr>
            <w:tcW w:w="2754" w:type="dxa"/>
          </w:tcPr>
          <w:p w14:paraId="2B243F9B" w14:textId="77777777" w:rsidR="00290A89" w:rsidRDefault="00290A89" w:rsidP="00164548">
            <w:pPr>
              <w:jc w:val="center"/>
            </w:pPr>
            <w:r>
              <w:t>D</w:t>
            </w:r>
          </w:p>
        </w:tc>
      </w:tr>
      <w:tr w:rsidR="00290A89" w14:paraId="5768A0D1" w14:textId="77777777" w:rsidTr="00164548">
        <w:tc>
          <w:tcPr>
            <w:tcW w:w="738" w:type="dxa"/>
          </w:tcPr>
          <w:p w14:paraId="74AB43A6" w14:textId="77777777" w:rsidR="00290A89" w:rsidRDefault="00290A89" w:rsidP="00164548">
            <w:pPr>
              <w:jc w:val="center"/>
            </w:pPr>
            <w:r>
              <w:t>2</w:t>
            </w:r>
          </w:p>
        </w:tc>
        <w:tc>
          <w:tcPr>
            <w:tcW w:w="3150" w:type="dxa"/>
          </w:tcPr>
          <w:p w14:paraId="694F1C15" w14:textId="77777777" w:rsidR="00290A89" w:rsidRDefault="00290A89" w:rsidP="00164548">
            <w:pPr>
              <w:jc w:val="center"/>
            </w:pPr>
            <w:r>
              <w:t>Major</w:t>
            </w:r>
          </w:p>
        </w:tc>
        <w:tc>
          <w:tcPr>
            <w:tcW w:w="4374" w:type="dxa"/>
          </w:tcPr>
          <w:p w14:paraId="1AF5374F" w14:textId="77777777" w:rsidR="00290A89" w:rsidRPr="00864099" w:rsidRDefault="00290A89" w:rsidP="00164548">
            <w:pPr>
              <w:jc w:val="center"/>
            </w:pPr>
            <w:r w:rsidRPr="004D6610">
              <w:t>≤</w:t>
            </w:r>
            <w:r>
              <w:t xml:space="preserve"> 1x10</w:t>
            </w:r>
            <w:r>
              <w:rPr>
                <w:vertAlign w:val="superscript"/>
              </w:rPr>
              <w:t>-5</w:t>
            </w:r>
            <w:r>
              <w:t xml:space="preserve"> per flight hour.</w:t>
            </w:r>
          </w:p>
        </w:tc>
        <w:tc>
          <w:tcPr>
            <w:tcW w:w="2754" w:type="dxa"/>
          </w:tcPr>
          <w:p w14:paraId="4C5797D5" w14:textId="77777777" w:rsidR="00290A89" w:rsidRDefault="00290A89" w:rsidP="00164548">
            <w:pPr>
              <w:jc w:val="center"/>
            </w:pPr>
            <w:r>
              <w:t>C</w:t>
            </w:r>
          </w:p>
        </w:tc>
      </w:tr>
      <w:tr w:rsidR="00290A89" w14:paraId="0023801B" w14:textId="77777777" w:rsidTr="00164548">
        <w:tc>
          <w:tcPr>
            <w:tcW w:w="738" w:type="dxa"/>
          </w:tcPr>
          <w:p w14:paraId="63EE54FB" w14:textId="77777777" w:rsidR="00290A89" w:rsidRDefault="00290A89" w:rsidP="00164548">
            <w:pPr>
              <w:jc w:val="center"/>
            </w:pPr>
            <w:r>
              <w:t>3</w:t>
            </w:r>
          </w:p>
        </w:tc>
        <w:tc>
          <w:tcPr>
            <w:tcW w:w="3150" w:type="dxa"/>
          </w:tcPr>
          <w:p w14:paraId="493EFFF8" w14:textId="77777777" w:rsidR="00290A89" w:rsidRDefault="00290A89" w:rsidP="00164548">
            <w:pPr>
              <w:jc w:val="center"/>
            </w:pPr>
            <w:r>
              <w:t>Hazardous</w:t>
            </w:r>
          </w:p>
        </w:tc>
        <w:tc>
          <w:tcPr>
            <w:tcW w:w="4374" w:type="dxa"/>
          </w:tcPr>
          <w:p w14:paraId="10EE9E52" w14:textId="77777777" w:rsidR="00290A89" w:rsidRPr="00864099" w:rsidRDefault="00290A89" w:rsidP="00164548">
            <w:pPr>
              <w:jc w:val="center"/>
            </w:pPr>
            <w:r w:rsidRPr="004D6610">
              <w:t>≤</w:t>
            </w:r>
            <w:r>
              <w:t xml:space="preserve"> 1x10</w:t>
            </w:r>
            <w:r>
              <w:rPr>
                <w:vertAlign w:val="superscript"/>
              </w:rPr>
              <w:t>-7</w:t>
            </w:r>
            <w:r>
              <w:t xml:space="preserve"> per flight hour.</w:t>
            </w:r>
          </w:p>
        </w:tc>
        <w:tc>
          <w:tcPr>
            <w:tcW w:w="2754" w:type="dxa"/>
          </w:tcPr>
          <w:p w14:paraId="2D3C5F5F" w14:textId="77777777" w:rsidR="00290A89" w:rsidRDefault="00290A89" w:rsidP="00164548">
            <w:pPr>
              <w:jc w:val="center"/>
            </w:pPr>
            <w:r>
              <w:t>B</w:t>
            </w:r>
          </w:p>
        </w:tc>
      </w:tr>
    </w:tbl>
    <w:p w14:paraId="6CF62EF3" w14:textId="77777777" w:rsidR="00E15E15" w:rsidRDefault="00E15E15">
      <w:pPr>
        <w:rPr>
          <w:b/>
          <w:bCs/>
        </w:rPr>
      </w:pPr>
    </w:p>
    <w:p w14:paraId="3B740163" w14:textId="77777777" w:rsidR="00BE187B" w:rsidRDefault="00BE187B">
      <w:pPr>
        <w:rPr>
          <w:b/>
          <w:bCs/>
        </w:rPr>
      </w:pPr>
      <w:r>
        <w:rPr>
          <w:b/>
          <w:bCs/>
        </w:rPr>
        <w:t>ACDIMS[2-8] Aircraft Width (ACW)</w:t>
      </w:r>
    </w:p>
    <w:p w14:paraId="6C660469" w14:textId="77777777" w:rsidR="00BE187B" w:rsidRDefault="00BE187B">
      <w:r>
        <w:t>Approximate value for the width of the aircraft bounding box, in meters. Can be interpreted as a 7-bit unsigned integer.</w:t>
      </w:r>
    </w:p>
    <w:p w14:paraId="20C41AFF" w14:textId="77777777" w:rsidR="00BE187B" w:rsidRDefault="00BE187B">
      <w:pPr>
        <w:rPr>
          <w:b/>
          <w:bCs/>
        </w:rPr>
      </w:pPr>
      <w:r>
        <w:rPr>
          <w:b/>
          <w:bCs/>
        </w:rPr>
        <w:t>ACDIMS[9-15] Aircraft Length (ACL)</w:t>
      </w:r>
    </w:p>
    <w:p w14:paraId="1E4C5CDD" w14:textId="77777777" w:rsidR="00BE187B" w:rsidRDefault="00BE187B" w:rsidP="00BE187B">
      <w:r>
        <w:t>Approximate value for the length of the aircraft bounding box, in meters. Can be interpreted as a 7-bit unsigned integer.</w:t>
      </w:r>
    </w:p>
    <w:p w14:paraId="729354E9" w14:textId="77777777" w:rsidR="00BE187B" w:rsidRDefault="00BE187B">
      <w:pPr>
        <w:rPr>
          <w:b/>
          <w:bCs/>
        </w:rPr>
      </w:pPr>
      <w:r>
        <w:rPr>
          <w:b/>
          <w:bCs/>
        </w:rPr>
        <w:t>ACDIMS[16-23] GNSS Offset Right of Reference Point (GOR)</w:t>
      </w:r>
    </w:p>
    <w:p w14:paraId="192D6B8D" w14:textId="77777777" w:rsidR="00864099" w:rsidRDefault="00BE187B">
      <w:r>
        <w:t>Signed 8-bit integer representing the left/right offset of the GNSS antenna from the aircraft’s reference point. A positive value indicates that the GNSS antenna is to the right of the aircraft reference point.</w:t>
      </w:r>
    </w:p>
    <w:p w14:paraId="7E83D244" w14:textId="77777777" w:rsidR="00BE187B" w:rsidRDefault="00BE187B">
      <w:pPr>
        <w:rPr>
          <w:b/>
          <w:bCs/>
        </w:rPr>
      </w:pPr>
      <w:r>
        <w:rPr>
          <w:b/>
          <w:bCs/>
        </w:rPr>
        <w:t>ACDIMS[24-31] GNSS Offset Forward of Reference Point (GOF)</w:t>
      </w:r>
    </w:p>
    <w:p w14:paraId="222676F0" w14:textId="77777777" w:rsidR="001611EE" w:rsidRPr="00BE187B" w:rsidRDefault="00BE187B">
      <w:r>
        <w:t>Signed 8-bit integer representing the forward/back offset of the GNSS antenna from the aircraft’s reference point. A positive value indicates that the GNSS antenna is forward of the aircraft’s reference point.</w:t>
      </w:r>
      <w:r w:rsidR="001611EE">
        <w:t xml:space="preserve"> Always 0 for Mode S aircraft.</w:t>
      </w:r>
    </w:p>
    <w:p w14:paraId="38AD8ECF" w14:textId="77777777" w:rsidR="00FA5ABC" w:rsidRPr="00FA5ABC" w:rsidRDefault="00FA5ABC">
      <w:pPr>
        <w:pStyle w:val="Heading4"/>
        <w:numPr>
          <w:ilvl w:val="3"/>
          <w:numId w:val="4"/>
        </w:numPr>
        <w:rPr>
          <w:rFonts w:ascii="Poppins" w:hAnsi="Poppins"/>
          <w:color w:val="00AD4D"/>
          <w:sz w:val="24"/>
          <w:szCs w:val="24"/>
        </w:rPr>
      </w:pPr>
      <w:bookmarkStart w:id="68" w:name="_Ref176041315"/>
      <w:r>
        <w:lastRenderedPageBreak/>
        <w:t>CRC Field</w:t>
      </w:r>
      <w:bookmarkEnd w:id="68"/>
    </w:p>
    <w:p w14:paraId="754C68D2" w14:textId="77777777" w:rsidR="00FA5ABC" w:rsidRDefault="00FA5ABC" w:rsidP="00FA5ABC">
      <w:pPr>
        <w:pStyle w:val="Heading4"/>
        <w:rPr>
          <w:b w:val="0"/>
          <w:bCs/>
        </w:rPr>
      </w:pPr>
      <w:r>
        <w:rPr>
          <w:b w:val="0"/>
          <w:bCs/>
        </w:rPr>
        <w:t>CSBee messages use a 16-bit Cyclical Redundancy Checksum (CRC-16), which can be calculated using the algorithm in the C++ code snippet below. Note the “swap16” helper function which also needs to be included.</w:t>
      </w:r>
    </w:p>
    <w:p w14:paraId="0F5E4763" w14:textId="77777777" w:rsidR="00FA5ABC" w:rsidRDefault="00FA5ABC" w:rsidP="00FA5ABC">
      <w:pPr>
        <w:pStyle w:val="Heading4"/>
        <w:rPr>
          <w:b w:val="0"/>
          <w:bCs/>
        </w:rPr>
      </w:pPr>
    </w:p>
    <w:p w14:paraId="2EE567A0" w14:textId="77777777" w:rsidR="00FA5ABC" w:rsidRPr="00C96409" w:rsidRDefault="00FA5ABC" w:rsidP="00C96409">
      <w:pPr>
        <w:pStyle w:val="code"/>
      </w:pPr>
      <w:r w:rsidRPr="00C96409">
        <w:t>uint16_t swap16(uint16_t value) { return (value &lt;&lt; 8) | (value &gt;&gt; 8); }</w:t>
      </w:r>
    </w:p>
    <w:p w14:paraId="31C5239E" w14:textId="77777777" w:rsidR="00FA5ABC" w:rsidRPr="00C96409" w:rsidRDefault="00FA5ABC" w:rsidP="00C96409">
      <w:pPr>
        <w:pStyle w:val="code"/>
      </w:pPr>
    </w:p>
    <w:p w14:paraId="72F42A9A" w14:textId="77777777" w:rsidR="00FA5ABC" w:rsidRPr="00C96409" w:rsidRDefault="00FA5ABC" w:rsidP="00C96409">
      <w:pPr>
        <w:pStyle w:val="code"/>
      </w:pPr>
      <w:r w:rsidRPr="00C96409">
        <w:t xml:space="preserve">uint16_t CalculateCRC16(const uint8_t *data_p, </w:t>
      </w:r>
      <w:r w:rsidR="00880088" w:rsidRPr="00C96409">
        <w:t>int32_t</w:t>
      </w:r>
      <w:r w:rsidRPr="00C96409">
        <w:t xml:space="preserve"> length) {</w:t>
      </w:r>
    </w:p>
    <w:p w14:paraId="1C135DB8" w14:textId="77777777" w:rsidR="00FA5ABC" w:rsidRPr="00C96409" w:rsidRDefault="00FA5ABC" w:rsidP="00C96409">
      <w:pPr>
        <w:pStyle w:val="code"/>
      </w:pPr>
      <w:r w:rsidRPr="00C96409">
        <w:t>    uint8_t x;</w:t>
      </w:r>
    </w:p>
    <w:p w14:paraId="2DFF146B" w14:textId="77777777" w:rsidR="00FA5ABC" w:rsidRPr="00C96409" w:rsidRDefault="00FA5ABC" w:rsidP="00C96409">
      <w:pPr>
        <w:pStyle w:val="code"/>
      </w:pPr>
      <w:r w:rsidRPr="00C96409">
        <w:t>    uint16_t crc = 0xFFFF;</w:t>
      </w:r>
    </w:p>
    <w:p w14:paraId="2DBF05AB" w14:textId="77777777" w:rsidR="00FA5ABC" w:rsidRPr="00C96409" w:rsidRDefault="00FA5ABC" w:rsidP="00C96409">
      <w:pPr>
        <w:pStyle w:val="code"/>
      </w:pPr>
      <w:r w:rsidRPr="00C96409">
        <w:t>    while (length--) {</w:t>
      </w:r>
    </w:p>
    <w:p w14:paraId="14493ED3" w14:textId="77777777" w:rsidR="00FA5ABC" w:rsidRPr="00C96409" w:rsidRDefault="00FA5ABC" w:rsidP="00C96409">
      <w:pPr>
        <w:pStyle w:val="code"/>
      </w:pPr>
      <w:r w:rsidRPr="00C96409">
        <w:t>        x = crc &gt;&gt; 8 ^ *data_p++;</w:t>
      </w:r>
    </w:p>
    <w:p w14:paraId="58FBE5FD" w14:textId="77777777" w:rsidR="00FA5ABC" w:rsidRPr="00C96409" w:rsidRDefault="00FA5ABC" w:rsidP="00C96409">
      <w:pPr>
        <w:pStyle w:val="code"/>
      </w:pPr>
      <w:r w:rsidRPr="00C96409">
        <w:t>        x ^= x &gt;&gt; 4;</w:t>
      </w:r>
    </w:p>
    <w:p w14:paraId="52B303BC" w14:textId="77777777" w:rsidR="00FA5ABC" w:rsidRPr="00C96409" w:rsidRDefault="00FA5ABC" w:rsidP="00C96409">
      <w:pPr>
        <w:pStyle w:val="code"/>
      </w:pPr>
      <w:r w:rsidRPr="00C96409">
        <w:t>        crc = (crc &lt;&lt; 8) ^ ((uint16_t)(x &lt;&lt; 12)) ^ ((uint16_t)(x &lt;&lt; 5)) ^ ((uint16_t)x);</w:t>
      </w:r>
    </w:p>
    <w:p w14:paraId="38A3218F" w14:textId="77777777" w:rsidR="00FA5ABC" w:rsidRPr="00C96409" w:rsidRDefault="00FA5ABC" w:rsidP="00C96409">
      <w:pPr>
        <w:pStyle w:val="code"/>
      </w:pPr>
      <w:r w:rsidRPr="00C96409">
        <w:t>    }</w:t>
      </w:r>
    </w:p>
    <w:p w14:paraId="654B31C1" w14:textId="77777777" w:rsidR="00FA5ABC" w:rsidRPr="00C96409" w:rsidRDefault="00FA5ABC" w:rsidP="00C96409">
      <w:pPr>
        <w:pStyle w:val="code"/>
      </w:pPr>
      <w:r w:rsidRPr="00C96409">
        <w:t>    return swap16(crc);</w:t>
      </w:r>
    </w:p>
    <w:p w14:paraId="10C0ABE8" w14:textId="77777777" w:rsidR="00FA5ABC" w:rsidRPr="00C96409" w:rsidRDefault="00FA5ABC" w:rsidP="00C96409">
      <w:pPr>
        <w:pStyle w:val="code"/>
      </w:pPr>
      <w:r w:rsidRPr="00C96409">
        <w:t>}</w:t>
      </w:r>
    </w:p>
    <w:p w14:paraId="4A8FA13F" w14:textId="77777777" w:rsidR="00244EAF" w:rsidRDefault="00244EAF" w:rsidP="00FA5ABC">
      <w:pPr>
        <w:pStyle w:val="Heading4"/>
        <w:rPr>
          <w:rFonts w:ascii="Poppins" w:hAnsi="Poppins"/>
          <w:color w:val="00AD4D"/>
          <w:sz w:val="24"/>
          <w:szCs w:val="24"/>
        </w:rPr>
      </w:pPr>
      <w:r>
        <w:br w:type="page"/>
      </w:r>
    </w:p>
    <w:p w14:paraId="0329D00C" w14:textId="77777777" w:rsidR="003E40BA" w:rsidRDefault="003E40BA">
      <w:pPr>
        <w:pStyle w:val="Heading3"/>
        <w:numPr>
          <w:ilvl w:val="2"/>
          <w:numId w:val="4"/>
        </w:numPr>
      </w:pPr>
      <w:bookmarkStart w:id="69" w:name="_Toc230658088"/>
      <w:bookmarkStart w:id="70" w:name="_Toc237911233"/>
      <w:r>
        <w:lastRenderedPageBreak/>
        <w:t>UAT Aircraft Message</w:t>
      </w:r>
      <w:bookmarkEnd w:id="69"/>
      <w:bookmarkEnd w:id="70"/>
    </w:p>
    <w:p w14:paraId="761F0DE2" w14:textId="77777777" w:rsidR="003E40BA" w:rsidRDefault="003E40BA" w:rsidP="003E40BA">
      <w:pPr>
        <w:pStyle w:val="code"/>
      </w:pPr>
      <w:r>
        <w:t>#U:</w:t>
      </w:r>
      <w:r w:rsidRPr="007E2AA0">
        <w:t>ICAO,</w:t>
      </w:r>
      <w:r>
        <w:t>UAT_</w:t>
      </w:r>
      <w:r w:rsidRPr="007E2AA0">
        <w:t>FLAGS,CALL,SQUAWK,ECAT,LAT,LON,BARO</w:t>
      </w:r>
      <w:r w:rsidR="00CB21B0">
        <w:t>_ALT</w:t>
      </w:r>
      <w:r w:rsidRPr="007E2AA0">
        <w:t>,</w:t>
      </w:r>
      <w:r w:rsidR="00CB21B0">
        <w:t>GNSS_ALT</w:t>
      </w:r>
      <w:r w:rsidRPr="007E2AA0">
        <w:t>,DIR,</w:t>
      </w:r>
      <w:r w:rsidR="00CB21B0">
        <w:t>SPEED</w:t>
      </w:r>
      <w:r w:rsidRPr="007E2AA0">
        <w:t>,BARO_V</w:t>
      </w:r>
      <w:r w:rsidR="00CB21B0">
        <w:t>RATE</w:t>
      </w:r>
      <w:r w:rsidRPr="007E2AA0">
        <w:t>,GNSS_V</w:t>
      </w:r>
      <w:r w:rsidR="00CB21B0">
        <w:t>RATE</w:t>
      </w:r>
      <w:r w:rsidRPr="007E2AA0">
        <w:t>,</w:t>
      </w:r>
      <w:r w:rsidR="00CB21B0">
        <w:t>UAT_EMERG,NICNAC,ACDIMS,VERSION,</w:t>
      </w:r>
      <w:r w:rsidRPr="007E2AA0">
        <w:t>SIGS,SIGQ,</w:t>
      </w:r>
      <w:r w:rsidR="00CB21B0">
        <w:t>UAT</w:t>
      </w:r>
      <w:r>
        <w:t>FPS</w:t>
      </w:r>
      <w:r w:rsidRPr="007E2AA0">
        <w:t>,CRC\r\n</w:t>
      </w:r>
    </w:p>
    <w:p w14:paraId="206499C8" w14:textId="77777777" w:rsidR="003E40BA" w:rsidRPr="00D94C92" w:rsidRDefault="003E40BA" w:rsidP="003E40BA"/>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6030"/>
        <w:gridCol w:w="1530"/>
        <w:gridCol w:w="1926"/>
      </w:tblGrid>
      <w:tr w:rsidR="003E40BA" w:rsidRPr="00C95BEA" w14:paraId="200D5F0B" w14:textId="77777777" w:rsidTr="00CC6793">
        <w:tc>
          <w:tcPr>
            <w:tcW w:w="145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4E6C4FAB" w14:textId="77777777" w:rsidR="003E40BA" w:rsidRPr="00C95BEA" w:rsidRDefault="003E40BA" w:rsidP="00164548">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2C392DF0" w14:textId="77777777" w:rsidR="003E40BA" w:rsidRPr="000D0F95" w:rsidRDefault="003E40BA" w:rsidP="00164548">
            <w:pPr>
              <w:spacing w:after="0"/>
              <w:rPr>
                <w:b/>
                <w:bCs/>
              </w:rPr>
            </w:pPr>
            <w:r w:rsidRPr="000D0F95">
              <w:rPr>
                <w:b/>
                <w:bCs/>
              </w:rPr>
              <w:t>Description</w:t>
            </w:r>
          </w:p>
        </w:tc>
        <w:tc>
          <w:tcPr>
            <w:tcW w:w="1530" w:type="dxa"/>
            <w:tcBorders>
              <w:top w:val="single" w:sz="6" w:space="0" w:color="000000"/>
              <w:left w:val="single" w:sz="6" w:space="0" w:color="000000"/>
              <w:bottom w:val="single" w:sz="6" w:space="0" w:color="000000"/>
              <w:right w:val="single" w:sz="6" w:space="0" w:color="000000"/>
            </w:tcBorders>
            <w:shd w:val="clear" w:color="auto" w:fill="FFCC01"/>
          </w:tcPr>
          <w:p w14:paraId="28A4095C" w14:textId="77777777" w:rsidR="003E40BA" w:rsidRPr="00C95BEA" w:rsidRDefault="003E40BA" w:rsidP="00164548">
            <w:pPr>
              <w:spacing w:after="0"/>
              <w:rPr>
                <w:b/>
                <w:bCs/>
              </w:rPr>
            </w:pPr>
            <w:r>
              <w:rPr>
                <w:b/>
                <w:bCs/>
              </w:rPr>
              <w:t>Format</w:t>
            </w:r>
          </w:p>
        </w:tc>
        <w:tc>
          <w:tcPr>
            <w:tcW w:w="1926"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3807D89A" w14:textId="77777777" w:rsidR="003E40BA" w:rsidRPr="00C95BEA" w:rsidRDefault="003E40BA" w:rsidP="00164548">
            <w:pPr>
              <w:spacing w:after="0"/>
            </w:pPr>
            <w:r w:rsidRPr="00C95BEA">
              <w:rPr>
                <w:b/>
                <w:bCs/>
              </w:rPr>
              <w:t>Example value</w:t>
            </w:r>
          </w:p>
        </w:tc>
      </w:tr>
      <w:tr w:rsidR="003E40BA" w:rsidRPr="00C95BEA" w14:paraId="242D4682"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C03ED55" w14:textId="77777777" w:rsidR="003E40BA" w:rsidRPr="00C95BEA" w:rsidRDefault="003E40BA" w:rsidP="00164548">
            <w:pPr>
              <w:spacing w:after="0"/>
            </w:pPr>
            <w:r>
              <w:t>#U</w:t>
            </w:r>
          </w:p>
        </w:tc>
        <w:tc>
          <w:tcPr>
            <w:tcW w:w="6030" w:type="dxa"/>
            <w:tcBorders>
              <w:top w:val="single" w:sz="6" w:space="0" w:color="000000"/>
              <w:left w:val="single" w:sz="6" w:space="0" w:color="000000"/>
              <w:bottom w:val="single" w:sz="6" w:space="0" w:color="000000"/>
              <w:right w:val="single" w:sz="6" w:space="0" w:color="000000"/>
            </w:tcBorders>
            <w:vAlign w:val="center"/>
          </w:tcPr>
          <w:p w14:paraId="7DB4A287" w14:textId="77777777" w:rsidR="003E40BA" w:rsidRPr="00C95BEA" w:rsidRDefault="003E40BA" w:rsidP="00164548">
            <w:pPr>
              <w:spacing w:after="0"/>
            </w:pPr>
            <w:r>
              <w:t>UAT aircraft message start indicator.</w:t>
            </w:r>
          </w:p>
        </w:tc>
        <w:tc>
          <w:tcPr>
            <w:tcW w:w="1530" w:type="dxa"/>
            <w:tcBorders>
              <w:top w:val="single" w:sz="6" w:space="0" w:color="000000"/>
              <w:left w:val="single" w:sz="6" w:space="0" w:color="000000"/>
              <w:bottom w:val="single" w:sz="6" w:space="0" w:color="000000"/>
              <w:right w:val="single" w:sz="6" w:space="0" w:color="000000"/>
            </w:tcBorders>
          </w:tcPr>
          <w:p w14:paraId="15CC0E48" w14:textId="77777777" w:rsidR="003E40BA" w:rsidRDefault="003E40BA" w:rsidP="00164548">
            <w:pPr>
              <w:spacing w:after="0"/>
            </w:pPr>
          </w:p>
        </w:tc>
        <w:tc>
          <w:tcPr>
            <w:tcW w:w="1926" w:type="dxa"/>
            <w:tcBorders>
              <w:top w:val="single" w:sz="6" w:space="0" w:color="000000"/>
              <w:left w:val="single" w:sz="6" w:space="0" w:color="000000"/>
              <w:bottom w:val="single" w:sz="6" w:space="0" w:color="000000"/>
              <w:right w:val="single" w:sz="6" w:space="0" w:color="000000"/>
            </w:tcBorders>
            <w:vAlign w:val="center"/>
          </w:tcPr>
          <w:p w14:paraId="504C8F96" w14:textId="77777777" w:rsidR="003E40BA" w:rsidRPr="00C95BEA" w:rsidRDefault="003E40BA" w:rsidP="00164548">
            <w:pPr>
              <w:spacing w:after="0"/>
            </w:pPr>
          </w:p>
        </w:tc>
      </w:tr>
      <w:tr w:rsidR="003E40BA" w:rsidRPr="00C95BEA" w14:paraId="587DD43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7F6BAF8" w14:textId="77777777" w:rsidR="003E40BA" w:rsidRPr="00C95BEA" w:rsidRDefault="003E40BA" w:rsidP="00164548">
            <w:pPr>
              <w:spacing w:after="0"/>
            </w:pPr>
            <w:r w:rsidRPr="00C95BEA">
              <w:t xml:space="preserve">ICAO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F6FC2D0" w14:textId="519A01CA" w:rsidR="000C2F81" w:rsidRDefault="00755138" w:rsidP="00164548">
            <w:pPr>
              <w:spacing w:after="0"/>
            </w:pPr>
            <w:r>
              <w:t xml:space="preserve">First Digit (optional): Address Qualifier (1 digit: see table </w:t>
            </w:r>
            <w:r>
              <w:fldChar w:fldCharType="begin"/>
            </w:r>
            <w:r>
              <w:instrText xml:space="preserve"> REF _Ref228631560 \r \h </w:instrText>
            </w:r>
            <w:r>
              <w:fldChar w:fldCharType="separate"/>
            </w:r>
            <w:r w:rsidR="00D55B71">
              <w:t>4.1.3.1</w:t>
            </w:r>
            <w:r>
              <w:fldChar w:fldCharType="end"/>
            </w:r>
            <w:r>
              <w:t>)</w:t>
            </w:r>
          </w:p>
          <w:p w14:paraId="0D919609" w14:textId="77777777" w:rsidR="003E40BA" w:rsidRPr="00C95BEA" w:rsidRDefault="00755138" w:rsidP="00164548">
            <w:pPr>
              <w:spacing w:after="0"/>
            </w:pPr>
            <w:r>
              <w:t xml:space="preserve">Last 6 Digits: </w:t>
            </w:r>
            <w:r w:rsidR="003E40BA" w:rsidRPr="00C95BEA">
              <w:t xml:space="preserve">ICAO </w:t>
            </w:r>
            <w:r>
              <w:t>address</w:t>
            </w:r>
            <w:r w:rsidR="003E40BA" w:rsidRPr="00C95BEA">
              <w:t xml:space="preserve"> of aircraft (</w:t>
            </w:r>
            <w:r>
              <w:t>6 hex digits</w:t>
            </w:r>
            <w:r w:rsidR="003E40BA" w:rsidRPr="00C95BEA">
              <w:t>)</w:t>
            </w:r>
            <w:r w:rsidR="003E40BA">
              <w:t>.</w:t>
            </w:r>
          </w:p>
        </w:tc>
        <w:tc>
          <w:tcPr>
            <w:tcW w:w="1530" w:type="dxa"/>
            <w:tcBorders>
              <w:top w:val="single" w:sz="6" w:space="0" w:color="000000"/>
              <w:left w:val="single" w:sz="6" w:space="0" w:color="000000"/>
              <w:bottom w:val="single" w:sz="6" w:space="0" w:color="000000"/>
              <w:right w:val="single" w:sz="6" w:space="0" w:color="000000"/>
            </w:tcBorders>
          </w:tcPr>
          <w:p w14:paraId="25357D09"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00A8ABA" w14:textId="77777777" w:rsidR="003E40BA" w:rsidRDefault="00755138" w:rsidP="00164548">
            <w:pPr>
              <w:spacing w:after="0"/>
            </w:pPr>
            <w:r>
              <w:t>1</w:t>
            </w:r>
            <w:r w:rsidR="003E40BA" w:rsidRPr="00C95BEA">
              <w:t>3C65AC</w:t>
            </w:r>
          </w:p>
          <w:p w14:paraId="7F78CDD8" w14:textId="77777777" w:rsidR="000C2F81" w:rsidRPr="00C95BEA" w:rsidRDefault="00755138" w:rsidP="00164548">
            <w:pPr>
              <w:spacing w:after="0"/>
            </w:pPr>
            <w:r w:rsidRPr="00C95BEA">
              <w:t>3C65AC</w:t>
            </w:r>
          </w:p>
        </w:tc>
      </w:tr>
      <w:tr w:rsidR="003E40BA" w:rsidRPr="00C95BEA" w14:paraId="7B67C0E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6E43792D" w14:textId="77777777" w:rsidR="003E40BA" w:rsidRPr="00C95BEA" w:rsidRDefault="003E40BA" w:rsidP="00164548">
            <w:pPr>
              <w:spacing w:after="0"/>
            </w:pPr>
            <w:r>
              <w:t>UAT_</w:t>
            </w:r>
            <w:r w:rsidRPr="00C95BEA">
              <w:t xml:space="preserve">FLAGS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D8CB7D3" w14:textId="662F0F4A" w:rsidR="003E40BA" w:rsidRPr="00C95BEA" w:rsidRDefault="003E40BA" w:rsidP="00164548">
            <w:pPr>
              <w:spacing w:after="0"/>
            </w:pPr>
            <w:r w:rsidRPr="00C95BEA">
              <w:t>Flags bitfield, see table</w:t>
            </w:r>
            <w:r>
              <w:t xml:space="preserve"> </w:t>
            </w:r>
            <w:r>
              <w:fldChar w:fldCharType="begin"/>
            </w:r>
            <w:r>
              <w:instrText xml:space="preserve"> REF _Ref228631259 \r \h </w:instrText>
            </w:r>
            <w:r>
              <w:fldChar w:fldCharType="separate"/>
            </w:r>
            <w:r w:rsidR="00D55B71">
              <w:t>4.1.3.2</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0A74D287"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EBD3359" w14:textId="77777777" w:rsidR="003E40BA" w:rsidRPr="00C95BEA" w:rsidRDefault="003E40BA" w:rsidP="00164548">
            <w:pPr>
              <w:spacing w:after="0"/>
            </w:pPr>
            <w:r>
              <w:t>12F356A8</w:t>
            </w:r>
          </w:p>
        </w:tc>
      </w:tr>
      <w:tr w:rsidR="003E40BA" w:rsidRPr="00C95BEA" w14:paraId="36BAD2A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566093D8" w14:textId="77777777" w:rsidR="003E40BA" w:rsidRPr="00C95BEA" w:rsidRDefault="003E40BA" w:rsidP="00164548">
            <w:pPr>
              <w:spacing w:after="0"/>
            </w:pPr>
            <w:r w:rsidRPr="00C95BEA">
              <w:t xml:space="preserve">CALL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214A035" w14:textId="77777777" w:rsidR="003E40BA" w:rsidRPr="00C95BEA" w:rsidRDefault="003E40BA" w:rsidP="00164548">
            <w:pPr>
              <w:spacing w:after="0"/>
            </w:pPr>
            <w:r w:rsidRPr="00C95BEA">
              <w:t>Callsign of aircraft</w:t>
            </w:r>
            <w:r>
              <w:t>.</w:t>
            </w:r>
          </w:p>
        </w:tc>
        <w:tc>
          <w:tcPr>
            <w:tcW w:w="1530" w:type="dxa"/>
            <w:tcBorders>
              <w:top w:val="single" w:sz="6" w:space="0" w:color="000000"/>
              <w:left w:val="single" w:sz="6" w:space="0" w:color="000000"/>
              <w:bottom w:val="single" w:sz="6" w:space="0" w:color="000000"/>
              <w:right w:val="single" w:sz="6" w:space="0" w:color="000000"/>
            </w:tcBorders>
          </w:tcPr>
          <w:p w14:paraId="7C52E9D1" w14:textId="77777777" w:rsidR="003E40BA" w:rsidRPr="00C95BEA" w:rsidRDefault="003E40BA" w:rsidP="00164548">
            <w:pPr>
              <w:spacing w:after="0"/>
            </w:pPr>
            <w:r>
              <w:t>String</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13E0EB98" w14:textId="77777777" w:rsidR="003E40BA" w:rsidRPr="00C95BEA" w:rsidRDefault="003E40BA" w:rsidP="00164548">
            <w:pPr>
              <w:spacing w:after="0"/>
            </w:pPr>
            <w:r w:rsidRPr="00C95BEA">
              <w:t>N61ZP</w:t>
            </w:r>
          </w:p>
        </w:tc>
      </w:tr>
      <w:tr w:rsidR="003E40BA" w:rsidRPr="00C95BEA" w14:paraId="53A5A5A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38301F7E" w14:textId="77777777" w:rsidR="003E40BA" w:rsidRPr="00C95BEA" w:rsidRDefault="003E40BA" w:rsidP="00164548">
            <w:pPr>
              <w:spacing w:after="0"/>
            </w:pPr>
            <w:r w:rsidRPr="00C95BEA">
              <w:t>SQ</w:t>
            </w:r>
            <w:r>
              <w:t>UAWK</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293501E9" w14:textId="77777777" w:rsidR="003E40BA" w:rsidRPr="00C95BEA" w:rsidRDefault="003E40BA" w:rsidP="00164548">
            <w:pPr>
              <w:spacing w:after="0"/>
            </w:pPr>
            <w:r w:rsidRPr="00C95BEA">
              <w:t>SQUAWK of aircraft</w:t>
            </w:r>
            <w:r>
              <w:t>.</w:t>
            </w:r>
            <w:r w:rsidRPr="00C95BEA">
              <w:t xml:space="preserve"> </w:t>
            </w:r>
          </w:p>
        </w:tc>
        <w:tc>
          <w:tcPr>
            <w:tcW w:w="1530" w:type="dxa"/>
            <w:tcBorders>
              <w:top w:val="single" w:sz="6" w:space="0" w:color="000000"/>
              <w:left w:val="single" w:sz="6" w:space="0" w:color="000000"/>
              <w:bottom w:val="single" w:sz="6" w:space="0" w:color="000000"/>
              <w:right w:val="single" w:sz="6" w:space="0" w:color="000000"/>
            </w:tcBorders>
          </w:tcPr>
          <w:p w14:paraId="71971904" w14:textId="77777777" w:rsidR="003E40BA" w:rsidRPr="00C95BEA" w:rsidRDefault="003E40BA" w:rsidP="00164548">
            <w:pPr>
              <w:spacing w:after="0"/>
            </w:pPr>
            <w:r>
              <w:t>Octal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CA79255" w14:textId="77777777" w:rsidR="003E40BA" w:rsidRPr="00C95BEA" w:rsidRDefault="003E40BA" w:rsidP="00164548">
            <w:pPr>
              <w:spacing w:after="0"/>
            </w:pPr>
            <w:r w:rsidRPr="00C95BEA">
              <w:t>7232</w:t>
            </w:r>
          </w:p>
        </w:tc>
      </w:tr>
      <w:tr w:rsidR="003E40BA" w:rsidRPr="00C95BEA" w14:paraId="0F261F2D"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4D13BFC" w14:textId="77777777" w:rsidR="003E40BA" w:rsidRPr="00C95BEA" w:rsidRDefault="003E40BA" w:rsidP="00164548">
            <w:pPr>
              <w:spacing w:after="0"/>
            </w:pPr>
            <w:r w:rsidRPr="00C95BEA">
              <w:t xml:space="preserve">ECAT </w:t>
            </w:r>
          </w:p>
        </w:tc>
        <w:tc>
          <w:tcPr>
            <w:tcW w:w="6030" w:type="dxa"/>
            <w:tcBorders>
              <w:top w:val="single" w:sz="6" w:space="0" w:color="000000"/>
              <w:left w:val="single" w:sz="6" w:space="0" w:color="000000"/>
              <w:bottom w:val="single" w:sz="6" w:space="0" w:color="000000"/>
              <w:right w:val="single" w:sz="6" w:space="0" w:color="000000"/>
            </w:tcBorders>
            <w:vAlign w:val="center"/>
          </w:tcPr>
          <w:p w14:paraId="39F6E221" w14:textId="2B5AF80D" w:rsidR="003E40BA" w:rsidRPr="00C95BEA" w:rsidRDefault="003E40BA" w:rsidP="00164548">
            <w:pPr>
              <w:spacing w:after="0"/>
            </w:pPr>
            <w:r w:rsidRPr="00C95BEA">
              <w:t xml:space="preserve">Emitter category, see table </w:t>
            </w:r>
            <w:r>
              <w:fldChar w:fldCharType="begin"/>
            </w:r>
            <w:r>
              <w:instrText xml:space="preserve"> REF _Ref176013441 \r \h </w:instrText>
            </w:r>
            <w:r>
              <w:fldChar w:fldCharType="separate"/>
            </w:r>
            <w:r w:rsidR="00D55B71">
              <w:t>4.1.2.2</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4F4DCC93"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76AE1344" w14:textId="77777777" w:rsidR="003E40BA" w:rsidRPr="00C95BEA" w:rsidRDefault="003E40BA" w:rsidP="00164548">
            <w:pPr>
              <w:spacing w:after="0"/>
            </w:pPr>
            <w:r w:rsidRPr="00C95BEA">
              <w:t>14</w:t>
            </w:r>
          </w:p>
        </w:tc>
      </w:tr>
      <w:tr w:rsidR="003E40BA" w:rsidRPr="00C95BEA" w14:paraId="739DDC2C"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4486C469" w14:textId="77777777" w:rsidR="003E40BA" w:rsidRPr="00C95BEA" w:rsidRDefault="003E40BA" w:rsidP="00164548">
            <w:pPr>
              <w:spacing w:after="0"/>
            </w:pPr>
            <w:r w:rsidRPr="00C95BEA">
              <w:t xml:space="preserve">LAT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0129B96E" w14:textId="77777777" w:rsidR="003E40BA" w:rsidRPr="00C95BEA" w:rsidRDefault="003E40BA" w:rsidP="00164548">
            <w:pPr>
              <w:spacing w:after="0"/>
            </w:pPr>
            <w:r w:rsidRPr="00C95BEA">
              <w:t>Latitude,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38BB56CD"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5FDC5E7" w14:textId="77777777" w:rsidR="003E40BA" w:rsidRPr="00C95BEA" w:rsidRDefault="003E40BA" w:rsidP="00164548">
            <w:pPr>
              <w:spacing w:after="0"/>
            </w:pPr>
            <w:r w:rsidRPr="00C95BEA">
              <w:t>57.57634</w:t>
            </w:r>
          </w:p>
        </w:tc>
      </w:tr>
      <w:tr w:rsidR="003E40BA" w:rsidRPr="00C95BEA" w14:paraId="68935779"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A14791A" w14:textId="77777777" w:rsidR="003E40BA" w:rsidRPr="00C95BEA" w:rsidRDefault="003E40BA" w:rsidP="00164548">
            <w:pPr>
              <w:spacing w:after="0"/>
            </w:pPr>
            <w:r w:rsidRPr="00C95BEA">
              <w:t xml:space="preserve">LON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4E768A53" w14:textId="77777777" w:rsidR="003E40BA" w:rsidRPr="00C95BEA" w:rsidRDefault="003E40BA" w:rsidP="00164548">
            <w:pPr>
              <w:spacing w:after="0"/>
            </w:pPr>
            <w:r w:rsidRPr="00C95BEA">
              <w:t>Longitude, in degrees</w:t>
            </w:r>
            <w:r>
              <w:t>.</w:t>
            </w:r>
          </w:p>
        </w:tc>
        <w:tc>
          <w:tcPr>
            <w:tcW w:w="1530" w:type="dxa"/>
            <w:tcBorders>
              <w:top w:val="single" w:sz="6" w:space="0" w:color="000000"/>
              <w:left w:val="single" w:sz="6" w:space="0" w:color="000000"/>
              <w:bottom w:val="single" w:sz="6" w:space="0" w:color="000000"/>
              <w:right w:val="single" w:sz="6" w:space="0" w:color="000000"/>
            </w:tcBorders>
          </w:tcPr>
          <w:p w14:paraId="34A56E9D" w14:textId="77777777" w:rsidR="003E40BA" w:rsidRPr="00C95BEA" w:rsidRDefault="003E40BA" w:rsidP="00164548">
            <w:pPr>
              <w:spacing w:after="0"/>
            </w:pPr>
            <w:r>
              <w:t>Float</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49915C6B" w14:textId="77777777" w:rsidR="003E40BA" w:rsidRPr="00C95BEA" w:rsidRDefault="003E40BA" w:rsidP="00164548">
            <w:pPr>
              <w:spacing w:after="0"/>
            </w:pPr>
            <w:r w:rsidRPr="00C95BEA">
              <w:t>17.59554</w:t>
            </w:r>
          </w:p>
        </w:tc>
      </w:tr>
      <w:tr w:rsidR="003E40BA" w:rsidRPr="00C95BEA" w14:paraId="27FA0F8D"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778FBEA8" w14:textId="77777777" w:rsidR="003E40BA" w:rsidRPr="00C95BEA" w:rsidRDefault="003E40BA" w:rsidP="00164548">
            <w:pPr>
              <w:spacing w:after="0"/>
            </w:pPr>
            <w:r>
              <w:t>BARO_ALT</w:t>
            </w:r>
            <w:r w:rsidRPr="00C95BEA">
              <w:t xml:space="preserv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0921CFA" w14:textId="77777777" w:rsidR="003E40BA" w:rsidRPr="00C95BEA" w:rsidRDefault="003E40BA" w:rsidP="00164548">
            <w:pPr>
              <w:spacing w:after="0"/>
            </w:pPr>
            <w:r w:rsidRPr="00C95BEA">
              <w:t>Barometric altitude, in fee</w:t>
            </w:r>
            <w:r>
              <w:t>t.</w:t>
            </w:r>
          </w:p>
        </w:tc>
        <w:tc>
          <w:tcPr>
            <w:tcW w:w="1530" w:type="dxa"/>
            <w:tcBorders>
              <w:top w:val="single" w:sz="6" w:space="0" w:color="000000"/>
              <w:left w:val="single" w:sz="6" w:space="0" w:color="000000"/>
              <w:bottom w:val="single" w:sz="6" w:space="0" w:color="000000"/>
              <w:right w:val="single" w:sz="6" w:space="0" w:color="000000"/>
            </w:tcBorders>
          </w:tcPr>
          <w:p w14:paraId="606E9CE0"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0E853976" w14:textId="77777777" w:rsidR="003E40BA" w:rsidRPr="00C95BEA" w:rsidRDefault="003E40BA" w:rsidP="00164548">
            <w:pPr>
              <w:spacing w:after="0"/>
            </w:pPr>
            <w:r w:rsidRPr="00C95BEA">
              <w:t>5000</w:t>
            </w:r>
          </w:p>
        </w:tc>
      </w:tr>
      <w:tr w:rsidR="003E40BA" w:rsidRPr="00C95BEA" w14:paraId="554D033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F336A17" w14:textId="77777777" w:rsidR="003E40BA" w:rsidRDefault="003E40BA" w:rsidP="00164548">
            <w:pPr>
              <w:spacing w:after="0"/>
            </w:pPr>
            <w:r>
              <w:t>GNSS_ALT</w:t>
            </w:r>
          </w:p>
        </w:tc>
        <w:tc>
          <w:tcPr>
            <w:tcW w:w="6030" w:type="dxa"/>
            <w:tcBorders>
              <w:top w:val="single" w:sz="6" w:space="0" w:color="000000"/>
              <w:left w:val="single" w:sz="6" w:space="0" w:color="000000"/>
              <w:bottom w:val="single" w:sz="6" w:space="0" w:color="000000"/>
              <w:right w:val="single" w:sz="6" w:space="0" w:color="000000"/>
            </w:tcBorders>
            <w:vAlign w:val="center"/>
          </w:tcPr>
          <w:p w14:paraId="3279D457" w14:textId="77777777" w:rsidR="003E40BA" w:rsidRDefault="003E40BA" w:rsidP="00164548">
            <w:pPr>
              <w:spacing w:after="0"/>
            </w:pPr>
            <w:r w:rsidRPr="00C95BEA">
              <w:t>Geometric altitude, in feet</w:t>
            </w:r>
            <w:r>
              <w:t>.</w:t>
            </w:r>
          </w:p>
        </w:tc>
        <w:tc>
          <w:tcPr>
            <w:tcW w:w="1530" w:type="dxa"/>
            <w:tcBorders>
              <w:top w:val="single" w:sz="6" w:space="0" w:color="000000"/>
              <w:left w:val="single" w:sz="6" w:space="0" w:color="000000"/>
              <w:bottom w:val="single" w:sz="6" w:space="0" w:color="000000"/>
              <w:right w:val="single" w:sz="6" w:space="0" w:color="000000"/>
            </w:tcBorders>
          </w:tcPr>
          <w:p w14:paraId="06D3DB3C"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88E472B" w14:textId="77777777" w:rsidR="003E40BA" w:rsidRPr="00C95BEA" w:rsidRDefault="003E40BA" w:rsidP="00164548">
            <w:pPr>
              <w:spacing w:after="0"/>
            </w:pPr>
            <w:r w:rsidRPr="00C95BEA">
              <w:t>5000</w:t>
            </w:r>
          </w:p>
        </w:tc>
      </w:tr>
      <w:tr w:rsidR="003E40BA" w:rsidRPr="00C95BEA" w14:paraId="7DC33D4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680BFC8" w14:textId="77777777" w:rsidR="003E40BA" w:rsidRPr="00C95BEA" w:rsidRDefault="003E40BA" w:rsidP="00164548">
            <w:pPr>
              <w:spacing w:after="0"/>
            </w:pPr>
            <w:r>
              <w:t>DIR</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449FFA0" w14:textId="77777777" w:rsidR="003E40BA" w:rsidRPr="00C95BEA" w:rsidRDefault="003E40BA" w:rsidP="00164548">
            <w:pPr>
              <w:spacing w:after="0"/>
            </w:pPr>
            <w:r>
              <w:t>Direction of</w:t>
            </w:r>
            <w:r w:rsidRPr="00C95BEA">
              <w:t xml:space="preserve"> aircraft, in degrees [0,360)</w:t>
            </w:r>
            <w:r>
              <w:t>. Consult bit flags to determine whether this field is true heading, magnetic heading, or track.</w:t>
            </w:r>
          </w:p>
        </w:tc>
        <w:tc>
          <w:tcPr>
            <w:tcW w:w="1530" w:type="dxa"/>
            <w:tcBorders>
              <w:top w:val="single" w:sz="6" w:space="0" w:color="000000"/>
              <w:left w:val="single" w:sz="6" w:space="0" w:color="000000"/>
              <w:bottom w:val="single" w:sz="6" w:space="0" w:color="000000"/>
              <w:right w:val="single" w:sz="6" w:space="0" w:color="000000"/>
            </w:tcBorders>
          </w:tcPr>
          <w:p w14:paraId="75E057CA"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A94E934" w14:textId="77777777" w:rsidR="003E40BA" w:rsidRPr="00C95BEA" w:rsidRDefault="003E40BA" w:rsidP="00164548">
            <w:pPr>
              <w:spacing w:after="0"/>
            </w:pPr>
            <w:r w:rsidRPr="00C95BEA">
              <w:t>35</w:t>
            </w:r>
          </w:p>
        </w:tc>
      </w:tr>
      <w:tr w:rsidR="003E40BA" w:rsidRPr="00C95BEA" w14:paraId="5B1728A8"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46133213" w14:textId="77777777" w:rsidR="003E40BA" w:rsidRPr="00C95BEA" w:rsidRDefault="003E40BA" w:rsidP="00164548">
            <w:pPr>
              <w:spacing w:after="0"/>
            </w:pPr>
            <w:r>
              <w:t>SPEED</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6974D5D9" w14:textId="77777777" w:rsidR="003E40BA" w:rsidRPr="00C95BEA" w:rsidRDefault="003E40BA" w:rsidP="00164548">
            <w:pPr>
              <w:spacing w:after="0"/>
            </w:pPr>
            <w:r w:rsidRPr="00C95BEA">
              <w:t>Horizontal velocity of aircraft, in knots</w:t>
            </w:r>
            <w:r>
              <w:t>.</w:t>
            </w:r>
          </w:p>
        </w:tc>
        <w:tc>
          <w:tcPr>
            <w:tcW w:w="1530" w:type="dxa"/>
            <w:tcBorders>
              <w:top w:val="single" w:sz="6" w:space="0" w:color="000000"/>
              <w:left w:val="single" w:sz="6" w:space="0" w:color="000000"/>
              <w:bottom w:val="single" w:sz="6" w:space="0" w:color="000000"/>
              <w:right w:val="single" w:sz="6" w:space="0" w:color="000000"/>
            </w:tcBorders>
          </w:tcPr>
          <w:p w14:paraId="423CC298"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3002161D" w14:textId="77777777" w:rsidR="003E40BA" w:rsidRPr="00C95BEA" w:rsidRDefault="003E40BA" w:rsidP="00164548">
            <w:pPr>
              <w:spacing w:after="0"/>
            </w:pPr>
            <w:r w:rsidRPr="00C95BEA">
              <w:t>464</w:t>
            </w:r>
          </w:p>
        </w:tc>
      </w:tr>
      <w:tr w:rsidR="003E40BA" w:rsidRPr="00C95BEA" w14:paraId="59755284"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227F91DF" w14:textId="77777777" w:rsidR="003E40BA" w:rsidRPr="00C95BEA" w:rsidRDefault="003E40BA" w:rsidP="00164548">
            <w:pPr>
              <w:spacing w:after="0"/>
            </w:pPr>
            <w:r>
              <w:t>BARO_VRATE</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30BCD83" w14:textId="77777777" w:rsidR="003E40BA" w:rsidRPr="00C95BEA" w:rsidRDefault="003E40BA" w:rsidP="00164548">
            <w:pPr>
              <w:spacing w:after="0"/>
            </w:pPr>
            <w:r>
              <w:t>Barometric v</w:t>
            </w:r>
            <w:r w:rsidRPr="00C95BEA">
              <w:t>ertical velocity of aircraft, in ft/min</w:t>
            </w:r>
            <w:r>
              <w:t>.</w:t>
            </w:r>
          </w:p>
        </w:tc>
        <w:tc>
          <w:tcPr>
            <w:tcW w:w="1530" w:type="dxa"/>
            <w:tcBorders>
              <w:top w:val="single" w:sz="6" w:space="0" w:color="000000"/>
              <w:left w:val="single" w:sz="6" w:space="0" w:color="000000"/>
              <w:bottom w:val="single" w:sz="6" w:space="0" w:color="000000"/>
              <w:right w:val="single" w:sz="6" w:space="0" w:color="000000"/>
            </w:tcBorders>
          </w:tcPr>
          <w:p w14:paraId="46D7E897"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6402C610" w14:textId="77777777" w:rsidR="003E40BA" w:rsidRPr="00C95BEA" w:rsidRDefault="003E40BA" w:rsidP="00164548">
            <w:pPr>
              <w:spacing w:after="0"/>
            </w:pPr>
            <w:r w:rsidRPr="00C95BEA">
              <w:t>-1344</w:t>
            </w:r>
          </w:p>
        </w:tc>
      </w:tr>
      <w:tr w:rsidR="003E40BA" w:rsidRPr="00C95BEA" w14:paraId="4F6872A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04EB71B7" w14:textId="77777777" w:rsidR="003E40BA" w:rsidRDefault="003E40BA" w:rsidP="00164548">
            <w:pPr>
              <w:spacing w:after="0"/>
            </w:pPr>
            <w:r>
              <w:t>GNSS_VRATE</w:t>
            </w:r>
          </w:p>
        </w:tc>
        <w:tc>
          <w:tcPr>
            <w:tcW w:w="6030" w:type="dxa"/>
            <w:tcBorders>
              <w:top w:val="single" w:sz="6" w:space="0" w:color="000000"/>
              <w:left w:val="single" w:sz="6" w:space="0" w:color="000000"/>
              <w:bottom w:val="single" w:sz="6" w:space="0" w:color="000000"/>
              <w:right w:val="single" w:sz="6" w:space="0" w:color="000000"/>
            </w:tcBorders>
            <w:vAlign w:val="center"/>
          </w:tcPr>
          <w:p w14:paraId="57763233" w14:textId="77777777" w:rsidR="003E40BA" w:rsidRPr="00C95BEA" w:rsidRDefault="003E40BA" w:rsidP="00164548">
            <w:pPr>
              <w:spacing w:after="0"/>
            </w:pPr>
            <w:r>
              <w:t>Geometric vertical velocity of the aircraft, in ft/min</w:t>
            </w:r>
          </w:p>
        </w:tc>
        <w:tc>
          <w:tcPr>
            <w:tcW w:w="1530" w:type="dxa"/>
            <w:tcBorders>
              <w:top w:val="single" w:sz="6" w:space="0" w:color="000000"/>
              <w:left w:val="single" w:sz="6" w:space="0" w:color="000000"/>
              <w:bottom w:val="single" w:sz="6" w:space="0" w:color="000000"/>
              <w:right w:val="single" w:sz="6" w:space="0" w:color="000000"/>
            </w:tcBorders>
          </w:tcPr>
          <w:p w14:paraId="6C70BB9F"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3BDAAE96" w14:textId="77777777" w:rsidR="003E40BA" w:rsidRPr="00C95BEA" w:rsidRDefault="003E40BA" w:rsidP="00164548">
            <w:pPr>
              <w:spacing w:after="0"/>
            </w:pPr>
            <w:r>
              <w:t>-1344</w:t>
            </w:r>
          </w:p>
        </w:tc>
      </w:tr>
      <w:tr w:rsidR="003E40BA" w:rsidRPr="00C95BEA" w14:paraId="518C4527"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7503596A" w14:textId="77777777" w:rsidR="003E40BA" w:rsidRDefault="004A67CC" w:rsidP="00164548">
            <w:pPr>
              <w:spacing w:after="0"/>
            </w:pPr>
            <w:r>
              <w:t>UAT_EMERG</w:t>
            </w:r>
          </w:p>
        </w:tc>
        <w:tc>
          <w:tcPr>
            <w:tcW w:w="6030" w:type="dxa"/>
            <w:tcBorders>
              <w:top w:val="single" w:sz="6" w:space="0" w:color="000000"/>
              <w:left w:val="single" w:sz="6" w:space="0" w:color="000000"/>
              <w:bottom w:val="single" w:sz="6" w:space="0" w:color="000000"/>
              <w:right w:val="single" w:sz="6" w:space="0" w:color="000000"/>
            </w:tcBorders>
            <w:vAlign w:val="center"/>
          </w:tcPr>
          <w:p w14:paraId="1C8A352A" w14:textId="77777777" w:rsidR="003E40BA" w:rsidRDefault="003E40BA" w:rsidP="00164548">
            <w:pPr>
              <w:spacing w:after="0"/>
            </w:pPr>
            <w:r>
              <w:t>Aircraft UAT emergency / priority status. See table.</w:t>
            </w:r>
          </w:p>
        </w:tc>
        <w:tc>
          <w:tcPr>
            <w:tcW w:w="1530" w:type="dxa"/>
            <w:tcBorders>
              <w:top w:val="single" w:sz="6" w:space="0" w:color="000000"/>
              <w:left w:val="single" w:sz="6" w:space="0" w:color="000000"/>
              <w:bottom w:val="single" w:sz="6" w:space="0" w:color="000000"/>
              <w:right w:val="single" w:sz="6" w:space="0" w:color="000000"/>
            </w:tcBorders>
          </w:tcPr>
          <w:p w14:paraId="7D265742"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42EE785C" w14:textId="77777777" w:rsidR="003E40BA" w:rsidRDefault="003E40BA" w:rsidP="00164548">
            <w:pPr>
              <w:spacing w:after="0"/>
            </w:pPr>
            <w:r>
              <w:t>0</w:t>
            </w:r>
          </w:p>
        </w:tc>
      </w:tr>
      <w:tr w:rsidR="003E40BA" w14:paraId="76F885AE"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0D45B9F2" w14:textId="77777777" w:rsidR="003E40BA" w:rsidRDefault="003E40BA" w:rsidP="00164548">
            <w:pPr>
              <w:spacing w:after="0"/>
            </w:pPr>
            <w:r>
              <w:t>NICNAC</w:t>
            </w:r>
          </w:p>
        </w:tc>
        <w:tc>
          <w:tcPr>
            <w:tcW w:w="6030" w:type="dxa"/>
            <w:tcBorders>
              <w:top w:val="single" w:sz="6" w:space="0" w:color="000000"/>
              <w:left w:val="single" w:sz="6" w:space="0" w:color="000000"/>
              <w:bottom w:val="single" w:sz="6" w:space="0" w:color="000000"/>
              <w:right w:val="single" w:sz="6" w:space="0" w:color="000000"/>
            </w:tcBorders>
            <w:vAlign w:val="center"/>
          </w:tcPr>
          <w:p w14:paraId="46FB250C" w14:textId="5C4C859F" w:rsidR="003E40BA" w:rsidRDefault="003E40BA" w:rsidP="00164548">
            <w:pPr>
              <w:spacing w:after="0"/>
            </w:pPr>
            <w:r>
              <w:t>Aircraft data integrity.</w:t>
            </w:r>
            <w:r w:rsidR="004A67CC">
              <w:t xml:space="preserve"> See table </w:t>
            </w:r>
            <w:r w:rsidR="004A67CC">
              <w:fldChar w:fldCharType="begin"/>
            </w:r>
            <w:r w:rsidR="004A67CC">
              <w:instrText xml:space="preserve"> REF _Ref206888411 \r \h </w:instrText>
            </w:r>
            <w:r w:rsidR="004A67CC">
              <w:fldChar w:fldCharType="separate"/>
            </w:r>
            <w:r w:rsidR="00D55B71">
              <w:t>4.1.2.4</w:t>
            </w:r>
            <w:r w:rsidR="004A67CC">
              <w:fldChar w:fldCharType="end"/>
            </w:r>
          </w:p>
        </w:tc>
        <w:tc>
          <w:tcPr>
            <w:tcW w:w="1530" w:type="dxa"/>
            <w:tcBorders>
              <w:top w:val="single" w:sz="6" w:space="0" w:color="000000"/>
              <w:left w:val="single" w:sz="6" w:space="0" w:color="000000"/>
              <w:bottom w:val="single" w:sz="6" w:space="0" w:color="000000"/>
              <w:right w:val="single" w:sz="6" w:space="0" w:color="000000"/>
            </w:tcBorders>
          </w:tcPr>
          <w:p w14:paraId="2BC916AD"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C77B21A" w14:textId="77777777" w:rsidR="003E40BA" w:rsidRDefault="003E40BA" w:rsidP="00164548">
            <w:pPr>
              <w:spacing w:after="0"/>
            </w:pPr>
          </w:p>
        </w:tc>
      </w:tr>
      <w:tr w:rsidR="003E40BA" w14:paraId="39F66755"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72D562E" w14:textId="77777777" w:rsidR="003E40BA" w:rsidRDefault="003E40BA" w:rsidP="00164548">
            <w:pPr>
              <w:spacing w:after="0"/>
            </w:pPr>
            <w:r>
              <w:t>ACDIMS</w:t>
            </w:r>
          </w:p>
        </w:tc>
        <w:tc>
          <w:tcPr>
            <w:tcW w:w="6030" w:type="dxa"/>
            <w:tcBorders>
              <w:top w:val="single" w:sz="6" w:space="0" w:color="000000"/>
              <w:left w:val="single" w:sz="6" w:space="0" w:color="000000"/>
              <w:bottom w:val="single" w:sz="6" w:space="0" w:color="000000"/>
              <w:right w:val="single" w:sz="6" w:space="0" w:color="000000"/>
            </w:tcBorders>
            <w:vAlign w:val="center"/>
          </w:tcPr>
          <w:p w14:paraId="614FE0D3" w14:textId="1E30002B" w:rsidR="003E40BA" w:rsidRDefault="003E40BA" w:rsidP="00164548">
            <w:pPr>
              <w:spacing w:after="0"/>
            </w:pPr>
            <w:r>
              <w:t>Aircraft physical dimensions and system design assurance.</w:t>
            </w:r>
            <w:r w:rsidR="004A67CC">
              <w:t xml:space="preserve"> See table </w:t>
            </w:r>
            <w:r w:rsidR="004A67CC">
              <w:fldChar w:fldCharType="begin"/>
            </w:r>
            <w:r w:rsidR="004A67CC">
              <w:instrText xml:space="preserve"> REF _Ref206888432 \r \h </w:instrText>
            </w:r>
            <w:r w:rsidR="004A67CC">
              <w:fldChar w:fldCharType="separate"/>
            </w:r>
            <w:r w:rsidR="00D55B71">
              <w:t>4.1.2.5</w:t>
            </w:r>
            <w:r w:rsidR="004A67CC">
              <w:fldChar w:fldCharType="end"/>
            </w:r>
            <w:r w:rsidR="004A67CC">
              <w:t>.</w:t>
            </w:r>
          </w:p>
        </w:tc>
        <w:tc>
          <w:tcPr>
            <w:tcW w:w="1530" w:type="dxa"/>
            <w:tcBorders>
              <w:top w:val="single" w:sz="6" w:space="0" w:color="000000"/>
              <w:left w:val="single" w:sz="6" w:space="0" w:color="000000"/>
              <w:bottom w:val="single" w:sz="6" w:space="0" w:color="000000"/>
              <w:right w:val="single" w:sz="6" w:space="0" w:color="000000"/>
            </w:tcBorders>
          </w:tcPr>
          <w:p w14:paraId="5070EEBF" w14:textId="77777777" w:rsidR="003E40B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1783E50A" w14:textId="77777777" w:rsidR="003E40BA" w:rsidRDefault="003E40BA" w:rsidP="00164548">
            <w:pPr>
              <w:spacing w:after="0"/>
            </w:pPr>
            <w:r w:rsidRPr="00C95BEA">
              <w:t>31B</w:t>
            </w:r>
            <w:r>
              <w:t>E89F2</w:t>
            </w:r>
          </w:p>
        </w:tc>
      </w:tr>
      <w:tr w:rsidR="003E40BA" w14:paraId="483086E8"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CE6F249" w14:textId="77777777" w:rsidR="003E40BA" w:rsidRDefault="003E40BA" w:rsidP="00164548">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02E99C29" w14:textId="77777777" w:rsidR="003E40BA" w:rsidRDefault="003E40BA" w:rsidP="00164548">
            <w:pPr>
              <w:spacing w:after="0"/>
            </w:pPr>
            <w:r>
              <w:t>UAT protocol version used by the aircraft.</w:t>
            </w:r>
          </w:p>
        </w:tc>
        <w:tc>
          <w:tcPr>
            <w:tcW w:w="1530" w:type="dxa"/>
            <w:tcBorders>
              <w:top w:val="single" w:sz="6" w:space="0" w:color="000000"/>
              <w:left w:val="single" w:sz="6" w:space="0" w:color="000000"/>
              <w:bottom w:val="single" w:sz="6" w:space="0" w:color="000000"/>
              <w:right w:val="single" w:sz="6" w:space="0" w:color="000000"/>
            </w:tcBorders>
          </w:tcPr>
          <w:p w14:paraId="571888DD"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3477A6D" w14:textId="77777777" w:rsidR="003E40BA" w:rsidRDefault="003E40BA" w:rsidP="00164548">
            <w:pPr>
              <w:spacing w:after="0"/>
            </w:pPr>
            <w:r>
              <w:t>1</w:t>
            </w:r>
          </w:p>
        </w:tc>
      </w:tr>
      <w:tr w:rsidR="003E40BA" w:rsidRPr="00C95BEA" w14:paraId="609B1DDC"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08B44DEC" w14:textId="77777777" w:rsidR="003E40BA" w:rsidRPr="00C95BEA" w:rsidRDefault="003E40BA" w:rsidP="00164548">
            <w:pPr>
              <w:spacing w:after="0"/>
            </w:pPr>
            <w:r w:rsidRPr="00C95BEA">
              <w:t xml:space="preserve">SIGS </w:t>
            </w:r>
          </w:p>
        </w:tc>
        <w:tc>
          <w:tcPr>
            <w:tcW w:w="6030" w:type="dxa"/>
            <w:tcBorders>
              <w:top w:val="single" w:sz="6" w:space="0" w:color="000000"/>
              <w:left w:val="single" w:sz="6" w:space="0" w:color="000000"/>
              <w:bottom w:val="single" w:sz="6" w:space="0" w:color="000000"/>
              <w:right w:val="single" w:sz="6" w:space="0" w:color="000000"/>
            </w:tcBorders>
            <w:vAlign w:val="center"/>
          </w:tcPr>
          <w:p w14:paraId="081E0FD5" w14:textId="77777777" w:rsidR="003E40BA" w:rsidRPr="00C95BEA" w:rsidRDefault="003E40BA" w:rsidP="00164548">
            <w:pPr>
              <w:spacing w:after="0"/>
            </w:pPr>
            <w:r w:rsidRPr="00C95BEA">
              <w:t>Signal strength, in dBm</w:t>
            </w:r>
            <w:r>
              <w:t>.</w:t>
            </w:r>
          </w:p>
        </w:tc>
        <w:tc>
          <w:tcPr>
            <w:tcW w:w="1530" w:type="dxa"/>
            <w:tcBorders>
              <w:top w:val="single" w:sz="6" w:space="0" w:color="000000"/>
              <w:left w:val="single" w:sz="6" w:space="0" w:color="000000"/>
              <w:bottom w:val="single" w:sz="6" w:space="0" w:color="000000"/>
              <w:right w:val="single" w:sz="6" w:space="0" w:color="000000"/>
            </w:tcBorders>
          </w:tcPr>
          <w:p w14:paraId="04522198"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5DDF7512" w14:textId="77777777" w:rsidR="003E40BA" w:rsidRPr="00C95BEA" w:rsidRDefault="003E40BA" w:rsidP="00164548">
            <w:pPr>
              <w:spacing w:after="0"/>
            </w:pPr>
            <w:r w:rsidRPr="00C95BEA">
              <w:t>-92</w:t>
            </w:r>
          </w:p>
        </w:tc>
      </w:tr>
      <w:tr w:rsidR="003E40BA" w:rsidRPr="00C95BEA" w14:paraId="1B8A133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39D57776" w14:textId="77777777" w:rsidR="003E40BA" w:rsidRDefault="003E40BA" w:rsidP="00164548">
            <w:pPr>
              <w:spacing w:after="0"/>
            </w:pPr>
            <w:r w:rsidRPr="00C95BEA">
              <w:t xml:space="preserve">SIGQ </w:t>
            </w:r>
          </w:p>
        </w:tc>
        <w:tc>
          <w:tcPr>
            <w:tcW w:w="6030" w:type="dxa"/>
            <w:tcBorders>
              <w:top w:val="single" w:sz="6" w:space="0" w:color="000000"/>
              <w:left w:val="single" w:sz="6" w:space="0" w:color="000000"/>
              <w:bottom w:val="single" w:sz="6" w:space="0" w:color="000000"/>
              <w:right w:val="single" w:sz="6" w:space="0" w:color="000000"/>
            </w:tcBorders>
            <w:vAlign w:val="center"/>
          </w:tcPr>
          <w:p w14:paraId="4D54AAFB" w14:textId="77777777" w:rsidR="003E40BA" w:rsidRPr="00C95BEA" w:rsidRDefault="000F5AD2" w:rsidP="00164548">
            <w:pPr>
              <w:spacing w:after="0"/>
            </w:pPr>
            <w:r>
              <w:t>Number of bits corrected using UAT forward error correction. 0 (best), 6 (worst).</w:t>
            </w:r>
          </w:p>
        </w:tc>
        <w:tc>
          <w:tcPr>
            <w:tcW w:w="1530" w:type="dxa"/>
            <w:tcBorders>
              <w:top w:val="single" w:sz="6" w:space="0" w:color="000000"/>
              <w:left w:val="single" w:sz="6" w:space="0" w:color="000000"/>
              <w:bottom w:val="single" w:sz="6" w:space="0" w:color="000000"/>
              <w:right w:val="single" w:sz="6" w:space="0" w:color="000000"/>
            </w:tcBorders>
          </w:tcPr>
          <w:p w14:paraId="4430331A" w14:textId="77777777" w:rsidR="003E40B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08255712" w14:textId="77777777" w:rsidR="003E40BA" w:rsidRPr="00C95BEA" w:rsidRDefault="003E40BA" w:rsidP="00164548">
            <w:pPr>
              <w:spacing w:after="0"/>
            </w:pPr>
            <w:r w:rsidRPr="00C95BEA">
              <w:t>2</w:t>
            </w:r>
          </w:p>
        </w:tc>
      </w:tr>
      <w:tr w:rsidR="003E40BA" w:rsidRPr="00C95BEA" w14:paraId="22A757FA"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tcPr>
          <w:p w14:paraId="1B1048B4" w14:textId="77777777" w:rsidR="003E40BA" w:rsidRPr="00C95BEA" w:rsidRDefault="00CB21B0" w:rsidP="00164548">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5AC1D072" w14:textId="77777777" w:rsidR="003E40BA" w:rsidRPr="00C95BEA" w:rsidRDefault="003E40BA" w:rsidP="00164548">
            <w:pPr>
              <w:spacing w:after="0"/>
            </w:pPr>
            <w:r>
              <w:t xml:space="preserve">Number of valid </w:t>
            </w:r>
            <w:r w:rsidR="00CB21B0">
              <w:t>UAT frames received from the aircraft in the last second.</w:t>
            </w:r>
          </w:p>
        </w:tc>
        <w:tc>
          <w:tcPr>
            <w:tcW w:w="1530" w:type="dxa"/>
            <w:tcBorders>
              <w:top w:val="single" w:sz="6" w:space="0" w:color="000000"/>
              <w:left w:val="single" w:sz="6" w:space="0" w:color="000000"/>
              <w:bottom w:val="single" w:sz="6" w:space="0" w:color="000000"/>
              <w:right w:val="single" w:sz="6" w:space="0" w:color="000000"/>
            </w:tcBorders>
          </w:tcPr>
          <w:p w14:paraId="586681F3" w14:textId="77777777" w:rsidR="003E40BA" w:rsidRPr="00C95BEA" w:rsidRDefault="003E40BA" w:rsidP="00164548">
            <w:pPr>
              <w:spacing w:after="0"/>
            </w:pPr>
            <w:r>
              <w:t>Integer</w:t>
            </w:r>
          </w:p>
        </w:tc>
        <w:tc>
          <w:tcPr>
            <w:tcW w:w="1926" w:type="dxa"/>
            <w:tcBorders>
              <w:top w:val="single" w:sz="6" w:space="0" w:color="000000"/>
              <w:left w:val="single" w:sz="6" w:space="0" w:color="000000"/>
              <w:bottom w:val="single" w:sz="6" w:space="0" w:color="000000"/>
              <w:right w:val="single" w:sz="6" w:space="0" w:color="000000"/>
            </w:tcBorders>
            <w:vAlign w:val="center"/>
          </w:tcPr>
          <w:p w14:paraId="6F942DA0" w14:textId="77777777" w:rsidR="003E40BA" w:rsidRPr="00C95BEA" w:rsidRDefault="00CB21B0" w:rsidP="00164548">
            <w:pPr>
              <w:spacing w:after="0"/>
            </w:pPr>
            <w:r>
              <w:t>1</w:t>
            </w:r>
          </w:p>
        </w:tc>
      </w:tr>
      <w:tr w:rsidR="003E40BA" w:rsidRPr="00C95BEA" w14:paraId="59F2D556" w14:textId="77777777" w:rsidTr="00164548">
        <w:tc>
          <w:tcPr>
            <w:tcW w:w="1458" w:type="dxa"/>
            <w:tcBorders>
              <w:top w:val="single" w:sz="6" w:space="0" w:color="000000"/>
              <w:left w:val="single" w:sz="6" w:space="0" w:color="000000"/>
              <w:bottom w:val="single" w:sz="6" w:space="0" w:color="000000"/>
              <w:right w:val="single" w:sz="6" w:space="0" w:color="000000"/>
            </w:tcBorders>
            <w:vAlign w:val="center"/>
            <w:hideMark/>
          </w:tcPr>
          <w:p w14:paraId="08E6C73F" w14:textId="77777777" w:rsidR="003E40BA" w:rsidRPr="00C95BEA" w:rsidRDefault="003E40BA" w:rsidP="00164548">
            <w:pPr>
              <w:spacing w:after="0"/>
            </w:pPr>
            <w:r w:rsidRPr="00C95BEA">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187682EC" w14:textId="6B97C8BC" w:rsidR="003E40BA" w:rsidRPr="00C95BEA" w:rsidRDefault="003E40BA" w:rsidP="00164548">
            <w:pPr>
              <w:spacing w:after="0"/>
            </w:pPr>
            <w:r w:rsidRPr="00C95BEA">
              <w:t xml:space="preserve">CRC16 (described in </w:t>
            </w:r>
            <w:r>
              <w:fldChar w:fldCharType="begin"/>
            </w:r>
            <w:r>
              <w:instrText xml:space="preserve"> REF _Ref176041315 \r \h </w:instrText>
            </w:r>
            <w:r>
              <w:fldChar w:fldCharType="separate"/>
            </w:r>
            <w:r w:rsidR="00D55B71">
              <w:t>4.1.2.6</w:t>
            </w:r>
            <w:r>
              <w:fldChar w:fldCharType="end"/>
            </w:r>
            <w:r>
              <w:t>).</w:t>
            </w:r>
          </w:p>
        </w:tc>
        <w:tc>
          <w:tcPr>
            <w:tcW w:w="1530" w:type="dxa"/>
            <w:tcBorders>
              <w:top w:val="single" w:sz="6" w:space="0" w:color="000000"/>
              <w:left w:val="single" w:sz="6" w:space="0" w:color="000000"/>
              <w:bottom w:val="single" w:sz="6" w:space="0" w:color="000000"/>
              <w:right w:val="single" w:sz="6" w:space="0" w:color="000000"/>
            </w:tcBorders>
          </w:tcPr>
          <w:p w14:paraId="158952B5" w14:textId="77777777" w:rsidR="003E40BA" w:rsidRPr="00C95BEA" w:rsidRDefault="003E40BA" w:rsidP="00164548">
            <w:pPr>
              <w:spacing w:after="0"/>
            </w:pPr>
            <w:r>
              <w:t>Hex Integer</w:t>
            </w:r>
          </w:p>
        </w:tc>
        <w:tc>
          <w:tcPr>
            <w:tcW w:w="1926" w:type="dxa"/>
            <w:tcBorders>
              <w:top w:val="single" w:sz="6" w:space="0" w:color="000000"/>
              <w:left w:val="single" w:sz="6" w:space="0" w:color="000000"/>
              <w:bottom w:val="single" w:sz="6" w:space="0" w:color="000000"/>
              <w:right w:val="single" w:sz="6" w:space="0" w:color="000000"/>
            </w:tcBorders>
            <w:vAlign w:val="center"/>
            <w:hideMark/>
          </w:tcPr>
          <w:p w14:paraId="50369B5B" w14:textId="77777777" w:rsidR="003E40BA" w:rsidRPr="00C95BEA" w:rsidRDefault="003E40BA" w:rsidP="00164548">
            <w:pPr>
              <w:spacing w:after="0"/>
            </w:pPr>
            <w:r w:rsidRPr="00C95BEA">
              <w:t>2D3E</w:t>
            </w:r>
          </w:p>
        </w:tc>
      </w:tr>
    </w:tbl>
    <w:p w14:paraId="53EF37EE" w14:textId="77777777" w:rsidR="003E40BA" w:rsidRDefault="003E40BA" w:rsidP="000F5AD2"/>
    <w:p w14:paraId="1B4190B0" w14:textId="77777777" w:rsidR="004A67CC" w:rsidRDefault="003E40BA" w:rsidP="000F5AD2">
      <w:r>
        <w:t xml:space="preserve">NOTE: See Mode S Aircraft message </w:t>
      </w:r>
      <w:r w:rsidR="000F5AD2">
        <w:t xml:space="preserve">decoding reference </w:t>
      </w:r>
      <w:r>
        <w:t>for</w:t>
      </w:r>
      <w:r w:rsidR="000F5AD2">
        <w:t xml:space="preserve"> any bitfields not prefixed with  “UAT_”.</w:t>
      </w:r>
    </w:p>
    <w:p w14:paraId="3D5860A4" w14:textId="77777777" w:rsidR="000C2F81" w:rsidRDefault="00755138">
      <w:pPr>
        <w:pStyle w:val="Heading4"/>
        <w:numPr>
          <w:ilvl w:val="3"/>
          <w:numId w:val="4"/>
        </w:numPr>
      </w:pPr>
      <w:bookmarkStart w:id="71" w:name="_Ref228631560"/>
      <w:bookmarkStart w:id="72" w:name="_Ref206888344"/>
      <w:r>
        <w:t>UAT Address Qualifier</w:t>
      </w:r>
      <w:bookmarkEnd w:id="71"/>
    </w:p>
    <w:tbl>
      <w:tblPr>
        <w:tblStyle w:val="TableGrid"/>
        <w:tblW w:w="0" w:type="auto"/>
        <w:tblLook w:val="04A0" w:firstRow="1" w:lastRow="0" w:firstColumn="1" w:lastColumn="0" w:noHBand="0" w:noVBand="1"/>
      </w:tblPr>
      <w:tblGrid>
        <w:gridCol w:w="2448"/>
        <w:gridCol w:w="8460"/>
      </w:tblGrid>
      <w:tr w:rsidR="000E246E" w:rsidRPr="00D06650" w14:paraId="04E8652D" w14:textId="77777777" w:rsidTr="000E246E">
        <w:tc>
          <w:tcPr>
            <w:tcW w:w="2448" w:type="dxa"/>
            <w:shd w:val="clear" w:color="auto" w:fill="DBDBDB" w:themeFill="accent6" w:themeFillTint="66"/>
          </w:tcPr>
          <w:p w14:paraId="02804FF8" w14:textId="77777777" w:rsidR="000C2F81" w:rsidRPr="00D06650" w:rsidRDefault="00755138" w:rsidP="00AF21C3">
            <w:pPr>
              <w:jc w:val="center"/>
              <w:rPr>
                <w:b/>
                <w:bCs/>
              </w:rPr>
            </w:pPr>
            <w:r>
              <w:rPr>
                <w:b/>
                <w:bCs/>
              </w:rPr>
              <w:t>Address Qualifier Value</w:t>
            </w:r>
          </w:p>
        </w:tc>
        <w:tc>
          <w:tcPr>
            <w:tcW w:w="8460" w:type="dxa"/>
            <w:shd w:val="clear" w:color="auto" w:fill="DBDBDB" w:themeFill="accent6" w:themeFillTint="66"/>
          </w:tcPr>
          <w:p w14:paraId="0F888F26" w14:textId="77777777" w:rsidR="000C2F81" w:rsidRPr="00D06650" w:rsidRDefault="00755138" w:rsidP="00AF21C3">
            <w:pPr>
              <w:jc w:val="center"/>
              <w:rPr>
                <w:b/>
                <w:bCs/>
              </w:rPr>
            </w:pPr>
            <w:r>
              <w:rPr>
                <w:b/>
                <w:bCs/>
              </w:rPr>
              <w:t>Meaning</w:t>
            </w:r>
          </w:p>
        </w:tc>
      </w:tr>
      <w:tr w:rsidR="000E246E" w14:paraId="0CBE1452" w14:textId="77777777" w:rsidTr="000E246E">
        <w:tc>
          <w:tcPr>
            <w:tcW w:w="2448" w:type="dxa"/>
          </w:tcPr>
          <w:p w14:paraId="627E1496" w14:textId="77777777" w:rsidR="000C2F81" w:rsidRDefault="00755138" w:rsidP="00AF21C3">
            <w:pPr>
              <w:jc w:val="center"/>
            </w:pPr>
            <w:r>
              <w:t>0</w:t>
            </w:r>
          </w:p>
        </w:tc>
        <w:tc>
          <w:tcPr>
            <w:tcW w:w="8460" w:type="dxa"/>
          </w:tcPr>
          <w:p w14:paraId="19E8A2E6" w14:textId="77777777" w:rsidR="000C2F81" w:rsidRDefault="00755138" w:rsidP="00AF21C3">
            <w:pPr>
              <w:jc w:val="center"/>
            </w:pPr>
            <w:r>
              <w:t>Contact is ADSB target (broadcast by transponder) with 24-bit ICAO address.</w:t>
            </w:r>
          </w:p>
        </w:tc>
      </w:tr>
      <w:tr w:rsidR="000E246E" w14:paraId="30397E32" w14:textId="77777777" w:rsidTr="000E246E">
        <w:tc>
          <w:tcPr>
            <w:tcW w:w="2448" w:type="dxa"/>
          </w:tcPr>
          <w:p w14:paraId="731E3B31" w14:textId="77777777" w:rsidR="000C2F81" w:rsidRDefault="00755138" w:rsidP="00AF21C3">
            <w:pPr>
              <w:jc w:val="center"/>
            </w:pPr>
            <w:r>
              <w:t>1</w:t>
            </w:r>
          </w:p>
        </w:tc>
        <w:tc>
          <w:tcPr>
            <w:tcW w:w="8460" w:type="dxa"/>
          </w:tcPr>
          <w:p w14:paraId="69D1C9D9" w14:textId="77777777" w:rsidR="000C2F81" w:rsidRDefault="00755138" w:rsidP="00AF21C3">
            <w:pPr>
              <w:jc w:val="center"/>
            </w:pPr>
            <w:r>
              <w:t>Contact is ADSB target (broadcast by transponder) with self-assigned temporary address.</w:t>
            </w:r>
          </w:p>
        </w:tc>
      </w:tr>
      <w:tr w:rsidR="000E246E" w14:paraId="637575BD" w14:textId="77777777" w:rsidTr="000E246E">
        <w:tc>
          <w:tcPr>
            <w:tcW w:w="2448" w:type="dxa"/>
          </w:tcPr>
          <w:p w14:paraId="28AB2160" w14:textId="77777777" w:rsidR="000C2F81" w:rsidRDefault="00755138" w:rsidP="00AF21C3">
            <w:pPr>
              <w:jc w:val="center"/>
            </w:pPr>
            <w:r>
              <w:t>2</w:t>
            </w:r>
          </w:p>
        </w:tc>
        <w:tc>
          <w:tcPr>
            <w:tcW w:w="8460" w:type="dxa"/>
          </w:tcPr>
          <w:p w14:paraId="482C3837" w14:textId="77777777" w:rsidR="000C2F81" w:rsidRDefault="00755138" w:rsidP="00AF21C3">
            <w:pPr>
              <w:jc w:val="center"/>
            </w:pPr>
            <w:r>
              <w:t>Contact is TIS-B target (broadcast by ground station), using a 24-bit ICAO address.</w:t>
            </w:r>
          </w:p>
        </w:tc>
      </w:tr>
      <w:tr w:rsidR="000E246E" w14:paraId="0D773AB9" w14:textId="77777777" w:rsidTr="000E246E">
        <w:tc>
          <w:tcPr>
            <w:tcW w:w="2448" w:type="dxa"/>
          </w:tcPr>
          <w:p w14:paraId="2C32B2BF" w14:textId="77777777" w:rsidR="000C2F81" w:rsidRDefault="00755138" w:rsidP="00AF21C3">
            <w:pPr>
              <w:jc w:val="center"/>
            </w:pPr>
            <w:r>
              <w:t>3</w:t>
            </w:r>
          </w:p>
        </w:tc>
        <w:tc>
          <w:tcPr>
            <w:tcW w:w="8460" w:type="dxa"/>
          </w:tcPr>
          <w:p w14:paraId="3000101F" w14:textId="77777777" w:rsidR="000C2F81" w:rsidRDefault="00755138" w:rsidP="00AF21C3">
            <w:pPr>
              <w:jc w:val="center"/>
            </w:pPr>
            <w:r>
              <w:t>Contact is TIS-B target (broadcast by ground stations) with track file identifier.</w:t>
            </w:r>
          </w:p>
        </w:tc>
      </w:tr>
      <w:tr w:rsidR="000E246E" w14:paraId="38A6DFF5" w14:textId="77777777" w:rsidTr="000E246E">
        <w:tc>
          <w:tcPr>
            <w:tcW w:w="2448" w:type="dxa"/>
          </w:tcPr>
          <w:p w14:paraId="32148D4C" w14:textId="77777777" w:rsidR="000C2F81" w:rsidRDefault="00755138" w:rsidP="00AF21C3">
            <w:pPr>
              <w:jc w:val="center"/>
            </w:pPr>
            <w:r>
              <w:t>4</w:t>
            </w:r>
          </w:p>
        </w:tc>
        <w:tc>
          <w:tcPr>
            <w:tcW w:w="8460" w:type="dxa"/>
          </w:tcPr>
          <w:p w14:paraId="597D5807" w14:textId="77777777" w:rsidR="000C2F81" w:rsidRDefault="00755138" w:rsidP="00AF21C3">
            <w:pPr>
              <w:jc w:val="center"/>
            </w:pPr>
            <w:r>
              <w:t>Contact is a surface vehicle.</w:t>
            </w:r>
          </w:p>
        </w:tc>
      </w:tr>
      <w:tr w:rsidR="000E246E" w14:paraId="7734B7C5" w14:textId="77777777" w:rsidTr="000E246E">
        <w:tc>
          <w:tcPr>
            <w:tcW w:w="2448" w:type="dxa"/>
          </w:tcPr>
          <w:p w14:paraId="74EA848E" w14:textId="77777777" w:rsidR="000C2F81" w:rsidRDefault="00755138" w:rsidP="00AF21C3">
            <w:pPr>
              <w:jc w:val="center"/>
            </w:pPr>
            <w:r>
              <w:t>5</w:t>
            </w:r>
          </w:p>
        </w:tc>
        <w:tc>
          <w:tcPr>
            <w:tcW w:w="8460" w:type="dxa"/>
          </w:tcPr>
          <w:p w14:paraId="63EC3185" w14:textId="77777777" w:rsidR="000C2F81" w:rsidRDefault="00755138" w:rsidP="00AF21C3">
            <w:pPr>
              <w:jc w:val="center"/>
            </w:pPr>
            <w:r>
              <w:t>Contact is a fixed ADSB beacon.</w:t>
            </w:r>
          </w:p>
        </w:tc>
      </w:tr>
    </w:tbl>
    <w:p w14:paraId="3C7AF575" w14:textId="77777777" w:rsidR="000C2F81" w:rsidRDefault="00755138">
      <w:pPr>
        <w:rPr>
          <w:rFonts w:ascii="Calibri" w:eastAsiaTheme="majorEastAsia" w:hAnsi="Calibri" w:cstheme="majorBidi"/>
          <w:b/>
          <w:iCs/>
        </w:rPr>
      </w:pPr>
      <w:r>
        <w:br w:type="page"/>
      </w:r>
    </w:p>
    <w:p w14:paraId="54274AC4" w14:textId="77777777" w:rsidR="003E40BA" w:rsidRDefault="003E40BA">
      <w:pPr>
        <w:pStyle w:val="Heading4"/>
        <w:numPr>
          <w:ilvl w:val="3"/>
          <w:numId w:val="4"/>
        </w:numPr>
      </w:pPr>
      <w:bookmarkStart w:id="73" w:name="_Ref228631259"/>
      <w:r w:rsidRPr="004A67CC">
        <w:lastRenderedPageBreak/>
        <w:t>UAT_FLAGS</w:t>
      </w:r>
      <w:r>
        <w:t xml:space="preserve"> Bitfield</w:t>
      </w:r>
      <w:bookmarkEnd w:id="72"/>
      <w:bookmarkEnd w:id="73"/>
    </w:p>
    <w:tbl>
      <w:tblPr>
        <w:tblStyle w:val="TableGrid"/>
        <w:tblW w:w="0" w:type="auto"/>
        <w:tblLook w:val="04A0" w:firstRow="1" w:lastRow="0" w:firstColumn="1" w:lastColumn="0" w:noHBand="0" w:noVBand="1"/>
      </w:tblPr>
      <w:tblGrid>
        <w:gridCol w:w="470"/>
        <w:gridCol w:w="3493"/>
        <w:gridCol w:w="5955"/>
      </w:tblGrid>
      <w:tr w:rsidR="003E40BA" w:rsidRPr="003F2A63" w14:paraId="0660F782" w14:textId="77777777" w:rsidTr="000E246E">
        <w:tc>
          <w:tcPr>
            <w:tcW w:w="470" w:type="dxa"/>
            <w:shd w:val="clear" w:color="auto" w:fill="DBDBDB" w:themeFill="accent6" w:themeFillTint="66"/>
          </w:tcPr>
          <w:p w14:paraId="026C2310" w14:textId="77777777" w:rsidR="003E40BA" w:rsidRPr="003F2A63" w:rsidRDefault="003E40BA" w:rsidP="00164548">
            <w:pPr>
              <w:rPr>
                <w:b/>
                <w:bCs/>
              </w:rPr>
            </w:pPr>
            <w:r w:rsidRPr="003F2A63">
              <w:rPr>
                <w:b/>
                <w:bCs/>
              </w:rPr>
              <w:t>Bit</w:t>
            </w:r>
          </w:p>
        </w:tc>
        <w:tc>
          <w:tcPr>
            <w:tcW w:w="3493" w:type="dxa"/>
            <w:shd w:val="clear" w:color="auto" w:fill="DBDBDB" w:themeFill="accent6" w:themeFillTint="66"/>
          </w:tcPr>
          <w:p w14:paraId="0989D8D5" w14:textId="77777777" w:rsidR="003E40BA" w:rsidRPr="003F2A63" w:rsidRDefault="003E40BA" w:rsidP="00164548">
            <w:pPr>
              <w:rPr>
                <w:b/>
                <w:bCs/>
              </w:rPr>
            </w:pPr>
            <w:r w:rsidRPr="003F2A63">
              <w:rPr>
                <w:b/>
                <w:bCs/>
              </w:rPr>
              <w:t>Bit Name</w:t>
            </w:r>
          </w:p>
        </w:tc>
        <w:tc>
          <w:tcPr>
            <w:tcW w:w="5955" w:type="dxa"/>
            <w:shd w:val="clear" w:color="auto" w:fill="DBDBDB" w:themeFill="accent6" w:themeFillTint="66"/>
          </w:tcPr>
          <w:p w14:paraId="085029D1" w14:textId="77777777" w:rsidR="003E40BA" w:rsidRPr="003F2A63" w:rsidRDefault="003E40BA" w:rsidP="00164548">
            <w:pPr>
              <w:rPr>
                <w:b/>
                <w:bCs/>
              </w:rPr>
            </w:pPr>
            <w:r w:rsidRPr="003F2A63">
              <w:rPr>
                <w:b/>
                <w:bCs/>
              </w:rPr>
              <w:t>Meaning if the bit is set (1)</w:t>
            </w:r>
          </w:p>
        </w:tc>
      </w:tr>
      <w:tr w:rsidR="003E40BA" w14:paraId="2341287E" w14:textId="77777777" w:rsidTr="000E246E">
        <w:tc>
          <w:tcPr>
            <w:tcW w:w="470" w:type="dxa"/>
          </w:tcPr>
          <w:p w14:paraId="5103F079" w14:textId="77777777" w:rsidR="003E40BA" w:rsidRDefault="003E40BA" w:rsidP="00164548">
            <w:r>
              <w:t>0</w:t>
            </w:r>
          </w:p>
        </w:tc>
        <w:tc>
          <w:tcPr>
            <w:tcW w:w="3493" w:type="dxa"/>
          </w:tcPr>
          <w:p w14:paraId="1F2D3861" w14:textId="77777777" w:rsidR="003E40BA" w:rsidRDefault="003E40BA" w:rsidP="00164548">
            <w:r>
              <w:t>IS_AIRBORNE</w:t>
            </w:r>
          </w:p>
        </w:tc>
        <w:tc>
          <w:tcPr>
            <w:tcW w:w="5955" w:type="dxa"/>
          </w:tcPr>
          <w:p w14:paraId="24D8910B" w14:textId="77777777" w:rsidR="003E40BA" w:rsidRDefault="003E40BA" w:rsidP="00164548">
            <w:r>
              <w:t>Emitter is airborne.</w:t>
            </w:r>
          </w:p>
        </w:tc>
      </w:tr>
      <w:tr w:rsidR="003E40BA" w14:paraId="36E33802" w14:textId="77777777" w:rsidTr="000E246E">
        <w:tc>
          <w:tcPr>
            <w:tcW w:w="470" w:type="dxa"/>
          </w:tcPr>
          <w:p w14:paraId="15BB26EB" w14:textId="77777777" w:rsidR="003E40BA" w:rsidRDefault="003E40BA" w:rsidP="00164548">
            <w:r>
              <w:t>1</w:t>
            </w:r>
          </w:p>
        </w:tc>
        <w:tc>
          <w:tcPr>
            <w:tcW w:w="3493" w:type="dxa"/>
          </w:tcPr>
          <w:p w14:paraId="47D0C13D" w14:textId="77777777" w:rsidR="003E40BA" w:rsidRDefault="003E40BA" w:rsidP="00164548">
            <w:r>
              <w:t>BARO_ALTITUDE_VALID</w:t>
            </w:r>
          </w:p>
        </w:tc>
        <w:tc>
          <w:tcPr>
            <w:tcW w:w="5955" w:type="dxa"/>
          </w:tcPr>
          <w:p w14:paraId="2E922005" w14:textId="77777777" w:rsidR="003E40BA" w:rsidRDefault="003E40BA" w:rsidP="00164548">
            <w:r>
              <w:t>Emitter has provided a barometer altitude.</w:t>
            </w:r>
          </w:p>
        </w:tc>
      </w:tr>
      <w:tr w:rsidR="003E40BA" w14:paraId="133676BE" w14:textId="77777777" w:rsidTr="000E246E">
        <w:tc>
          <w:tcPr>
            <w:tcW w:w="470" w:type="dxa"/>
          </w:tcPr>
          <w:p w14:paraId="45E8768C" w14:textId="77777777" w:rsidR="003E40BA" w:rsidRDefault="003E40BA" w:rsidP="00164548">
            <w:r>
              <w:t>2</w:t>
            </w:r>
          </w:p>
        </w:tc>
        <w:tc>
          <w:tcPr>
            <w:tcW w:w="3493" w:type="dxa"/>
          </w:tcPr>
          <w:p w14:paraId="0218C031" w14:textId="77777777" w:rsidR="003E40BA" w:rsidRDefault="003E40BA" w:rsidP="00164548">
            <w:r>
              <w:t>GNSS_ALTITUDE_VALID</w:t>
            </w:r>
          </w:p>
        </w:tc>
        <w:tc>
          <w:tcPr>
            <w:tcW w:w="5955" w:type="dxa"/>
          </w:tcPr>
          <w:p w14:paraId="0A91B76D" w14:textId="77777777" w:rsidR="003E40BA" w:rsidRDefault="003E40BA" w:rsidP="00164548">
            <w:r>
              <w:t>Emitter has provided a GNSS altitude.</w:t>
            </w:r>
          </w:p>
        </w:tc>
      </w:tr>
      <w:tr w:rsidR="003E40BA" w14:paraId="28E77907" w14:textId="77777777" w:rsidTr="000E246E">
        <w:tc>
          <w:tcPr>
            <w:tcW w:w="470" w:type="dxa"/>
          </w:tcPr>
          <w:p w14:paraId="2B760C97" w14:textId="77777777" w:rsidR="003E40BA" w:rsidRDefault="003E40BA" w:rsidP="00164548">
            <w:r>
              <w:t>3</w:t>
            </w:r>
          </w:p>
        </w:tc>
        <w:tc>
          <w:tcPr>
            <w:tcW w:w="3493" w:type="dxa"/>
          </w:tcPr>
          <w:p w14:paraId="6ACDC293" w14:textId="77777777" w:rsidR="003E40BA" w:rsidRDefault="003E40BA" w:rsidP="00164548">
            <w:r>
              <w:t>POSITION_VALID</w:t>
            </w:r>
          </w:p>
        </w:tc>
        <w:tc>
          <w:tcPr>
            <w:tcW w:w="5955" w:type="dxa"/>
          </w:tcPr>
          <w:p w14:paraId="72AE6F0F" w14:textId="77777777" w:rsidR="003E40BA" w:rsidRDefault="003E40BA" w:rsidP="00164548">
            <w:r>
              <w:t>Emitter has provided a pair of even and odd Compact Position Reporting packets that were decoded to a location.</w:t>
            </w:r>
          </w:p>
        </w:tc>
      </w:tr>
      <w:tr w:rsidR="003E40BA" w14:paraId="2A30D20C" w14:textId="77777777" w:rsidTr="000E246E">
        <w:tc>
          <w:tcPr>
            <w:tcW w:w="470" w:type="dxa"/>
          </w:tcPr>
          <w:p w14:paraId="531ACEA5" w14:textId="77777777" w:rsidR="003E40BA" w:rsidRDefault="003E40BA" w:rsidP="00164548">
            <w:r>
              <w:t>4</w:t>
            </w:r>
          </w:p>
        </w:tc>
        <w:tc>
          <w:tcPr>
            <w:tcW w:w="3493" w:type="dxa"/>
          </w:tcPr>
          <w:p w14:paraId="46766642" w14:textId="77777777" w:rsidR="003E40BA" w:rsidRDefault="003E40BA" w:rsidP="00164548">
            <w:r>
              <w:t>DIRECTION_VALID</w:t>
            </w:r>
          </w:p>
        </w:tc>
        <w:tc>
          <w:tcPr>
            <w:tcW w:w="5955" w:type="dxa"/>
          </w:tcPr>
          <w:p w14:paraId="473DD568" w14:textId="77777777" w:rsidR="003E40BA" w:rsidRDefault="003E40BA" w:rsidP="00164548">
            <w:r>
              <w:t xml:space="preserve">Emitter has provided a direction (may be ground track, magnetic compass heading, or true compass heading). </w:t>
            </w:r>
          </w:p>
        </w:tc>
      </w:tr>
      <w:tr w:rsidR="003E40BA" w14:paraId="7F6E9597" w14:textId="77777777" w:rsidTr="000E246E">
        <w:tc>
          <w:tcPr>
            <w:tcW w:w="470" w:type="dxa"/>
          </w:tcPr>
          <w:p w14:paraId="2DF6D2FA" w14:textId="77777777" w:rsidR="003E40BA" w:rsidRDefault="003E40BA" w:rsidP="00164548">
            <w:r>
              <w:t>5</w:t>
            </w:r>
          </w:p>
        </w:tc>
        <w:tc>
          <w:tcPr>
            <w:tcW w:w="3493" w:type="dxa"/>
          </w:tcPr>
          <w:p w14:paraId="710898A2" w14:textId="77777777" w:rsidR="003E40BA" w:rsidRDefault="003E40BA" w:rsidP="00164548">
            <w:r>
              <w:t>HORIZONTAL_SPEED_VALID</w:t>
            </w:r>
          </w:p>
        </w:tc>
        <w:tc>
          <w:tcPr>
            <w:tcW w:w="5955" w:type="dxa"/>
          </w:tcPr>
          <w:p w14:paraId="71D47A8E" w14:textId="77777777" w:rsidR="003E40BA" w:rsidRDefault="003E40BA" w:rsidP="00164548">
            <w:r>
              <w:t>Emitter has provided a horizontal velocity.</w:t>
            </w:r>
          </w:p>
        </w:tc>
      </w:tr>
      <w:tr w:rsidR="003E40BA" w14:paraId="3623C00B" w14:textId="77777777" w:rsidTr="000E246E">
        <w:tc>
          <w:tcPr>
            <w:tcW w:w="470" w:type="dxa"/>
          </w:tcPr>
          <w:p w14:paraId="506DB35F" w14:textId="77777777" w:rsidR="003E40BA" w:rsidRDefault="003E40BA" w:rsidP="00164548">
            <w:r>
              <w:t>6</w:t>
            </w:r>
          </w:p>
        </w:tc>
        <w:tc>
          <w:tcPr>
            <w:tcW w:w="3493" w:type="dxa"/>
          </w:tcPr>
          <w:p w14:paraId="1B87248C" w14:textId="77777777" w:rsidR="003E40BA" w:rsidRDefault="003E40BA" w:rsidP="00164548">
            <w:r>
              <w:t>BARO_VERTICAL_RATE_VALID</w:t>
            </w:r>
          </w:p>
        </w:tc>
        <w:tc>
          <w:tcPr>
            <w:tcW w:w="5955" w:type="dxa"/>
          </w:tcPr>
          <w:p w14:paraId="2A91CAF4" w14:textId="77777777" w:rsidR="003E40BA" w:rsidRDefault="003E40BA" w:rsidP="00164548">
            <w:r>
              <w:t>Emitter has provided a barometric vertical velocity.</w:t>
            </w:r>
          </w:p>
        </w:tc>
      </w:tr>
      <w:tr w:rsidR="003E40BA" w14:paraId="436814DD" w14:textId="77777777" w:rsidTr="000E246E">
        <w:tc>
          <w:tcPr>
            <w:tcW w:w="470" w:type="dxa"/>
          </w:tcPr>
          <w:p w14:paraId="148B31D4" w14:textId="77777777" w:rsidR="003E40BA" w:rsidRDefault="003E40BA" w:rsidP="00164548">
            <w:r>
              <w:t>7</w:t>
            </w:r>
          </w:p>
        </w:tc>
        <w:tc>
          <w:tcPr>
            <w:tcW w:w="3493" w:type="dxa"/>
          </w:tcPr>
          <w:p w14:paraId="3B033E99" w14:textId="77777777" w:rsidR="003E40BA" w:rsidRDefault="003E40BA" w:rsidP="00164548">
            <w:r>
              <w:t xml:space="preserve">GNSS_VERTICAL_RATE_VALID </w:t>
            </w:r>
          </w:p>
        </w:tc>
        <w:tc>
          <w:tcPr>
            <w:tcW w:w="5955" w:type="dxa"/>
          </w:tcPr>
          <w:p w14:paraId="06855059" w14:textId="77777777" w:rsidR="003E40BA" w:rsidRDefault="003E40BA" w:rsidP="00164548">
            <w:r>
              <w:t>Emitter has provided a GNSS vertical velocity.</w:t>
            </w:r>
          </w:p>
        </w:tc>
      </w:tr>
      <w:tr w:rsidR="003E40BA" w14:paraId="5E9C2357" w14:textId="77777777" w:rsidTr="000E246E">
        <w:tc>
          <w:tcPr>
            <w:tcW w:w="470" w:type="dxa"/>
          </w:tcPr>
          <w:p w14:paraId="0AF53469" w14:textId="77777777" w:rsidR="003E40BA" w:rsidRDefault="003E40BA" w:rsidP="00164548">
            <w:r>
              <w:t>8</w:t>
            </w:r>
          </w:p>
        </w:tc>
        <w:tc>
          <w:tcPr>
            <w:tcW w:w="3493" w:type="dxa"/>
          </w:tcPr>
          <w:p w14:paraId="7BE8569D" w14:textId="77777777" w:rsidR="003E40BA" w:rsidRDefault="004A67CC" w:rsidP="00164548">
            <w:r>
              <w:t>HAS_CDTI</w:t>
            </w:r>
          </w:p>
        </w:tc>
        <w:tc>
          <w:tcPr>
            <w:tcW w:w="5955" w:type="dxa"/>
          </w:tcPr>
          <w:p w14:paraId="1B4FC743" w14:textId="77777777" w:rsidR="003E40BA" w:rsidRDefault="004A67CC" w:rsidP="00164548">
            <w:r>
              <w:t>Aircraft has Cockpit Display of Traffic Information (CDTI) equipped.</w:t>
            </w:r>
          </w:p>
        </w:tc>
      </w:tr>
      <w:tr w:rsidR="003E40BA" w14:paraId="6A4D68F3" w14:textId="77777777" w:rsidTr="000E246E">
        <w:tc>
          <w:tcPr>
            <w:tcW w:w="470" w:type="dxa"/>
          </w:tcPr>
          <w:p w14:paraId="27049DD1" w14:textId="77777777" w:rsidR="003E40BA" w:rsidRDefault="003E40BA" w:rsidP="00164548">
            <w:r>
              <w:t>9</w:t>
            </w:r>
          </w:p>
        </w:tc>
        <w:tc>
          <w:tcPr>
            <w:tcW w:w="3493" w:type="dxa"/>
          </w:tcPr>
          <w:p w14:paraId="77273343" w14:textId="77777777" w:rsidR="003E40BA" w:rsidRDefault="004A67CC" w:rsidP="00164548">
            <w:r>
              <w:t>TCAS_OPERATIONAL</w:t>
            </w:r>
          </w:p>
        </w:tc>
        <w:tc>
          <w:tcPr>
            <w:tcW w:w="5955" w:type="dxa"/>
          </w:tcPr>
          <w:p w14:paraId="35E69776" w14:textId="77777777" w:rsidR="003E40BA" w:rsidRDefault="004A67CC" w:rsidP="00164548">
            <w:r>
              <w:t>Aircraft is equipped with an operational TCAS / ACAS system.</w:t>
            </w:r>
          </w:p>
        </w:tc>
      </w:tr>
      <w:tr w:rsidR="004A67CC" w14:paraId="25BB6C4D" w14:textId="77777777" w:rsidTr="000E246E">
        <w:tc>
          <w:tcPr>
            <w:tcW w:w="470" w:type="dxa"/>
          </w:tcPr>
          <w:p w14:paraId="36C01F60" w14:textId="77777777" w:rsidR="004A67CC" w:rsidRDefault="004A67CC" w:rsidP="004A67CC">
            <w:r>
              <w:t>10</w:t>
            </w:r>
          </w:p>
        </w:tc>
        <w:tc>
          <w:tcPr>
            <w:tcW w:w="3493" w:type="dxa"/>
          </w:tcPr>
          <w:p w14:paraId="03806B56" w14:textId="77777777" w:rsidR="004A67CC" w:rsidRDefault="004A67CC" w:rsidP="004A67CC">
            <w:r>
              <w:t>DIRECTION_IS_HEADING</w:t>
            </w:r>
          </w:p>
        </w:tc>
        <w:tc>
          <w:tcPr>
            <w:tcW w:w="5955" w:type="dxa"/>
          </w:tcPr>
          <w:p w14:paraId="70A28454" w14:textId="77777777" w:rsidR="004A67CC" w:rsidRDefault="004A67CC" w:rsidP="004A67CC">
            <w:r>
              <w:t>Surface position messages provided by the aircraft indicate a heading and not a track angle.</w:t>
            </w:r>
          </w:p>
        </w:tc>
      </w:tr>
      <w:tr w:rsidR="004A67CC" w14:paraId="5677574E" w14:textId="77777777" w:rsidTr="000E246E">
        <w:tc>
          <w:tcPr>
            <w:tcW w:w="470" w:type="dxa"/>
          </w:tcPr>
          <w:p w14:paraId="22367B19" w14:textId="77777777" w:rsidR="004A67CC" w:rsidRDefault="004A67CC" w:rsidP="004A67CC">
            <w:r>
              <w:t>11</w:t>
            </w:r>
          </w:p>
        </w:tc>
        <w:tc>
          <w:tcPr>
            <w:tcW w:w="3493" w:type="dxa"/>
          </w:tcPr>
          <w:p w14:paraId="1F1D3F9B" w14:textId="77777777" w:rsidR="004A67CC" w:rsidRDefault="004A67CC" w:rsidP="004A67CC">
            <w:r>
              <w:t>HEADING_USES_MAGNETIC_NORTH</w:t>
            </w:r>
          </w:p>
        </w:tc>
        <w:tc>
          <w:tcPr>
            <w:tcW w:w="5955" w:type="dxa"/>
          </w:tcPr>
          <w:p w14:paraId="401DE8C3" w14:textId="77777777" w:rsidR="004A67CC" w:rsidRDefault="004A67CC" w:rsidP="004A67CC">
            <w:r>
              <w:t>Heading reported by the aircraft while on the surface uses magnetic north instead of true north.</w:t>
            </w:r>
          </w:p>
        </w:tc>
      </w:tr>
      <w:tr w:rsidR="004A67CC" w14:paraId="0FBB7D27" w14:textId="77777777" w:rsidTr="000E246E">
        <w:tc>
          <w:tcPr>
            <w:tcW w:w="470" w:type="dxa"/>
          </w:tcPr>
          <w:p w14:paraId="3B5D3CB4" w14:textId="77777777" w:rsidR="004A67CC" w:rsidRDefault="004A67CC" w:rsidP="004A67CC">
            <w:r>
              <w:t>12</w:t>
            </w:r>
          </w:p>
        </w:tc>
        <w:tc>
          <w:tcPr>
            <w:tcW w:w="3493" w:type="dxa"/>
          </w:tcPr>
          <w:p w14:paraId="02EE986A" w14:textId="77777777" w:rsidR="004A67CC" w:rsidRDefault="004A67CC" w:rsidP="004A67CC">
            <w:r>
              <w:t>IDENT</w:t>
            </w:r>
          </w:p>
        </w:tc>
        <w:tc>
          <w:tcPr>
            <w:tcW w:w="5955" w:type="dxa"/>
          </w:tcPr>
          <w:p w14:paraId="1659D7E1" w14:textId="77777777" w:rsidR="004A67CC" w:rsidRDefault="004A67CC" w:rsidP="004A67CC">
            <w:r>
              <w:t>The aircraft has its SPI (Special Position Identification) bits set in Mode A/C or Mode S messages. This indicates that the pilot has depressed the momentary IDENT switch on their transponder, most likely at the request of air traffic control.</w:t>
            </w:r>
          </w:p>
        </w:tc>
      </w:tr>
      <w:tr w:rsidR="00267AE2" w14:paraId="484B6533" w14:textId="77777777" w:rsidTr="000E246E">
        <w:tc>
          <w:tcPr>
            <w:tcW w:w="470" w:type="dxa"/>
          </w:tcPr>
          <w:p w14:paraId="26BD044E" w14:textId="77777777" w:rsidR="000C2F81" w:rsidRDefault="00755138" w:rsidP="004A67CC">
            <w:r>
              <w:t>13</w:t>
            </w:r>
          </w:p>
        </w:tc>
        <w:tc>
          <w:tcPr>
            <w:tcW w:w="3493" w:type="dxa"/>
          </w:tcPr>
          <w:p w14:paraId="3C5AF496" w14:textId="77777777" w:rsidR="000C2F81" w:rsidRDefault="00755138" w:rsidP="004A67CC">
            <w:r>
              <w:t>IS_UTC_COUPLED</w:t>
            </w:r>
          </w:p>
        </w:tc>
        <w:tc>
          <w:tcPr>
            <w:tcW w:w="5955" w:type="dxa"/>
          </w:tcPr>
          <w:p w14:paraId="0865E694" w14:textId="77777777" w:rsidR="000C2F81" w:rsidRDefault="00755138" w:rsidP="004A67CC">
            <w:r>
              <w:t>The aircraft is transmitting frames precisely aligned to the UTC second.</w:t>
            </w:r>
          </w:p>
        </w:tc>
      </w:tr>
      <w:tr w:rsidR="000F5AD2" w14:paraId="46963D34" w14:textId="77777777" w:rsidTr="000E246E">
        <w:tc>
          <w:tcPr>
            <w:tcW w:w="9918" w:type="dxa"/>
            <w:gridSpan w:val="3"/>
          </w:tcPr>
          <w:p w14:paraId="0F764087" w14:textId="77777777" w:rsidR="000F5AD2" w:rsidRDefault="000F5AD2" w:rsidP="004A67CC">
            <w:r>
              <w:t>14 Reserved</w:t>
            </w:r>
          </w:p>
        </w:tc>
      </w:tr>
      <w:tr w:rsidR="000F5AD2" w14:paraId="4BECB09A" w14:textId="77777777" w:rsidTr="000E246E">
        <w:tc>
          <w:tcPr>
            <w:tcW w:w="470" w:type="dxa"/>
          </w:tcPr>
          <w:p w14:paraId="0CB6DCA5" w14:textId="77777777" w:rsidR="000F5AD2" w:rsidRDefault="000F5AD2" w:rsidP="000F5AD2">
            <w:r>
              <w:t>15</w:t>
            </w:r>
          </w:p>
        </w:tc>
        <w:tc>
          <w:tcPr>
            <w:tcW w:w="3493" w:type="dxa"/>
          </w:tcPr>
          <w:p w14:paraId="5E3B56DE" w14:textId="77777777" w:rsidR="000F5AD2" w:rsidRDefault="000F5AD2" w:rsidP="000F5AD2">
            <w:r>
              <w:t>TCAS_RA</w:t>
            </w:r>
          </w:p>
        </w:tc>
        <w:tc>
          <w:tcPr>
            <w:tcW w:w="5955" w:type="dxa"/>
          </w:tcPr>
          <w:p w14:paraId="258073F1" w14:textId="77777777" w:rsidR="000F5AD2" w:rsidRDefault="000F5AD2" w:rsidP="000F5AD2">
            <w:r>
              <w:t>The aircraft has an active TCAS resolution advisory (i.e. the aircraft is warning the pilot to take action in order to avoid colliding with another aircraft).</w:t>
            </w:r>
          </w:p>
        </w:tc>
      </w:tr>
      <w:tr w:rsidR="000F5AD2" w14:paraId="781B2E71" w14:textId="77777777" w:rsidTr="000E246E">
        <w:tc>
          <w:tcPr>
            <w:tcW w:w="470" w:type="dxa"/>
          </w:tcPr>
          <w:p w14:paraId="523FEBCC" w14:textId="77777777" w:rsidR="000F5AD2" w:rsidRDefault="000F5AD2" w:rsidP="000F5AD2">
            <w:r>
              <w:t>16</w:t>
            </w:r>
          </w:p>
        </w:tc>
        <w:tc>
          <w:tcPr>
            <w:tcW w:w="3493" w:type="dxa"/>
          </w:tcPr>
          <w:p w14:paraId="7945C181" w14:textId="77777777" w:rsidR="000F5AD2" w:rsidRDefault="000F5AD2" w:rsidP="000F5AD2">
            <w:r>
              <w:t>RECEIVING_ATC_SERVICES</w:t>
            </w:r>
          </w:p>
        </w:tc>
        <w:tc>
          <w:tcPr>
            <w:tcW w:w="5955" w:type="dxa"/>
          </w:tcPr>
          <w:p w14:paraId="041D6E40" w14:textId="77777777" w:rsidR="000F5AD2" w:rsidRDefault="000F5AD2" w:rsidP="000F5AD2"/>
        </w:tc>
      </w:tr>
      <w:tr w:rsidR="000F5AD2" w14:paraId="13ACC398" w14:textId="77777777" w:rsidTr="000E246E">
        <w:tc>
          <w:tcPr>
            <w:tcW w:w="9918" w:type="dxa"/>
            <w:gridSpan w:val="3"/>
          </w:tcPr>
          <w:p w14:paraId="45D190CC" w14:textId="77777777" w:rsidR="000F5AD2" w:rsidRDefault="000F5AD2" w:rsidP="000F5AD2">
            <w:r>
              <w:t>17-22 Reserved</w:t>
            </w:r>
          </w:p>
        </w:tc>
      </w:tr>
      <w:tr w:rsidR="000F5AD2" w14:paraId="13EE54BA" w14:textId="77777777" w:rsidTr="000E246E">
        <w:tc>
          <w:tcPr>
            <w:tcW w:w="470" w:type="dxa"/>
          </w:tcPr>
          <w:p w14:paraId="65D85DC2" w14:textId="77777777" w:rsidR="000F5AD2" w:rsidRDefault="000F5AD2" w:rsidP="000F5AD2">
            <w:r>
              <w:t>23</w:t>
            </w:r>
          </w:p>
        </w:tc>
        <w:tc>
          <w:tcPr>
            <w:tcW w:w="3493" w:type="dxa"/>
          </w:tcPr>
          <w:p w14:paraId="3891B684" w14:textId="77777777" w:rsidR="000F5AD2" w:rsidRDefault="000F5AD2" w:rsidP="000F5AD2">
            <w:r>
              <w:t>UPDATED_BARO_ALTITUDE</w:t>
            </w:r>
          </w:p>
        </w:tc>
        <w:tc>
          <w:tcPr>
            <w:tcW w:w="5955" w:type="dxa"/>
          </w:tcPr>
          <w:p w14:paraId="4913B407" w14:textId="77777777" w:rsidR="000F5AD2" w:rsidRDefault="000F5AD2" w:rsidP="000F5AD2">
            <w:r>
              <w:t>Barometric altitude has been updated within the last reporting interval.</w:t>
            </w:r>
          </w:p>
        </w:tc>
      </w:tr>
      <w:tr w:rsidR="000F5AD2" w14:paraId="05C08FA2" w14:textId="77777777" w:rsidTr="000E246E">
        <w:tc>
          <w:tcPr>
            <w:tcW w:w="470" w:type="dxa"/>
          </w:tcPr>
          <w:p w14:paraId="3935116D" w14:textId="77777777" w:rsidR="000F5AD2" w:rsidRDefault="000F5AD2" w:rsidP="000F5AD2">
            <w:r>
              <w:t>24</w:t>
            </w:r>
          </w:p>
        </w:tc>
        <w:tc>
          <w:tcPr>
            <w:tcW w:w="3493" w:type="dxa"/>
          </w:tcPr>
          <w:p w14:paraId="43EA62BB" w14:textId="77777777" w:rsidR="000F5AD2" w:rsidRDefault="000F5AD2" w:rsidP="000F5AD2">
            <w:r>
              <w:t>UPDATED_GNSS_ALTITUDE</w:t>
            </w:r>
          </w:p>
        </w:tc>
        <w:tc>
          <w:tcPr>
            <w:tcW w:w="5955" w:type="dxa"/>
          </w:tcPr>
          <w:p w14:paraId="11DA7B80" w14:textId="77777777" w:rsidR="000F5AD2" w:rsidRDefault="000F5AD2" w:rsidP="000F5AD2">
            <w:r>
              <w:t>GNSS altitude has been updated within the last reporting interval.</w:t>
            </w:r>
          </w:p>
        </w:tc>
      </w:tr>
      <w:tr w:rsidR="000F5AD2" w14:paraId="61D01C28" w14:textId="77777777" w:rsidTr="000E246E">
        <w:tc>
          <w:tcPr>
            <w:tcW w:w="470" w:type="dxa"/>
          </w:tcPr>
          <w:p w14:paraId="4752DAD2" w14:textId="77777777" w:rsidR="000F5AD2" w:rsidRDefault="000F5AD2" w:rsidP="000F5AD2">
            <w:r>
              <w:t>25</w:t>
            </w:r>
          </w:p>
        </w:tc>
        <w:tc>
          <w:tcPr>
            <w:tcW w:w="3493" w:type="dxa"/>
          </w:tcPr>
          <w:p w14:paraId="50A18121" w14:textId="77777777" w:rsidR="000F5AD2" w:rsidRDefault="000F5AD2" w:rsidP="000F5AD2">
            <w:r>
              <w:t>UPDATED_POSITION</w:t>
            </w:r>
          </w:p>
        </w:tc>
        <w:tc>
          <w:tcPr>
            <w:tcW w:w="5955" w:type="dxa"/>
          </w:tcPr>
          <w:p w14:paraId="5EE3BCD5" w14:textId="77777777" w:rsidR="000F5AD2" w:rsidRDefault="000F5AD2" w:rsidP="000F5AD2">
            <w:r>
              <w:t>Position (latitude / longitude) has been updated within the last reporting interval.</w:t>
            </w:r>
          </w:p>
        </w:tc>
      </w:tr>
      <w:tr w:rsidR="000F5AD2" w14:paraId="7CDAB949" w14:textId="77777777" w:rsidTr="000E246E">
        <w:tc>
          <w:tcPr>
            <w:tcW w:w="470" w:type="dxa"/>
          </w:tcPr>
          <w:p w14:paraId="07D51023" w14:textId="77777777" w:rsidR="000F5AD2" w:rsidRDefault="000F5AD2" w:rsidP="000F5AD2">
            <w:r>
              <w:t>26</w:t>
            </w:r>
          </w:p>
        </w:tc>
        <w:tc>
          <w:tcPr>
            <w:tcW w:w="3493" w:type="dxa"/>
          </w:tcPr>
          <w:p w14:paraId="13D8CDE2" w14:textId="77777777" w:rsidR="000F5AD2" w:rsidRDefault="000F5AD2" w:rsidP="000F5AD2">
            <w:r>
              <w:t>UPDATED_DIRECTION</w:t>
            </w:r>
          </w:p>
        </w:tc>
        <w:tc>
          <w:tcPr>
            <w:tcW w:w="5955" w:type="dxa"/>
          </w:tcPr>
          <w:p w14:paraId="7F5F0F4B" w14:textId="77777777" w:rsidR="000F5AD2" w:rsidRDefault="000F5AD2" w:rsidP="000F5AD2">
            <w:r>
              <w:t>Direction has been updated within the last reporting interval.</w:t>
            </w:r>
          </w:p>
        </w:tc>
      </w:tr>
      <w:tr w:rsidR="000F5AD2" w14:paraId="1B758118" w14:textId="77777777" w:rsidTr="000E246E">
        <w:tc>
          <w:tcPr>
            <w:tcW w:w="470" w:type="dxa"/>
          </w:tcPr>
          <w:p w14:paraId="6E032E43" w14:textId="77777777" w:rsidR="000F5AD2" w:rsidRDefault="000F5AD2" w:rsidP="000F5AD2">
            <w:r>
              <w:t>27</w:t>
            </w:r>
          </w:p>
        </w:tc>
        <w:tc>
          <w:tcPr>
            <w:tcW w:w="3493" w:type="dxa"/>
          </w:tcPr>
          <w:p w14:paraId="0B12AD37" w14:textId="77777777" w:rsidR="000F5AD2" w:rsidRDefault="000F5AD2" w:rsidP="000F5AD2">
            <w:r>
              <w:t>UPDATED_HORIZONTAL_SPEED</w:t>
            </w:r>
          </w:p>
        </w:tc>
        <w:tc>
          <w:tcPr>
            <w:tcW w:w="5955" w:type="dxa"/>
          </w:tcPr>
          <w:p w14:paraId="668BC79B" w14:textId="77777777" w:rsidR="000F5AD2" w:rsidRDefault="000F5AD2" w:rsidP="000F5AD2">
            <w:r>
              <w:t>Horizontal velocity has been updated within the last reporting interval.</w:t>
            </w:r>
          </w:p>
        </w:tc>
      </w:tr>
      <w:tr w:rsidR="000F5AD2" w14:paraId="06CC60E1" w14:textId="77777777" w:rsidTr="000E246E">
        <w:tc>
          <w:tcPr>
            <w:tcW w:w="470" w:type="dxa"/>
          </w:tcPr>
          <w:p w14:paraId="05E62BE5" w14:textId="77777777" w:rsidR="000F5AD2" w:rsidRDefault="000F5AD2" w:rsidP="000F5AD2">
            <w:r>
              <w:t>28</w:t>
            </w:r>
          </w:p>
        </w:tc>
        <w:tc>
          <w:tcPr>
            <w:tcW w:w="3493" w:type="dxa"/>
          </w:tcPr>
          <w:p w14:paraId="6A2EB02E" w14:textId="77777777" w:rsidR="000F5AD2" w:rsidRDefault="000F5AD2" w:rsidP="000F5AD2">
            <w:r>
              <w:t>UPDATED_BARO_VERTICAL_RATE</w:t>
            </w:r>
          </w:p>
        </w:tc>
        <w:tc>
          <w:tcPr>
            <w:tcW w:w="5955" w:type="dxa"/>
          </w:tcPr>
          <w:p w14:paraId="1C29B333" w14:textId="77777777" w:rsidR="000F5AD2" w:rsidRDefault="000F5AD2" w:rsidP="000F5AD2">
            <w:r>
              <w:t>Barometric vertical velocity has been updated within the last reporting interval.</w:t>
            </w:r>
          </w:p>
        </w:tc>
      </w:tr>
      <w:tr w:rsidR="000F5AD2" w14:paraId="05BC4DBE" w14:textId="77777777" w:rsidTr="000E246E">
        <w:tc>
          <w:tcPr>
            <w:tcW w:w="470" w:type="dxa"/>
          </w:tcPr>
          <w:p w14:paraId="69AD57CD" w14:textId="77777777" w:rsidR="000F5AD2" w:rsidRDefault="000F5AD2" w:rsidP="000F5AD2">
            <w:r>
              <w:t>29</w:t>
            </w:r>
          </w:p>
        </w:tc>
        <w:tc>
          <w:tcPr>
            <w:tcW w:w="3493" w:type="dxa"/>
          </w:tcPr>
          <w:p w14:paraId="3A0E38ED" w14:textId="77777777" w:rsidR="000F5AD2" w:rsidRDefault="000F5AD2" w:rsidP="000F5AD2">
            <w:r>
              <w:t>UPDATED_GNSS_VERTICAL_RATE</w:t>
            </w:r>
          </w:p>
        </w:tc>
        <w:tc>
          <w:tcPr>
            <w:tcW w:w="5955" w:type="dxa"/>
          </w:tcPr>
          <w:p w14:paraId="4EAAB3B0" w14:textId="77777777" w:rsidR="000F5AD2" w:rsidRDefault="000F5AD2" w:rsidP="000F5AD2">
            <w:r>
              <w:t>GNSS vertical velocity has been updated within the last reporting interval.</w:t>
            </w:r>
          </w:p>
        </w:tc>
      </w:tr>
      <w:tr w:rsidR="000F5AD2" w14:paraId="0F84E335" w14:textId="77777777" w:rsidTr="000E246E">
        <w:tc>
          <w:tcPr>
            <w:tcW w:w="9918" w:type="dxa"/>
            <w:gridSpan w:val="3"/>
          </w:tcPr>
          <w:p w14:paraId="23FF2D98" w14:textId="77777777" w:rsidR="000F5AD2" w:rsidRDefault="000F5AD2" w:rsidP="000F5AD2">
            <w:r>
              <w:t>30-31 Reserved</w:t>
            </w:r>
          </w:p>
        </w:tc>
      </w:tr>
    </w:tbl>
    <w:p w14:paraId="780D2A90" w14:textId="77777777" w:rsidR="003E40BA" w:rsidRDefault="003E40BA" w:rsidP="003E40BA"/>
    <w:p w14:paraId="2C26CD00" w14:textId="77777777" w:rsidR="000F5AD2" w:rsidRDefault="000F5AD2" w:rsidP="004D23E5">
      <w:pPr>
        <w:pStyle w:val="Heading4"/>
        <w:numPr>
          <w:ilvl w:val="3"/>
          <w:numId w:val="4"/>
        </w:numPr>
      </w:pPr>
      <w:r>
        <w:lastRenderedPageBreak/>
        <w:t>UAT_EMERG Bitfield</w:t>
      </w:r>
    </w:p>
    <w:p w14:paraId="6793480C" w14:textId="77777777" w:rsidR="000F5AD2" w:rsidRPr="000F5AD2" w:rsidRDefault="000F5AD2" w:rsidP="000F5AD2">
      <w:r>
        <w:t>Contains the emergency / priority status reported by a UAT emitter.</w:t>
      </w:r>
    </w:p>
    <w:tbl>
      <w:tblPr>
        <w:tblStyle w:val="TableGrid"/>
        <w:tblW w:w="0" w:type="auto"/>
        <w:tblLook w:val="04A0" w:firstRow="1" w:lastRow="0" w:firstColumn="1" w:lastColumn="0" w:noHBand="0" w:noVBand="1"/>
      </w:tblPr>
      <w:tblGrid>
        <w:gridCol w:w="2178"/>
        <w:gridCol w:w="7200"/>
      </w:tblGrid>
      <w:tr w:rsidR="000F5AD2" w:rsidRPr="00D06650" w14:paraId="750DB499" w14:textId="77777777" w:rsidTr="000F5AD2">
        <w:tc>
          <w:tcPr>
            <w:tcW w:w="2178" w:type="dxa"/>
            <w:shd w:val="clear" w:color="auto" w:fill="DBDBDB" w:themeFill="accent6" w:themeFillTint="66"/>
          </w:tcPr>
          <w:p w14:paraId="183FE667" w14:textId="77777777" w:rsidR="000F5AD2" w:rsidRPr="00D06650" w:rsidRDefault="000F5AD2" w:rsidP="00164548">
            <w:pPr>
              <w:jc w:val="center"/>
              <w:rPr>
                <w:b/>
                <w:bCs/>
              </w:rPr>
            </w:pPr>
            <w:r>
              <w:rPr>
                <w:b/>
                <w:bCs/>
              </w:rPr>
              <w:t>UAT_EMERG Value</w:t>
            </w:r>
          </w:p>
        </w:tc>
        <w:tc>
          <w:tcPr>
            <w:tcW w:w="7200" w:type="dxa"/>
            <w:shd w:val="clear" w:color="auto" w:fill="DBDBDB" w:themeFill="accent6" w:themeFillTint="66"/>
          </w:tcPr>
          <w:p w14:paraId="6676C26D" w14:textId="77777777" w:rsidR="000F5AD2" w:rsidRPr="00D06650" w:rsidRDefault="000F5AD2" w:rsidP="00164548">
            <w:pPr>
              <w:jc w:val="center"/>
              <w:rPr>
                <w:b/>
                <w:bCs/>
              </w:rPr>
            </w:pPr>
            <w:r>
              <w:rPr>
                <w:b/>
                <w:bCs/>
              </w:rPr>
              <w:t>Meaning</w:t>
            </w:r>
          </w:p>
        </w:tc>
      </w:tr>
      <w:tr w:rsidR="000F5AD2" w14:paraId="1E8E98DF" w14:textId="77777777" w:rsidTr="000F5AD2">
        <w:tc>
          <w:tcPr>
            <w:tcW w:w="2178" w:type="dxa"/>
          </w:tcPr>
          <w:p w14:paraId="29D64C17" w14:textId="77777777" w:rsidR="000F5AD2" w:rsidRDefault="000F5AD2" w:rsidP="00164548">
            <w:pPr>
              <w:jc w:val="center"/>
            </w:pPr>
            <w:r>
              <w:t>0</w:t>
            </w:r>
          </w:p>
        </w:tc>
        <w:tc>
          <w:tcPr>
            <w:tcW w:w="7200" w:type="dxa"/>
          </w:tcPr>
          <w:p w14:paraId="1D31E799" w14:textId="77777777" w:rsidR="000F5AD2" w:rsidRDefault="000F5AD2" w:rsidP="00164548">
            <w:pPr>
              <w:jc w:val="center"/>
            </w:pPr>
            <w:r>
              <w:t>No emergency.</w:t>
            </w:r>
          </w:p>
        </w:tc>
      </w:tr>
      <w:tr w:rsidR="000F5AD2" w14:paraId="24B84291" w14:textId="77777777" w:rsidTr="000F5AD2">
        <w:tc>
          <w:tcPr>
            <w:tcW w:w="2178" w:type="dxa"/>
          </w:tcPr>
          <w:p w14:paraId="5F8B7701" w14:textId="77777777" w:rsidR="000F5AD2" w:rsidRDefault="000F5AD2" w:rsidP="00164548">
            <w:pPr>
              <w:jc w:val="center"/>
            </w:pPr>
            <w:r>
              <w:t>1</w:t>
            </w:r>
          </w:p>
        </w:tc>
        <w:tc>
          <w:tcPr>
            <w:tcW w:w="7200" w:type="dxa"/>
          </w:tcPr>
          <w:p w14:paraId="046152F5" w14:textId="77777777" w:rsidR="000F5AD2" w:rsidRDefault="000F5AD2" w:rsidP="00164548">
            <w:pPr>
              <w:jc w:val="center"/>
            </w:pPr>
            <w:r>
              <w:t>General emergency.</w:t>
            </w:r>
          </w:p>
        </w:tc>
      </w:tr>
      <w:tr w:rsidR="000F5AD2" w14:paraId="6832401F" w14:textId="77777777" w:rsidTr="000F5AD2">
        <w:tc>
          <w:tcPr>
            <w:tcW w:w="2178" w:type="dxa"/>
          </w:tcPr>
          <w:p w14:paraId="4BDE8C0B" w14:textId="77777777" w:rsidR="000F5AD2" w:rsidRDefault="000F5AD2" w:rsidP="00164548">
            <w:pPr>
              <w:jc w:val="center"/>
            </w:pPr>
            <w:r>
              <w:t>2</w:t>
            </w:r>
          </w:p>
        </w:tc>
        <w:tc>
          <w:tcPr>
            <w:tcW w:w="7200" w:type="dxa"/>
          </w:tcPr>
          <w:p w14:paraId="33AF53E5" w14:textId="77777777" w:rsidR="000F5AD2" w:rsidRDefault="000F5AD2" w:rsidP="00164548">
            <w:pPr>
              <w:jc w:val="center"/>
            </w:pPr>
            <w:r>
              <w:t>Lifeguard / medical emergency.</w:t>
            </w:r>
          </w:p>
        </w:tc>
      </w:tr>
      <w:tr w:rsidR="000F5AD2" w14:paraId="1798354C" w14:textId="77777777" w:rsidTr="000F5AD2">
        <w:tc>
          <w:tcPr>
            <w:tcW w:w="2178" w:type="dxa"/>
          </w:tcPr>
          <w:p w14:paraId="6AD2CD7C" w14:textId="77777777" w:rsidR="000F5AD2" w:rsidRDefault="000F5AD2" w:rsidP="00164548">
            <w:pPr>
              <w:jc w:val="center"/>
            </w:pPr>
            <w:r>
              <w:t>3</w:t>
            </w:r>
          </w:p>
        </w:tc>
        <w:tc>
          <w:tcPr>
            <w:tcW w:w="7200" w:type="dxa"/>
          </w:tcPr>
          <w:p w14:paraId="3422014A" w14:textId="77777777" w:rsidR="000F5AD2" w:rsidRDefault="000F5AD2" w:rsidP="00164548">
            <w:pPr>
              <w:jc w:val="center"/>
            </w:pPr>
            <w:r>
              <w:t>Minimum fuel.</w:t>
            </w:r>
          </w:p>
        </w:tc>
      </w:tr>
      <w:tr w:rsidR="000F5AD2" w14:paraId="512C261C" w14:textId="77777777" w:rsidTr="000F5AD2">
        <w:tc>
          <w:tcPr>
            <w:tcW w:w="2178" w:type="dxa"/>
          </w:tcPr>
          <w:p w14:paraId="45416E0A" w14:textId="77777777" w:rsidR="000F5AD2" w:rsidRDefault="000F5AD2" w:rsidP="00164548">
            <w:pPr>
              <w:jc w:val="center"/>
            </w:pPr>
            <w:r>
              <w:t>4</w:t>
            </w:r>
          </w:p>
        </w:tc>
        <w:tc>
          <w:tcPr>
            <w:tcW w:w="7200" w:type="dxa"/>
          </w:tcPr>
          <w:p w14:paraId="7A274FC5" w14:textId="77777777" w:rsidR="000F5AD2" w:rsidRDefault="000F5AD2" w:rsidP="00164548">
            <w:pPr>
              <w:jc w:val="center"/>
            </w:pPr>
            <w:r>
              <w:t>No communications.</w:t>
            </w:r>
          </w:p>
        </w:tc>
      </w:tr>
      <w:tr w:rsidR="000F5AD2" w14:paraId="49893CF5" w14:textId="77777777" w:rsidTr="000F5AD2">
        <w:tc>
          <w:tcPr>
            <w:tcW w:w="2178" w:type="dxa"/>
          </w:tcPr>
          <w:p w14:paraId="25BEEF71" w14:textId="77777777" w:rsidR="000F5AD2" w:rsidRDefault="000F5AD2" w:rsidP="00164548">
            <w:pPr>
              <w:jc w:val="center"/>
            </w:pPr>
            <w:r>
              <w:t>5</w:t>
            </w:r>
          </w:p>
        </w:tc>
        <w:tc>
          <w:tcPr>
            <w:tcW w:w="7200" w:type="dxa"/>
          </w:tcPr>
          <w:p w14:paraId="28F491C7" w14:textId="77777777" w:rsidR="000F5AD2" w:rsidRDefault="000F5AD2" w:rsidP="00164548">
            <w:pPr>
              <w:jc w:val="center"/>
            </w:pPr>
            <w:r>
              <w:t>Unlawful interference.</w:t>
            </w:r>
          </w:p>
        </w:tc>
      </w:tr>
      <w:tr w:rsidR="000F5AD2" w14:paraId="4A6EBD06" w14:textId="77777777" w:rsidTr="000F5AD2">
        <w:tc>
          <w:tcPr>
            <w:tcW w:w="2178" w:type="dxa"/>
          </w:tcPr>
          <w:p w14:paraId="30F46FA7" w14:textId="77777777" w:rsidR="000F5AD2" w:rsidRDefault="000F5AD2" w:rsidP="00164548">
            <w:pPr>
              <w:jc w:val="center"/>
            </w:pPr>
            <w:r>
              <w:t>6</w:t>
            </w:r>
          </w:p>
        </w:tc>
        <w:tc>
          <w:tcPr>
            <w:tcW w:w="7200" w:type="dxa"/>
          </w:tcPr>
          <w:p w14:paraId="2C6C1BAE" w14:textId="77777777" w:rsidR="000F5AD2" w:rsidRDefault="000F5AD2" w:rsidP="00164548">
            <w:pPr>
              <w:jc w:val="center"/>
            </w:pPr>
            <w:r>
              <w:t>Downed aircraft.</w:t>
            </w:r>
          </w:p>
        </w:tc>
      </w:tr>
      <w:tr w:rsidR="000F5AD2" w14:paraId="12D8227E" w14:textId="77777777" w:rsidTr="000F5AD2">
        <w:tc>
          <w:tcPr>
            <w:tcW w:w="2178" w:type="dxa"/>
          </w:tcPr>
          <w:p w14:paraId="15566EB7" w14:textId="77777777" w:rsidR="000F5AD2" w:rsidRDefault="000F5AD2" w:rsidP="00164548">
            <w:pPr>
              <w:jc w:val="center"/>
            </w:pPr>
            <w:r>
              <w:t>7</w:t>
            </w:r>
          </w:p>
        </w:tc>
        <w:tc>
          <w:tcPr>
            <w:tcW w:w="7200" w:type="dxa"/>
          </w:tcPr>
          <w:p w14:paraId="2FE22CA9" w14:textId="77777777" w:rsidR="000F5AD2" w:rsidRDefault="000F5AD2" w:rsidP="00164548">
            <w:pPr>
              <w:jc w:val="center"/>
            </w:pPr>
            <w:r>
              <w:t>Reserved.</w:t>
            </w:r>
          </w:p>
        </w:tc>
      </w:tr>
    </w:tbl>
    <w:p w14:paraId="08B0001D" w14:textId="77777777" w:rsidR="000F5AD2" w:rsidRDefault="000F5AD2" w:rsidP="00EF5FAA">
      <w:pPr>
        <w:pStyle w:val="Heading3"/>
      </w:pPr>
    </w:p>
    <w:p w14:paraId="6300FED2" w14:textId="77777777" w:rsidR="00937483" w:rsidRDefault="00C95BEA">
      <w:pPr>
        <w:pStyle w:val="Heading3"/>
        <w:numPr>
          <w:ilvl w:val="2"/>
          <w:numId w:val="4"/>
        </w:numPr>
      </w:pPr>
      <w:bookmarkStart w:id="74" w:name="_Toc230658089"/>
      <w:bookmarkStart w:id="75" w:name="_Toc237911234"/>
      <w:r>
        <w:t>Statistics Message</w:t>
      </w:r>
      <w:bookmarkEnd w:id="74"/>
      <w:bookmarkEnd w:id="75"/>
    </w:p>
    <w:p w14:paraId="383CB786" w14:textId="77777777" w:rsidR="00937483" w:rsidRPr="00937483" w:rsidRDefault="00937483" w:rsidP="00937483">
      <w:r w:rsidRPr="00937483">
        <w:t>This message contains some useful statistics</w:t>
      </w:r>
      <w:r w:rsidR="000D0F95">
        <w:t xml:space="preserve"> about ADSBee’s operational status</w:t>
      </w:r>
      <w:r w:rsidRPr="00937483">
        <w:t>. Format of that frame is shown below:</w:t>
      </w:r>
    </w:p>
    <w:p w14:paraId="0C59657A" w14:textId="77777777" w:rsidR="00937483" w:rsidRDefault="00937483" w:rsidP="00893FCA">
      <w:pPr>
        <w:pStyle w:val="code"/>
      </w:pPr>
      <w:r w:rsidRPr="00937483">
        <w:t>#S:</w:t>
      </w:r>
      <w:r w:rsidR="007E2AA0">
        <w:t>VERSION</w:t>
      </w:r>
      <w:r w:rsidR="000F5AD2">
        <w:t>,DPS</w:t>
      </w:r>
      <w:r w:rsidR="007E2AA0">
        <w:t>,</w:t>
      </w:r>
      <w:r w:rsidR="000F5AD2">
        <w:t>RAW_SFPS,SFPS,RAW_ESFPS,ESFPS,RAW_UATFPS,UATFPS</w:t>
      </w:r>
      <w:r w:rsidR="00F74C29">
        <w:t>,TSCAL,UPTIME,CRC</w:t>
      </w:r>
      <w:r w:rsidR="001F58BC">
        <w:t>\r\n</w:t>
      </w:r>
    </w:p>
    <w:p w14:paraId="5C96ABF8" w14:textId="77777777" w:rsidR="00893FCA" w:rsidRPr="00937483" w:rsidRDefault="00893FCA" w:rsidP="00893FCA"/>
    <w:tbl>
      <w:tblPr>
        <w:tblW w:w="109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818"/>
        <w:gridCol w:w="6030"/>
        <w:gridCol w:w="1440"/>
        <w:gridCol w:w="1620"/>
      </w:tblGrid>
      <w:tr w:rsidR="007055BF" w:rsidRPr="00937483" w14:paraId="5E05BDC3" w14:textId="77777777" w:rsidTr="00CC6793">
        <w:trPr>
          <w:trHeight w:val="296"/>
        </w:trPr>
        <w:tc>
          <w:tcPr>
            <w:tcW w:w="1818"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1B504135" w14:textId="77777777" w:rsidR="007055BF" w:rsidRPr="00937483" w:rsidRDefault="007055BF" w:rsidP="00C95BEA">
            <w:pPr>
              <w:spacing w:after="0"/>
            </w:pPr>
            <w:r>
              <w:rPr>
                <w:b/>
                <w:bCs/>
              </w:rPr>
              <w:t>Field</w:t>
            </w:r>
          </w:p>
        </w:tc>
        <w:tc>
          <w:tcPr>
            <w:tcW w:w="603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70E2483F" w14:textId="77777777" w:rsidR="007055BF" w:rsidRPr="00937483" w:rsidRDefault="007055BF" w:rsidP="00C95BEA">
            <w:pPr>
              <w:spacing w:after="0"/>
            </w:pPr>
            <w:r>
              <w:rPr>
                <w:b/>
                <w:bCs/>
              </w:rPr>
              <w:t>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FFCC01"/>
          </w:tcPr>
          <w:p w14:paraId="33FA895B" w14:textId="77777777" w:rsidR="007055BF" w:rsidRPr="00937483" w:rsidRDefault="007055BF" w:rsidP="00C95BEA">
            <w:pPr>
              <w:spacing w:after="0"/>
              <w:rPr>
                <w:b/>
                <w:bCs/>
              </w:rPr>
            </w:pPr>
            <w:r>
              <w:rPr>
                <w:b/>
                <w:bCs/>
              </w:rPr>
              <w:t>Format</w:t>
            </w:r>
          </w:p>
        </w:tc>
        <w:tc>
          <w:tcPr>
            <w:tcW w:w="1620" w:type="dxa"/>
            <w:tcBorders>
              <w:top w:val="single" w:sz="6" w:space="0" w:color="000000"/>
              <w:left w:val="single" w:sz="6" w:space="0" w:color="000000"/>
              <w:bottom w:val="single" w:sz="6" w:space="0" w:color="000000"/>
              <w:right w:val="single" w:sz="6" w:space="0" w:color="000000"/>
            </w:tcBorders>
            <w:shd w:val="clear" w:color="auto" w:fill="FFCC01"/>
            <w:vAlign w:val="center"/>
            <w:hideMark/>
          </w:tcPr>
          <w:p w14:paraId="2D743443" w14:textId="77777777" w:rsidR="007055BF" w:rsidRPr="00937483" w:rsidRDefault="007055BF" w:rsidP="00C95BEA">
            <w:pPr>
              <w:spacing w:after="0"/>
            </w:pPr>
            <w:r>
              <w:rPr>
                <w:b/>
                <w:bCs/>
              </w:rPr>
              <w:t>Example Value</w:t>
            </w:r>
          </w:p>
        </w:tc>
      </w:tr>
      <w:tr w:rsidR="007055BF" w:rsidRPr="00937483" w14:paraId="1575BB9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1D4DD05D" w14:textId="77777777" w:rsidR="007055BF" w:rsidRDefault="007055BF" w:rsidP="00C95BEA">
            <w:pPr>
              <w:spacing w:after="0"/>
            </w:pPr>
            <w:r>
              <w:t>#S</w:t>
            </w:r>
          </w:p>
        </w:tc>
        <w:tc>
          <w:tcPr>
            <w:tcW w:w="6030" w:type="dxa"/>
            <w:tcBorders>
              <w:top w:val="single" w:sz="6" w:space="0" w:color="000000"/>
              <w:left w:val="single" w:sz="6" w:space="0" w:color="000000"/>
              <w:bottom w:val="single" w:sz="6" w:space="0" w:color="000000"/>
              <w:right w:val="single" w:sz="6" w:space="0" w:color="000000"/>
            </w:tcBorders>
            <w:vAlign w:val="center"/>
          </w:tcPr>
          <w:p w14:paraId="4D3F3030" w14:textId="77777777" w:rsidR="007055BF" w:rsidRDefault="007055BF" w:rsidP="00C95BEA">
            <w:pPr>
              <w:spacing w:after="0"/>
            </w:pPr>
            <w:r>
              <w:t>Statistics message start indicator.</w:t>
            </w:r>
          </w:p>
        </w:tc>
        <w:tc>
          <w:tcPr>
            <w:tcW w:w="1440" w:type="dxa"/>
            <w:tcBorders>
              <w:top w:val="single" w:sz="6" w:space="0" w:color="000000"/>
              <w:left w:val="single" w:sz="6" w:space="0" w:color="000000"/>
              <w:bottom w:val="single" w:sz="6" w:space="0" w:color="000000"/>
              <w:right w:val="single" w:sz="6" w:space="0" w:color="000000"/>
            </w:tcBorders>
          </w:tcPr>
          <w:p w14:paraId="0C288851" w14:textId="77777777" w:rsidR="007055BF" w:rsidRDefault="007055BF" w:rsidP="00C95BEA">
            <w:pPr>
              <w:spacing w:after="0"/>
            </w:pPr>
          </w:p>
        </w:tc>
        <w:tc>
          <w:tcPr>
            <w:tcW w:w="1620" w:type="dxa"/>
            <w:tcBorders>
              <w:top w:val="single" w:sz="6" w:space="0" w:color="000000"/>
              <w:left w:val="single" w:sz="6" w:space="0" w:color="000000"/>
              <w:bottom w:val="single" w:sz="6" w:space="0" w:color="000000"/>
              <w:right w:val="single" w:sz="6" w:space="0" w:color="000000"/>
            </w:tcBorders>
            <w:vAlign w:val="center"/>
          </w:tcPr>
          <w:p w14:paraId="0A024DF7" w14:textId="77777777" w:rsidR="007055BF" w:rsidRDefault="007055BF" w:rsidP="00C95BEA">
            <w:pPr>
              <w:spacing w:after="0"/>
            </w:pPr>
          </w:p>
        </w:tc>
      </w:tr>
      <w:tr w:rsidR="007055BF" w:rsidRPr="00937483" w14:paraId="5E74BBD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60AA9F44" w14:textId="77777777" w:rsidR="007055BF" w:rsidRDefault="007055BF" w:rsidP="00C95BEA">
            <w:pPr>
              <w:spacing w:after="0"/>
            </w:pPr>
            <w:r>
              <w:t>VERSION</w:t>
            </w:r>
          </w:p>
        </w:tc>
        <w:tc>
          <w:tcPr>
            <w:tcW w:w="6030" w:type="dxa"/>
            <w:tcBorders>
              <w:top w:val="single" w:sz="6" w:space="0" w:color="000000"/>
              <w:left w:val="single" w:sz="6" w:space="0" w:color="000000"/>
              <w:bottom w:val="single" w:sz="6" w:space="0" w:color="000000"/>
              <w:right w:val="single" w:sz="6" w:space="0" w:color="000000"/>
            </w:tcBorders>
            <w:vAlign w:val="center"/>
          </w:tcPr>
          <w:p w14:paraId="0CACE6DF" w14:textId="77777777" w:rsidR="007055BF" w:rsidRDefault="007055BF" w:rsidP="00C95BEA">
            <w:pPr>
              <w:spacing w:after="0"/>
            </w:pPr>
            <w:r>
              <w:t>Version of the CSBee protocol being used.</w:t>
            </w:r>
          </w:p>
        </w:tc>
        <w:tc>
          <w:tcPr>
            <w:tcW w:w="1440" w:type="dxa"/>
            <w:tcBorders>
              <w:top w:val="single" w:sz="6" w:space="0" w:color="000000"/>
              <w:left w:val="single" w:sz="6" w:space="0" w:color="000000"/>
              <w:bottom w:val="single" w:sz="6" w:space="0" w:color="000000"/>
              <w:right w:val="single" w:sz="6" w:space="0" w:color="000000"/>
            </w:tcBorders>
          </w:tcPr>
          <w:p w14:paraId="6021B374"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07EE5D0F" w14:textId="77777777" w:rsidR="007055BF" w:rsidRDefault="00755138" w:rsidP="00C95BEA">
            <w:pPr>
              <w:spacing w:after="0"/>
            </w:pPr>
            <w:r>
              <w:t>3</w:t>
            </w:r>
          </w:p>
        </w:tc>
      </w:tr>
      <w:tr w:rsidR="007055BF" w:rsidRPr="00937483" w14:paraId="291FB883"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3F5764E6" w14:textId="77777777" w:rsidR="007055BF" w:rsidRPr="00937483" w:rsidRDefault="00CB21B0" w:rsidP="00C95BEA">
            <w:pPr>
              <w:spacing w:after="0"/>
            </w:pPr>
            <w:r>
              <w:t>S</w:t>
            </w:r>
            <w:r w:rsidR="007055BF">
              <w:t>DPS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6C6A911" w14:textId="77777777" w:rsidR="007055BF" w:rsidRPr="00937483" w:rsidRDefault="007055BF" w:rsidP="00C95BEA">
            <w:pPr>
              <w:spacing w:after="0"/>
            </w:pPr>
            <w:r>
              <w:t xml:space="preserve">Number of attempted </w:t>
            </w:r>
            <w:r w:rsidR="00CB21B0">
              <w:t xml:space="preserve">Mode S </w:t>
            </w:r>
            <w:r>
              <w:t>demodulations in the last second.</w:t>
            </w:r>
          </w:p>
        </w:tc>
        <w:tc>
          <w:tcPr>
            <w:tcW w:w="1440" w:type="dxa"/>
            <w:tcBorders>
              <w:top w:val="single" w:sz="6" w:space="0" w:color="000000"/>
              <w:left w:val="single" w:sz="6" w:space="0" w:color="000000"/>
              <w:bottom w:val="single" w:sz="6" w:space="0" w:color="000000"/>
              <w:right w:val="single" w:sz="6" w:space="0" w:color="000000"/>
            </w:tcBorders>
          </w:tcPr>
          <w:p w14:paraId="5E50BF06" w14:textId="77777777" w:rsidR="007055BF" w:rsidRDefault="007055BF" w:rsidP="00C95BEA">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ABD3ED1" w14:textId="77777777" w:rsidR="007055BF" w:rsidRPr="00937483" w:rsidRDefault="007055BF" w:rsidP="00C95BEA">
            <w:pPr>
              <w:spacing w:after="0"/>
            </w:pPr>
            <w:r>
              <w:t>106</w:t>
            </w:r>
          </w:p>
        </w:tc>
      </w:tr>
      <w:tr w:rsidR="007055BF" w:rsidRPr="00937483" w14:paraId="416AFD0A"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40F6323C" w14:textId="77777777" w:rsidR="007055BF" w:rsidRDefault="007055BF" w:rsidP="004F4403">
            <w:pPr>
              <w:spacing w:after="0"/>
            </w:pPr>
            <w:r>
              <w:t>RAW_SFPS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3FF20DED" w14:textId="77777777" w:rsidR="007055BF" w:rsidRPr="00937483" w:rsidRDefault="007055BF" w:rsidP="004F4403">
            <w:pPr>
              <w:spacing w:after="0"/>
            </w:pPr>
            <w:r>
              <w:t>Number of squitter (56-bit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440D06AD"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42C602EC" w14:textId="77777777" w:rsidR="007055BF" w:rsidRDefault="007055BF" w:rsidP="004F4403">
            <w:pPr>
              <w:spacing w:after="0"/>
            </w:pPr>
            <w:r>
              <w:t>150</w:t>
            </w:r>
          </w:p>
        </w:tc>
      </w:tr>
      <w:tr w:rsidR="007055BF" w:rsidRPr="00937483" w14:paraId="40CD8AC8" w14:textId="77777777" w:rsidTr="007055BF">
        <w:trPr>
          <w:trHeight w:val="591"/>
        </w:trPr>
        <w:tc>
          <w:tcPr>
            <w:tcW w:w="1818" w:type="dxa"/>
            <w:tcBorders>
              <w:top w:val="single" w:sz="6" w:space="0" w:color="000000"/>
              <w:left w:val="single" w:sz="6" w:space="0" w:color="000000"/>
              <w:bottom w:val="single" w:sz="6" w:space="0" w:color="000000"/>
              <w:right w:val="single" w:sz="6" w:space="0" w:color="000000"/>
            </w:tcBorders>
            <w:vAlign w:val="center"/>
          </w:tcPr>
          <w:p w14:paraId="407A324A" w14:textId="77777777" w:rsidR="007055BF" w:rsidRDefault="007055BF" w:rsidP="004F4403">
            <w:pPr>
              <w:spacing w:after="0"/>
            </w:pPr>
            <w:r>
              <w:t>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tcPr>
          <w:p w14:paraId="2AE80991" w14:textId="77777777" w:rsidR="007055BF" w:rsidRDefault="007055BF" w:rsidP="004F4403">
            <w:pPr>
              <w:spacing w:after="0"/>
            </w:pPr>
            <w:r w:rsidRPr="00937483">
              <w:t xml:space="preserve">Number of </w:t>
            </w:r>
            <w:r>
              <w:t>valid squitter (56-bit Mode S) frames</w:t>
            </w:r>
            <w:r w:rsidRPr="00937483">
              <w:t xml:space="preserve"> received in</w:t>
            </w:r>
            <w:r>
              <w:t xml:space="preserve"> the</w:t>
            </w:r>
            <w:r w:rsidRPr="00937483">
              <w:t xml:space="preserve"> last second</w:t>
            </w:r>
            <w:r>
              <w:t>.</w:t>
            </w:r>
          </w:p>
        </w:tc>
        <w:tc>
          <w:tcPr>
            <w:tcW w:w="1440" w:type="dxa"/>
            <w:tcBorders>
              <w:top w:val="single" w:sz="6" w:space="0" w:color="000000"/>
              <w:left w:val="single" w:sz="6" w:space="0" w:color="000000"/>
              <w:bottom w:val="single" w:sz="6" w:space="0" w:color="000000"/>
              <w:right w:val="single" w:sz="6" w:space="0" w:color="000000"/>
            </w:tcBorders>
          </w:tcPr>
          <w:p w14:paraId="22C3BA7F" w14:textId="77777777" w:rsidR="007055BF"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49D6642A" w14:textId="77777777" w:rsidR="007055BF" w:rsidRPr="00937483" w:rsidRDefault="007055BF" w:rsidP="004F4403">
            <w:pPr>
              <w:spacing w:after="0"/>
            </w:pPr>
            <w:r>
              <w:t>20</w:t>
            </w:r>
          </w:p>
        </w:tc>
      </w:tr>
      <w:tr w:rsidR="007055BF" w:rsidRPr="00937483" w14:paraId="26C71B12" w14:textId="77777777" w:rsidTr="007055BF">
        <w:trPr>
          <w:trHeight w:val="580"/>
        </w:trPr>
        <w:tc>
          <w:tcPr>
            <w:tcW w:w="1818" w:type="dxa"/>
            <w:tcBorders>
              <w:top w:val="single" w:sz="6" w:space="0" w:color="000000"/>
              <w:left w:val="single" w:sz="6" w:space="0" w:color="000000"/>
              <w:bottom w:val="single" w:sz="6" w:space="0" w:color="000000"/>
              <w:right w:val="single" w:sz="6" w:space="0" w:color="000000"/>
            </w:tcBorders>
            <w:vAlign w:val="center"/>
          </w:tcPr>
          <w:p w14:paraId="2851E73C" w14:textId="77777777" w:rsidR="007055BF" w:rsidRDefault="007055BF" w:rsidP="004F4403">
            <w:pPr>
              <w:spacing w:after="0"/>
            </w:pPr>
            <w:r>
              <w:t>RAW_ESFPS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6920B4B2" w14:textId="77777777" w:rsidR="007055BF" w:rsidRDefault="007055BF" w:rsidP="004F4403">
            <w:pPr>
              <w:spacing w:after="0"/>
            </w:pPr>
            <w:r>
              <w:t>Number of extended squitter (112-bit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26C110F1"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7B3C631" w14:textId="77777777" w:rsidR="007055BF" w:rsidRPr="00937483" w:rsidRDefault="007055BF" w:rsidP="004F4403">
            <w:pPr>
              <w:spacing w:after="0"/>
            </w:pPr>
            <w:r>
              <w:t>15</w:t>
            </w:r>
          </w:p>
        </w:tc>
      </w:tr>
      <w:tr w:rsidR="007055BF" w:rsidRPr="00937483" w14:paraId="640ABE8A"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3F665024" w14:textId="77777777" w:rsidR="007055BF" w:rsidRPr="00937483" w:rsidRDefault="007055BF" w:rsidP="004F4403">
            <w:pPr>
              <w:spacing w:after="0"/>
            </w:pPr>
            <w:r>
              <w:t>ES</w:t>
            </w:r>
            <w:r w:rsidRPr="00937483">
              <w:t xml:space="preserve">FPS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31D3D4F" w14:textId="77777777" w:rsidR="007055BF" w:rsidRPr="00937483" w:rsidRDefault="007055BF" w:rsidP="004F4403">
            <w:pPr>
              <w:spacing w:after="0"/>
            </w:pPr>
            <w:r>
              <w:t>Number of valid Mode S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23C5DD70"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78CCCE14" w14:textId="77777777" w:rsidR="007055BF" w:rsidRPr="00937483" w:rsidRDefault="007055BF" w:rsidP="004F4403">
            <w:pPr>
              <w:spacing w:after="0"/>
            </w:pPr>
            <w:r w:rsidRPr="00937483">
              <w:t>3</w:t>
            </w:r>
          </w:p>
        </w:tc>
      </w:tr>
      <w:tr w:rsidR="007055BF" w:rsidRPr="00937483" w14:paraId="7C1C9318"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0B3C95EB" w14:textId="77777777" w:rsidR="007055BF" w:rsidRDefault="007055BF" w:rsidP="004F4403">
            <w:pPr>
              <w:spacing w:after="0"/>
            </w:pPr>
            <w:r>
              <w:t>RAW_UATFPS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2E500D6C" w14:textId="77777777" w:rsidR="007055BF" w:rsidRDefault="007055BF" w:rsidP="004F4403">
            <w:pPr>
              <w:spacing w:after="0"/>
            </w:pPr>
            <w:r>
              <w:t>Number of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01FB2CA"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6B1ABEF4" w14:textId="77777777" w:rsidR="007055BF" w:rsidRPr="00937483" w:rsidRDefault="007055BF" w:rsidP="004F4403">
            <w:pPr>
              <w:spacing w:after="0"/>
            </w:pPr>
            <w:r>
              <w:t>5</w:t>
            </w:r>
          </w:p>
        </w:tc>
      </w:tr>
      <w:tr w:rsidR="007055BF" w:rsidRPr="00937483" w14:paraId="75A4BB1C"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6F43F4AE" w14:textId="77777777" w:rsidR="007055BF" w:rsidRDefault="007055BF" w:rsidP="004F4403">
            <w:pPr>
              <w:spacing w:after="0"/>
            </w:pPr>
            <w:r>
              <w:t>UATFPS</w:t>
            </w:r>
          </w:p>
        </w:tc>
        <w:tc>
          <w:tcPr>
            <w:tcW w:w="6030" w:type="dxa"/>
            <w:tcBorders>
              <w:top w:val="single" w:sz="6" w:space="0" w:color="000000"/>
              <w:left w:val="single" w:sz="6" w:space="0" w:color="000000"/>
              <w:bottom w:val="single" w:sz="6" w:space="0" w:color="000000"/>
              <w:right w:val="single" w:sz="6" w:space="0" w:color="000000"/>
            </w:tcBorders>
            <w:vAlign w:val="center"/>
          </w:tcPr>
          <w:p w14:paraId="1D0EA5E2" w14:textId="77777777" w:rsidR="007055BF" w:rsidRDefault="007055BF" w:rsidP="004F4403">
            <w:pPr>
              <w:spacing w:after="0"/>
            </w:pPr>
            <w:r>
              <w:t>Number of valid UAT frames received in the last second.</w:t>
            </w:r>
          </w:p>
        </w:tc>
        <w:tc>
          <w:tcPr>
            <w:tcW w:w="1440" w:type="dxa"/>
            <w:tcBorders>
              <w:top w:val="single" w:sz="6" w:space="0" w:color="000000"/>
              <w:left w:val="single" w:sz="6" w:space="0" w:color="000000"/>
              <w:bottom w:val="single" w:sz="6" w:space="0" w:color="000000"/>
              <w:right w:val="single" w:sz="6" w:space="0" w:color="000000"/>
            </w:tcBorders>
          </w:tcPr>
          <w:p w14:paraId="55FE8D84"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2187E68F" w14:textId="77777777" w:rsidR="007055BF" w:rsidRPr="00937483" w:rsidRDefault="007055BF" w:rsidP="004F4403">
            <w:pPr>
              <w:spacing w:after="0"/>
            </w:pPr>
            <w:r>
              <w:t>4</w:t>
            </w:r>
          </w:p>
        </w:tc>
      </w:tr>
      <w:tr w:rsidR="007055BF" w:rsidRPr="00937483" w14:paraId="3F0D2E52"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tcPr>
          <w:p w14:paraId="4BAB2618" w14:textId="77777777" w:rsidR="007055BF" w:rsidRDefault="007055BF" w:rsidP="004F4403">
            <w:pPr>
              <w:spacing w:after="0"/>
            </w:pPr>
            <w:r>
              <w:t>NUM_AIRCRAFT</w:t>
            </w:r>
          </w:p>
        </w:tc>
        <w:tc>
          <w:tcPr>
            <w:tcW w:w="6030" w:type="dxa"/>
            <w:tcBorders>
              <w:top w:val="single" w:sz="6" w:space="0" w:color="000000"/>
              <w:left w:val="single" w:sz="6" w:space="0" w:color="000000"/>
              <w:bottom w:val="single" w:sz="6" w:space="0" w:color="000000"/>
              <w:right w:val="single" w:sz="6" w:space="0" w:color="000000"/>
            </w:tcBorders>
            <w:vAlign w:val="center"/>
          </w:tcPr>
          <w:p w14:paraId="7FE14965" w14:textId="77777777" w:rsidR="007055BF" w:rsidRDefault="007055BF" w:rsidP="004F4403">
            <w:pPr>
              <w:spacing w:after="0"/>
            </w:pPr>
            <w:r>
              <w:t>Number of aircraft tracked in the last second.</w:t>
            </w:r>
          </w:p>
        </w:tc>
        <w:tc>
          <w:tcPr>
            <w:tcW w:w="1440" w:type="dxa"/>
            <w:tcBorders>
              <w:top w:val="single" w:sz="6" w:space="0" w:color="000000"/>
              <w:left w:val="single" w:sz="6" w:space="0" w:color="000000"/>
              <w:bottom w:val="single" w:sz="6" w:space="0" w:color="000000"/>
              <w:right w:val="single" w:sz="6" w:space="0" w:color="000000"/>
            </w:tcBorders>
          </w:tcPr>
          <w:p w14:paraId="00C9B05D"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tcPr>
          <w:p w14:paraId="547F9F40" w14:textId="77777777" w:rsidR="007055BF" w:rsidRPr="00937483" w:rsidRDefault="007055BF" w:rsidP="004F4403">
            <w:pPr>
              <w:spacing w:after="0"/>
            </w:pPr>
            <w:r>
              <w:t>20</w:t>
            </w:r>
          </w:p>
        </w:tc>
      </w:tr>
      <w:tr w:rsidR="007055BF" w:rsidRPr="00937483" w14:paraId="4B1D13D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77B6DD72" w14:textId="77777777" w:rsidR="007055BF" w:rsidRPr="00937483" w:rsidRDefault="007055BF" w:rsidP="004F4403">
            <w:pPr>
              <w:spacing w:after="0"/>
            </w:pPr>
            <w:r w:rsidRPr="00937483">
              <w:t xml:space="preserve">TSCAL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3D5A6091" w14:textId="77777777" w:rsidR="007055BF" w:rsidRPr="00937483" w:rsidRDefault="007055BF" w:rsidP="004F4403">
            <w:pPr>
              <w:spacing w:after="0"/>
            </w:pPr>
            <w:r w:rsidRPr="00937483">
              <w:t xml:space="preserve">Calibration value for TS field in raw frames </w:t>
            </w:r>
          </w:p>
        </w:tc>
        <w:tc>
          <w:tcPr>
            <w:tcW w:w="1440" w:type="dxa"/>
            <w:tcBorders>
              <w:top w:val="single" w:sz="6" w:space="0" w:color="000000"/>
              <w:left w:val="single" w:sz="6" w:space="0" w:color="000000"/>
              <w:bottom w:val="single" w:sz="6" w:space="0" w:color="000000"/>
              <w:right w:val="single" w:sz="6" w:space="0" w:color="000000"/>
            </w:tcBorders>
          </w:tcPr>
          <w:p w14:paraId="4F3761C8"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1AAF1DF6" w14:textId="77777777" w:rsidR="007055BF" w:rsidRPr="00937483" w:rsidRDefault="007055BF" w:rsidP="004F4403">
            <w:pPr>
              <w:spacing w:after="0"/>
            </w:pPr>
            <w:r w:rsidRPr="00937483">
              <w:t>13999415</w:t>
            </w:r>
          </w:p>
        </w:tc>
      </w:tr>
      <w:tr w:rsidR="007055BF" w:rsidRPr="00937483" w14:paraId="0F229989"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358F4F7D" w14:textId="77777777" w:rsidR="007055BF" w:rsidRPr="00937483" w:rsidRDefault="007055BF" w:rsidP="004F4403">
            <w:pPr>
              <w:spacing w:after="0"/>
            </w:pPr>
            <w:r w:rsidRPr="00937483">
              <w:t xml:space="preserve">UPTIME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55E93837" w14:textId="77777777" w:rsidR="007055BF" w:rsidRPr="00937483" w:rsidRDefault="007055BF" w:rsidP="004F4403">
            <w:pPr>
              <w:spacing w:after="0"/>
            </w:pPr>
            <w:r>
              <w:t>Receiver uptime, in seconds.</w:t>
            </w:r>
          </w:p>
        </w:tc>
        <w:tc>
          <w:tcPr>
            <w:tcW w:w="1440" w:type="dxa"/>
            <w:tcBorders>
              <w:top w:val="single" w:sz="6" w:space="0" w:color="000000"/>
              <w:left w:val="single" w:sz="6" w:space="0" w:color="000000"/>
              <w:bottom w:val="single" w:sz="6" w:space="0" w:color="000000"/>
              <w:right w:val="single" w:sz="6" w:space="0" w:color="000000"/>
            </w:tcBorders>
          </w:tcPr>
          <w:p w14:paraId="6F1E6C98" w14:textId="77777777" w:rsidR="007055BF" w:rsidRPr="00937483" w:rsidRDefault="007055BF" w:rsidP="004F4403">
            <w:pPr>
              <w:spacing w:after="0"/>
            </w:pPr>
            <w:r>
              <w:t>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7D390285" w14:textId="77777777" w:rsidR="007055BF" w:rsidRPr="00937483" w:rsidRDefault="007055BF" w:rsidP="004F4403">
            <w:pPr>
              <w:spacing w:after="0"/>
            </w:pPr>
            <w:r w:rsidRPr="00937483">
              <w:t>134</w:t>
            </w:r>
            <w:r>
              <w:t>56</w:t>
            </w:r>
          </w:p>
        </w:tc>
      </w:tr>
      <w:tr w:rsidR="007055BF" w:rsidRPr="00937483" w14:paraId="1A591616" w14:textId="77777777" w:rsidTr="007055BF">
        <w:trPr>
          <w:trHeight w:val="296"/>
        </w:trPr>
        <w:tc>
          <w:tcPr>
            <w:tcW w:w="1818" w:type="dxa"/>
            <w:tcBorders>
              <w:top w:val="single" w:sz="6" w:space="0" w:color="000000"/>
              <w:left w:val="single" w:sz="6" w:space="0" w:color="000000"/>
              <w:bottom w:val="single" w:sz="6" w:space="0" w:color="000000"/>
              <w:right w:val="single" w:sz="6" w:space="0" w:color="000000"/>
            </w:tcBorders>
            <w:vAlign w:val="center"/>
            <w:hideMark/>
          </w:tcPr>
          <w:p w14:paraId="3D68E1EE" w14:textId="77777777" w:rsidR="007055BF" w:rsidRPr="00937483" w:rsidRDefault="007055BF" w:rsidP="004F4403">
            <w:pPr>
              <w:spacing w:after="0"/>
            </w:pPr>
            <w:r w:rsidRPr="00937483">
              <w:t xml:space="preserve">CRC </w:t>
            </w:r>
          </w:p>
        </w:tc>
        <w:tc>
          <w:tcPr>
            <w:tcW w:w="6030" w:type="dxa"/>
            <w:tcBorders>
              <w:top w:val="single" w:sz="6" w:space="0" w:color="000000"/>
              <w:left w:val="single" w:sz="6" w:space="0" w:color="000000"/>
              <w:bottom w:val="single" w:sz="6" w:space="0" w:color="000000"/>
              <w:right w:val="single" w:sz="6" w:space="0" w:color="000000"/>
            </w:tcBorders>
            <w:vAlign w:val="center"/>
            <w:hideMark/>
          </w:tcPr>
          <w:p w14:paraId="7BB03409" w14:textId="553A9237" w:rsidR="007055BF" w:rsidRPr="00937483" w:rsidRDefault="007055BF" w:rsidP="004F4403">
            <w:pPr>
              <w:spacing w:after="0"/>
            </w:pPr>
            <w:r w:rsidRPr="00937483">
              <w:t>CRC16 (described in</w:t>
            </w:r>
            <w:r>
              <w:t xml:space="preserve"> </w:t>
            </w:r>
            <w:r>
              <w:fldChar w:fldCharType="begin"/>
            </w:r>
            <w:r>
              <w:instrText xml:space="preserve"> REF _Ref176041344 \r \h  \* MERGEFORMAT </w:instrText>
            </w:r>
            <w:r>
              <w:fldChar w:fldCharType="separate"/>
            </w:r>
            <w:r w:rsidR="00D55B71">
              <w:t>4.1.4.1</w:t>
            </w:r>
            <w:r>
              <w:fldChar w:fldCharType="end"/>
            </w:r>
            <w:r>
              <w:t>).</w:t>
            </w:r>
            <w:r w:rsidRPr="00937483">
              <w:t xml:space="preserve"> </w:t>
            </w:r>
          </w:p>
        </w:tc>
        <w:tc>
          <w:tcPr>
            <w:tcW w:w="1440" w:type="dxa"/>
            <w:tcBorders>
              <w:top w:val="single" w:sz="6" w:space="0" w:color="000000"/>
              <w:left w:val="single" w:sz="6" w:space="0" w:color="000000"/>
              <w:bottom w:val="single" w:sz="6" w:space="0" w:color="000000"/>
              <w:right w:val="single" w:sz="6" w:space="0" w:color="000000"/>
            </w:tcBorders>
          </w:tcPr>
          <w:p w14:paraId="31C92F89" w14:textId="77777777" w:rsidR="007055BF" w:rsidRPr="00937483" w:rsidRDefault="007055BF" w:rsidP="004F4403">
            <w:pPr>
              <w:spacing w:after="0"/>
            </w:pPr>
            <w:r>
              <w:t>Hex Integer</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0E3174C3" w14:textId="77777777" w:rsidR="007055BF" w:rsidRPr="00937483" w:rsidRDefault="007055BF" w:rsidP="004F4403">
            <w:pPr>
              <w:spacing w:after="0"/>
            </w:pPr>
            <w:r w:rsidRPr="00937483">
              <w:t>2D3E</w:t>
            </w:r>
          </w:p>
        </w:tc>
      </w:tr>
    </w:tbl>
    <w:p w14:paraId="66B11B23" w14:textId="77777777" w:rsidR="00FA5ABC" w:rsidRDefault="00FA5ABC"/>
    <w:p w14:paraId="336B030E" w14:textId="77777777" w:rsidR="00FA5ABC" w:rsidRPr="00FA5ABC" w:rsidRDefault="00FA5ABC">
      <w:pPr>
        <w:pStyle w:val="Heading4"/>
        <w:numPr>
          <w:ilvl w:val="3"/>
          <w:numId w:val="4"/>
        </w:numPr>
        <w:rPr>
          <w:rFonts w:asciiTheme="majorHAnsi" w:hAnsiTheme="majorHAnsi"/>
          <w:color w:val="008139" w:themeColor="accent1" w:themeShade="BF"/>
          <w:sz w:val="26"/>
          <w:szCs w:val="26"/>
        </w:rPr>
      </w:pPr>
      <w:bookmarkStart w:id="76" w:name="_Ref176041344"/>
      <w:r>
        <w:t>CRC Field</w:t>
      </w:r>
      <w:bookmarkEnd w:id="76"/>
    </w:p>
    <w:p w14:paraId="2B60F4CC" w14:textId="28B5F618" w:rsidR="00C96409" w:rsidRPr="00C96409" w:rsidRDefault="00FA5ABC">
      <w:pPr>
        <w:rPr>
          <w:rFonts w:asciiTheme="majorHAnsi" w:hAnsiTheme="majorHAnsi"/>
          <w:color w:val="008139" w:themeColor="accent1" w:themeShade="BF"/>
          <w:sz w:val="26"/>
          <w:szCs w:val="26"/>
        </w:rPr>
      </w:pPr>
      <w:r>
        <w:t xml:space="preserve">See </w:t>
      </w:r>
      <w:r>
        <w:fldChar w:fldCharType="begin"/>
      </w:r>
      <w:r>
        <w:instrText xml:space="preserve"> REF _Ref176041315 \r \h </w:instrText>
      </w:r>
      <w:r>
        <w:fldChar w:fldCharType="separate"/>
      </w:r>
      <w:r w:rsidR="00D55B71">
        <w:t>4.1.2.6</w:t>
      </w:r>
      <w:r>
        <w:fldChar w:fldCharType="end"/>
      </w:r>
      <w:r>
        <w:t>.</w:t>
      </w:r>
      <w:r w:rsidR="005C2B6E">
        <w:br w:type="page"/>
      </w:r>
    </w:p>
    <w:p w14:paraId="419BFF3D" w14:textId="77777777" w:rsidR="00C96409" w:rsidRDefault="00C96409">
      <w:pPr>
        <w:pStyle w:val="Heading2"/>
        <w:numPr>
          <w:ilvl w:val="1"/>
          <w:numId w:val="4"/>
        </w:numPr>
      </w:pPr>
      <w:bookmarkStart w:id="77" w:name="_Toc230658090"/>
      <w:bookmarkStart w:id="78" w:name="_Toc237911235"/>
      <w:r>
        <w:lastRenderedPageBreak/>
        <w:t>GDL90</w:t>
      </w:r>
      <w:bookmarkEnd w:id="77"/>
      <w:bookmarkEnd w:id="78"/>
    </w:p>
    <w:p w14:paraId="189BABCB" w14:textId="77777777" w:rsidR="00C96409" w:rsidRDefault="00A9417D">
      <w:pPr>
        <w:rPr>
          <w:rFonts w:ascii="Poppins SemiBold" w:eastAsiaTheme="majorEastAsia" w:hAnsi="Poppins SemiBold" w:cstheme="majorBidi"/>
          <w:b/>
          <w:color w:val="FFCB00"/>
          <w:sz w:val="26"/>
          <w:szCs w:val="26"/>
        </w:rPr>
      </w:pPr>
      <w:r>
        <w:t xml:space="preserve">ADSBee complies with the GDL90 public data interface specification </w:t>
      </w:r>
      <w:hyperlink r:id="rId24" w:history="1">
        <w:r w:rsidRPr="00A9417D">
          <w:rPr>
            <w:rStyle w:val="Hyperlink"/>
          </w:rPr>
          <w:t>560-1058-00 Rev A</w:t>
        </w:r>
      </w:hyperlink>
      <w:r>
        <w:t>. The GDL90_NO_UAT_UPLINK protocol variant is identical to GDL90, except that UAT uplink messages are not forwarded.</w:t>
      </w:r>
      <w:r w:rsidR="00C96409">
        <w:br w:type="page"/>
      </w:r>
    </w:p>
    <w:p w14:paraId="271A3C0D" w14:textId="77777777" w:rsidR="00137C63" w:rsidRDefault="00137C63">
      <w:pPr>
        <w:pStyle w:val="Heading2"/>
        <w:numPr>
          <w:ilvl w:val="1"/>
          <w:numId w:val="4"/>
        </w:numPr>
      </w:pPr>
      <w:bookmarkStart w:id="79" w:name="_Toc230658091"/>
      <w:bookmarkStart w:id="80" w:name="_Toc237911236"/>
      <w:r>
        <w:lastRenderedPageBreak/>
        <w:t>MAVLINK</w:t>
      </w:r>
      <w:bookmarkEnd w:id="79"/>
      <w:bookmarkEnd w:id="80"/>
    </w:p>
    <w:p w14:paraId="347E8621" w14:textId="77777777" w:rsidR="00137C63" w:rsidRDefault="00137C63" w:rsidP="00137C63">
      <w:r>
        <w:t xml:space="preserve">Tracked aircraft information is sent in MAVLINK ADSB_VEHICLE messages, in a data burst once per second. The data burst consists of </w:t>
      </w:r>
      <w:r w:rsidR="00EE6ED8">
        <w:t xml:space="preserve">1x MAVLINK Heartbeat message, </w:t>
      </w:r>
      <w:r>
        <w:t>Nx ADSB_VEHICLE messages, where N is the number of tracked aircraft, and 1x</w:t>
      </w:r>
      <w:r w:rsidR="00EE6ED8">
        <w:t xml:space="preserve"> special delimiter</w:t>
      </w:r>
      <w:r>
        <w:t xml:space="preserve"> message</w:t>
      </w:r>
      <w:r w:rsidR="008F65B0">
        <w:t xml:space="preserve"> (MAVLINK_REQUEST_DATA_STREAM for MAVLINK1 mode, MAVLINK_MESSAGE_INTERVAL for MAVLINK2 mode)</w:t>
      </w:r>
      <w:r>
        <w:t xml:space="preserve"> which indicates the end of the list of tracked aircraft. Note that this is a binary protocol which is not human readable.</w:t>
      </w:r>
    </w:p>
    <w:tbl>
      <w:tblPr>
        <w:tblStyle w:val="TableGrid"/>
        <w:tblW w:w="0" w:type="auto"/>
        <w:tblLook w:val="04A0" w:firstRow="1" w:lastRow="0" w:firstColumn="1" w:lastColumn="0" w:noHBand="0" w:noVBand="1"/>
      </w:tblPr>
      <w:tblGrid>
        <w:gridCol w:w="11016"/>
      </w:tblGrid>
      <w:tr w:rsidR="00137C63" w14:paraId="2FA2E4D6" w14:textId="77777777" w:rsidTr="00137C63">
        <w:tc>
          <w:tcPr>
            <w:tcW w:w="11016" w:type="dxa"/>
          </w:tcPr>
          <w:p w14:paraId="74EC7DCC" w14:textId="77777777" w:rsidR="00137C63" w:rsidRDefault="00137C63" w:rsidP="00137C63">
            <w:r w:rsidRPr="00C611CC">
              <w:rPr>
                <w:b/>
                <w:bCs/>
                <w:highlight w:val="red"/>
                <w:shd w:val="clear" w:color="auto" w:fill="FF0000"/>
              </w:rPr>
              <w:t>WARNING</w:t>
            </w:r>
            <w:r w:rsidRPr="00137C63">
              <w:t xml:space="preserve">: </w:t>
            </w:r>
            <w:hyperlink r:id="rId25" w:anchor=":~:text=The%20COM%20port%20then%20becomes,cause%20the%20PC%20to%20crash." w:history="1">
              <w:r w:rsidRPr="008D3B98">
                <w:rPr>
                  <w:rStyle w:val="Hyperlink"/>
                </w:rPr>
                <w:t xml:space="preserve">Windows </w:t>
              </w:r>
              <w:r w:rsidR="008D3B98" w:rsidRPr="008D3B98">
                <w:rPr>
                  <w:rStyle w:val="Hyperlink"/>
                </w:rPr>
                <w:t>has a</w:t>
              </w:r>
              <w:r w:rsidRPr="008D3B98">
                <w:rPr>
                  <w:rStyle w:val="Hyperlink"/>
                </w:rPr>
                <w:t xml:space="preserve"> bug</w:t>
              </w:r>
            </w:hyperlink>
            <w:r w:rsidRPr="00137C63">
              <w:t>, which causes some machines to recognize a serial port reporting MAVLINK packets as a mouse, which can result in phantom mouse movements and clicks (ask me how I know). Please use caution while running MAVLINK on a serial port while the computer is unattended.</w:t>
            </w:r>
          </w:p>
        </w:tc>
      </w:tr>
    </w:tbl>
    <w:p w14:paraId="1731A49C" w14:textId="77777777" w:rsidR="00137C63" w:rsidRDefault="00137C63" w:rsidP="00137C63"/>
    <w:p w14:paraId="6684B75B" w14:textId="77777777" w:rsidR="00EE6ED8" w:rsidRDefault="00EE6ED8">
      <w:pPr>
        <w:pStyle w:val="Heading3"/>
        <w:numPr>
          <w:ilvl w:val="2"/>
          <w:numId w:val="4"/>
        </w:numPr>
        <w:rPr>
          <w:lang w:eastAsia="zh-CN"/>
        </w:rPr>
      </w:pPr>
      <w:bookmarkStart w:id="81" w:name="_Toc230658092"/>
      <w:bookmarkStart w:id="82" w:name="_Toc237911237"/>
      <w:r>
        <w:t xml:space="preserve">MAVLINK_HEARTBEAT </w:t>
      </w:r>
      <w:r>
        <w:rPr>
          <w:rFonts w:hint="eastAsia"/>
          <w:lang w:eastAsia="zh-CN"/>
        </w:rPr>
        <w:t>（</w:t>
      </w:r>
      <w:r>
        <w:rPr>
          <w:lang w:eastAsia="zh-CN"/>
        </w:rPr>
        <w:t>Message ID 0</w:t>
      </w:r>
      <w:r>
        <w:rPr>
          <w:rFonts w:hint="eastAsia"/>
          <w:lang w:eastAsia="zh-CN"/>
        </w:rPr>
        <w:t>）</w:t>
      </w:r>
      <w:r>
        <w:rPr>
          <w:lang w:eastAsia="zh-CN"/>
        </w:rPr>
        <w:t xml:space="preserve"> Packet Definition</w:t>
      </w:r>
      <w:bookmarkEnd w:id="81"/>
      <w:bookmarkEnd w:id="82"/>
    </w:p>
    <w:tbl>
      <w:tblPr>
        <w:tblStyle w:val="TableGrid"/>
        <w:tblW w:w="10728" w:type="dxa"/>
        <w:tblLook w:val="04A0" w:firstRow="1" w:lastRow="0" w:firstColumn="1" w:lastColumn="0" w:noHBand="0" w:noVBand="1"/>
      </w:tblPr>
      <w:tblGrid>
        <w:gridCol w:w="1667"/>
        <w:gridCol w:w="1184"/>
        <w:gridCol w:w="696"/>
        <w:gridCol w:w="2604"/>
        <w:gridCol w:w="4577"/>
      </w:tblGrid>
      <w:tr w:rsidR="008F65B0" w:rsidRPr="00C611CC" w14:paraId="3498B350" w14:textId="77777777" w:rsidTr="008F65B0">
        <w:trPr>
          <w:trHeight w:val="315"/>
        </w:trPr>
        <w:tc>
          <w:tcPr>
            <w:tcW w:w="0" w:type="auto"/>
            <w:shd w:val="clear" w:color="auto" w:fill="FFCB00"/>
            <w:hideMark/>
          </w:tcPr>
          <w:p w14:paraId="0C7B113A" w14:textId="77777777" w:rsidR="00EE6ED8" w:rsidRPr="00C611CC" w:rsidRDefault="00EE6ED8" w:rsidP="00E41428">
            <w:pPr>
              <w:pStyle w:val="NoSpacing"/>
              <w:rPr>
                <w:b/>
                <w:bCs/>
              </w:rPr>
            </w:pPr>
            <w:r w:rsidRPr="00C611CC">
              <w:rPr>
                <w:b/>
                <w:bCs/>
              </w:rPr>
              <w:t>Field Name</w:t>
            </w:r>
          </w:p>
        </w:tc>
        <w:tc>
          <w:tcPr>
            <w:tcW w:w="0" w:type="auto"/>
            <w:shd w:val="clear" w:color="auto" w:fill="FFCB00"/>
            <w:hideMark/>
          </w:tcPr>
          <w:p w14:paraId="68509883" w14:textId="77777777" w:rsidR="00EE6ED8" w:rsidRPr="00C611CC" w:rsidRDefault="00EE6ED8" w:rsidP="00E41428">
            <w:pPr>
              <w:pStyle w:val="NoSpacing"/>
              <w:rPr>
                <w:b/>
                <w:bCs/>
              </w:rPr>
            </w:pPr>
            <w:r w:rsidRPr="00C611CC">
              <w:rPr>
                <w:b/>
                <w:bCs/>
              </w:rPr>
              <w:t>Type</w:t>
            </w:r>
          </w:p>
        </w:tc>
        <w:tc>
          <w:tcPr>
            <w:tcW w:w="0" w:type="auto"/>
            <w:shd w:val="clear" w:color="auto" w:fill="FFCB00"/>
            <w:hideMark/>
          </w:tcPr>
          <w:p w14:paraId="76F7CD80" w14:textId="77777777" w:rsidR="00EE6ED8" w:rsidRPr="00C611CC" w:rsidRDefault="00EE6ED8" w:rsidP="00E41428">
            <w:pPr>
              <w:pStyle w:val="NoSpacing"/>
              <w:rPr>
                <w:b/>
                <w:bCs/>
              </w:rPr>
            </w:pPr>
            <w:r w:rsidRPr="00C611CC">
              <w:rPr>
                <w:b/>
                <w:bCs/>
              </w:rPr>
              <w:t>Units</w:t>
            </w:r>
          </w:p>
        </w:tc>
        <w:tc>
          <w:tcPr>
            <w:tcW w:w="0" w:type="auto"/>
            <w:shd w:val="clear" w:color="auto" w:fill="FFCB00"/>
            <w:hideMark/>
          </w:tcPr>
          <w:p w14:paraId="1B93A7A1" w14:textId="77777777" w:rsidR="00EE6ED8" w:rsidRPr="00C611CC" w:rsidRDefault="00EE6ED8" w:rsidP="00E41428">
            <w:pPr>
              <w:pStyle w:val="NoSpacing"/>
              <w:rPr>
                <w:b/>
                <w:bCs/>
              </w:rPr>
            </w:pPr>
            <w:r w:rsidRPr="00C611CC">
              <w:rPr>
                <w:b/>
                <w:bCs/>
              </w:rPr>
              <w:t>Values</w:t>
            </w:r>
          </w:p>
        </w:tc>
        <w:tc>
          <w:tcPr>
            <w:tcW w:w="4577" w:type="dxa"/>
            <w:shd w:val="clear" w:color="auto" w:fill="FFCB00"/>
            <w:hideMark/>
          </w:tcPr>
          <w:p w14:paraId="0A929632" w14:textId="77777777" w:rsidR="00EE6ED8" w:rsidRPr="00C611CC" w:rsidRDefault="00EE6ED8" w:rsidP="00E41428">
            <w:pPr>
              <w:pStyle w:val="NoSpacing"/>
              <w:rPr>
                <w:b/>
                <w:bCs/>
              </w:rPr>
            </w:pPr>
            <w:r w:rsidRPr="00C611CC">
              <w:rPr>
                <w:b/>
                <w:bCs/>
              </w:rPr>
              <w:t>Description</w:t>
            </w:r>
          </w:p>
        </w:tc>
      </w:tr>
      <w:tr w:rsidR="008F65B0" w:rsidRPr="00884D5A" w14:paraId="5C9E36E7" w14:textId="77777777" w:rsidTr="008F65B0">
        <w:trPr>
          <w:trHeight w:val="315"/>
        </w:trPr>
        <w:tc>
          <w:tcPr>
            <w:tcW w:w="0" w:type="auto"/>
            <w:hideMark/>
          </w:tcPr>
          <w:p w14:paraId="6123D1E9" w14:textId="77777777" w:rsidR="00EE6ED8" w:rsidRPr="00884D5A" w:rsidRDefault="00EE6ED8" w:rsidP="00E41428">
            <w:pPr>
              <w:pStyle w:val="NoSpacing"/>
            </w:pPr>
            <w:r>
              <w:t>custom_mode</w:t>
            </w:r>
          </w:p>
        </w:tc>
        <w:tc>
          <w:tcPr>
            <w:tcW w:w="0" w:type="auto"/>
            <w:hideMark/>
          </w:tcPr>
          <w:p w14:paraId="3638CD48" w14:textId="77777777" w:rsidR="00EE6ED8" w:rsidRPr="00C96409" w:rsidRDefault="00EE6ED8" w:rsidP="00E41428">
            <w:pPr>
              <w:pStyle w:val="code"/>
            </w:pPr>
            <w:r w:rsidRPr="00C96409">
              <w:t>uint32_t</w:t>
            </w:r>
          </w:p>
        </w:tc>
        <w:tc>
          <w:tcPr>
            <w:tcW w:w="0" w:type="auto"/>
            <w:hideMark/>
          </w:tcPr>
          <w:p w14:paraId="3C2823BD" w14:textId="77777777" w:rsidR="00EE6ED8" w:rsidRPr="00884D5A" w:rsidRDefault="00EE6ED8" w:rsidP="00E41428">
            <w:pPr>
              <w:pStyle w:val="NoSpacing"/>
            </w:pPr>
          </w:p>
        </w:tc>
        <w:tc>
          <w:tcPr>
            <w:tcW w:w="0" w:type="auto"/>
            <w:hideMark/>
          </w:tcPr>
          <w:p w14:paraId="6AEFE8AB" w14:textId="77777777" w:rsidR="00EE6ED8" w:rsidRPr="00884D5A" w:rsidRDefault="008F65B0" w:rsidP="00E41428">
            <w:pPr>
              <w:pStyle w:val="NoSpacing"/>
            </w:pPr>
            <w:r>
              <w:t>0</w:t>
            </w:r>
          </w:p>
        </w:tc>
        <w:tc>
          <w:tcPr>
            <w:tcW w:w="4577" w:type="dxa"/>
            <w:hideMark/>
          </w:tcPr>
          <w:p w14:paraId="10BDCE40" w14:textId="77777777" w:rsidR="00EE6ED8" w:rsidRPr="00884D5A" w:rsidRDefault="008F65B0" w:rsidP="00E41428">
            <w:pPr>
              <w:pStyle w:val="NoSpacing"/>
            </w:pPr>
            <w:r>
              <w:t>Unused.</w:t>
            </w:r>
          </w:p>
        </w:tc>
      </w:tr>
      <w:tr w:rsidR="008F65B0" w:rsidRPr="00884D5A" w14:paraId="3A7B8821" w14:textId="77777777" w:rsidTr="008F65B0">
        <w:trPr>
          <w:trHeight w:val="315"/>
        </w:trPr>
        <w:tc>
          <w:tcPr>
            <w:tcW w:w="0" w:type="auto"/>
            <w:hideMark/>
          </w:tcPr>
          <w:p w14:paraId="3CAD2AF6" w14:textId="77777777" w:rsidR="00EE6ED8" w:rsidRPr="00884D5A" w:rsidRDefault="00EE6ED8" w:rsidP="00E41428">
            <w:pPr>
              <w:pStyle w:val="NoSpacing"/>
            </w:pPr>
            <w:r>
              <w:t>type</w:t>
            </w:r>
          </w:p>
        </w:tc>
        <w:tc>
          <w:tcPr>
            <w:tcW w:w="0" w:type="auto"/>
            <w:hideMark/>
          </w:tcPr>
          <w:p w14:paraId="5A56008C" w14:textId="77777777" w:rsidR="00EE6ED8" w:rsidRPr="00C96409" w:rsidRDefault="00EE6ED8" w:rsidP="00E41428">
            <w:pPr>
              <w:pStyle w:val="code"/>
            </w:pPr>
            <w:r>
              <w:t>uint8_t</w:t>
            </w:r>
          </w:p>
        </w:tc>
        <w:tc>
          <w:tcPr>
            <w:tcW w:w="0" w:type="auto"/>
            <w:hideMark/>
          </w:tcPr>
          <w:p w14:paraId="305FEB41" w14:textId="77777777" w:rsidR="00EE6ED8" w:rsidRPr="00884D5A" w:rsidRDefault="00EE6ED8" w:rsidP="00E41428">
            <w:pPr>
              <w:pStyle w:val="NoSpacing"/>
            </w:pPr>
          </w:p>
        </w:tc>
        <w:tc>
          <w:tcPr>
            <w:tcW w:w="0" w:type="auto"/>
            <w:hideMark/>
          </w:tcPr>
          <w:p w14:paraId="6AD0E1C5" w14:textId="77777777" w:rsidR="00EE6ED8" w:rsidRPr="00884D5A" w:rsidRDefault="008F65B0" w:rsidP="00E41428">
            <w:pPr>
              <w:pStyle w:val="NoSpacing"/>
            </w:pPr>
            <w:r>
              <w:t>MAV_TYPE_ADSB</w:t>
            </w:r>
          </w:p>
        </w:tc>
        <w:tc>
          <w:tcPr>
            <w:tcW w:w="4577" w:type="dxa"/>
            <w:hideMark/>
          </w:tcPr>
          <w:p w14:paraId="6A723581" w14:textId="77777777" w:rsidR="00EE6ED8" w:rsidRPr="00884D5A" w:rsidRDefault="008F65B0" w:rsidP="00E41428">
            <w:pPr>
              <w:pStyle w:val="NoSpacing"/>
            </w:pPr>
            <w:r>
              <w:t>Always MAV_TYPE_ADSB (27).</w:t>
            </w:r>
          </w:p>
        </w:tc>
      </w:tr>
      <w:tr w:rsidR="008F65B0" w:rsidRPr="00884D5A" w14:paraId="6193E32D" w14:textId="77777777" w:rsidTr="008F65B0">
        <w:trPr>
          <w:trHeight w:val="315"/>
        </w:trPr>
        <w:tc>
          <w:tcPr>
            <w:tcW w:w="0" w:type="auto"/>
            <w:hideMark/>
          </w:tcPr>
          <w:p w14:paraId="302233E7" w14:textId="77777777" w:rsidR="00EE6ED8" w:rsidRPr="00884D5A" w:rsidRDefault="00EE6ED8" w:rsidP="00E41428">
            <w:pPr>
              <w:pStyle w:val="NoSpacing"/>
            </w:pPr>
            <w:r>
              <w:t>autopilot</w:t>
            </w:r>
          </w:p>
        </w:tc>
        <w:tc>
          <w:tcPr>
            <w:tcW w:w="0" w:type="auto"/>
            <w:hideMark/>
          </w:tcPr>
          <w:p w14:paraId="2B2DFD8F" w14:textId="77777777" w:rsidR="00EE6ED8" w:rsidRPr="00C96409" w:rsidRDefault="00EE6ED8" w:rsidP="00E41428">
            <w:pPr>
              <w:pStyle w:val="code"/>
            </w:pPr>
            <w:r>
              <w:t>uint8_t</w:t>
            </w:r>
          </w:p>
        </w:tc>
        <w:tc>
          <w:tcPr>
            <w:tcW w:w="0" w:type="auto"/>
            <w:hideMark/>
          </w:tcPr>
          <w:p w14:paraId="1E652C38" w14:textId="77777777" w:rsidR="00EE6ED8" w:rsidRPr="00884D5A" w:rsidRDefault="00EE6ED8" w:rsidP="00E41428">
            <w:pPr>
              <w:pStyle w:val="NoSpacing"/>
            </w:pPr>
          </w:p>
        </w:tc>
        <w:tc>
          <w:tcPr>
            <w:tcW w:w="0" w:type="auto"/>
            <w:hideMark/>
          </w:tcPr>
          <w:p w14:paraId="2A5E2EF2" w14:textId="77777777" w:rsidR="00EE6ED8" w:rsidRPr="00884D5A" w:rsidRDefault="008F65B0" w:rsidP="00E41428">
            <w:pPr>
              <w:pStyle w:val="NoSpacing"/>
            </w:pPr>
            <w:r>
              <w:t>MAV_AUTOPILOT_INVALID</w:t>
            </w:r>
          </w:p>
        </w:tc>
        <w:tc>
          <w:tcPr>
            <w:tcW w:w="4577" w:type="dxa"/>
            <w:hideMark/>
          </w:tcPr>
          <w:p w14:paraId="7A3BC224" w14:textId="77777777" w:rsidR="00EE6ED8" w:rsidRPr="00884D5A" w:rsidRDefault="008F65B0" w:rsidP="00E41428">
            <w:pPr>
              <w:pStyle w:val="NoSpacing"/>
            </w:pPr>
            <w:r>
              <w:t>Always MAV_AUTOPILOT_INVALID (8).</w:t>
            </w:r>
          </w:p>
        </w:tc>
      </w:tr>
      <w:tr w:rsidR="008F65B0" w:rsidRPr="00884D5A" w14:paraId="20ED8F72" w14:textId="77777777" w:rsidTr="008F65B0">
        <w:trPr>
          <w:trHeight w:val="315"/>
        </w:trPr>
        <w:tc>
          <w:tcPr>
            <w:tcW w:w="0" w:type="auto"/>
            <w:hideMark/>
          </w:tcPr>
          <w:p w14:paraId="017F182F" w14:textId="77777777" w:rsidR="00EE6ED8" w:rsidRPr="00884D5A" w:rsidRDefault="00EE6ED8" w:rsidP="00E41428">
            <w:pPr>
              <w:pStyle w:val="NoSpacing"/>
            </w:pPr>
            <w:r>
              <w:t>base_mode</w:t>
            </w:r>
          </w:p>
        </w:tc>
        <w:tc>
          <w:tcPr>
            <w:tcW w:w="0" w:type="auto"/>
            <w:hideMark/>
          </w:tcPr>
          <w:p w14:paraId="03CF6698" w14:textId="77777777" w:rsidR="00EE6ED8" w:rsidRPr="00C96409" w:rsidRDefault="00EE6ED8" w:rsidP="00E41428">
            <w:pPr>
              <w:pStyle w:val="code"/>
            </w:pPr>
            <w:r w:rsidRPr="00C96409">
              <w:t>uint8_t</w:t>
            </w:r>
          </w:p>
        </w:tc>
        <w:tc>
          <w:tcPr>
            <w:tcW w:w="0" w:type="auto"/>
            <w:hideMark/>
          </w:tcPr>
          <w:p w14:paraId="469F8C71" w14:textId="77777777" w:rsidR="00EE6ED8" w:rsidRPr="00884D5A" w:rsidRDefault="00EE6ED8" w:rsidP="00E41428">
            <w:pPr>
              <w:pStyle w:val="NoSpacing"/>
            </w:pPr>
          </w:p>
        </w:tc>
        <w:tc>
          <w:tcPr>
            <w:tcW w:w="0" w:type="auto"/>
            <w:hideMark/>
          </w:tcPr>
          <w:p w14:paraId="71DBAB5E" w14:textId="77777777" w:rsidR="00EE6ED8" w:rsidRPr="00884D5A" w:rsidRDefault="008F65B0" w:rsidP="00E41428">
            <w:pPr>
              <w:pStyle w:val="NoSpacing"/>
            </w:pPr>
            <w:r>
              <w:t>0</w:t>
            </w:r>
          </w:p>
        </w:tc>
        <w:tc>
          <w:tcPr>
            <w:tcW w:w="4577" w:type="dxa"/>
            <w:hideMark/>
          </w:tcPr>
          <w:p w14:paraId="134A355B" w14:textId="77777777" w:rsidR="00EE6ED8" w:rsidRPr="00884D5A" w:rsidRDefault="008F65B0" w:rsidP="00E41428">
            <w:pPr>
              <w:pStyle w:val="NoSpacing"/>
            </w:pPr>
            <w:r>
              <w:t>Unused.</w:t>
            </w:r>
          </w:p>
        </w:tc>
      </w:tr>
      <w:tr w:rsidR="008F65B0" w:rsidRPr="00884D5A" w14:paraId="679213F1" w14:textId="77777777" w:rsidTr="008F65B0">
        <w:trPr>
          <w:trHeight w:val="315"/>
        </w:trPr>
        <w:tc>
          <w:tcPr>
            <w:tcW w:w="0" w:type="auto"/>
            <w:hideMark/>
          </w:tcPr>
          <w:p w14:paraId="54A4C268" w14:textId="77777777" w:rsidR="00EE6ED8" w:rsidRPr="00884D5A" w:rsidRDefault="00EE6ED8" w:rsidP="00E41428">
            <w:pPr>
              <w:pStyle w:val="NoSpacing"/>
            </w:pPr>
            <w:r>
              <w:t>system_status</w:t>
            </w:r>
          </w:p>
        </w:tc>
        <w:tc>
          <w:tcPr>
            <w:tcW w:w="0" w:type="auto"/>
            <w:hideMark/>
          </w:tcPr>
          <w:p w14:paraId="4FC3003F" w14:textId="77777777" w:rsidR="00EE6ED8" w:rsidRPr="00C96409" w:rsidRDefault="00EE6ED8" w:rsidP="00E41428">
            <w:pPr>
              <w:pStyle w:val="code"/>
            </w:pPr>
            <w:r>
              <w:t>uint8_t</w:t>
            </w:r>
          </w:p>
        </w:tc>
        <w:tc>
          <w:tcPr>
            <w:tcW w:w="0" w:type="auto"/>
            <w:hideMark/>
          </w:tcPr>
          <w:p w14:paraId="06ED6362" w14:textId="77777777" w:rsidR="00EE6ED8" w:rsidRPr="00884D5A" w:rsidRDefault="00EE6ED8" w:rsidP="00E41428">
            <w:pPr>
              <w:pStyle w:val="NoSpacing"/>
            </w:pPr>
          </w:p>
        </w:tc>
        <w:tc>
          <w:tcPr>
            <w:tcW w:w="0" w:type="auto"/>
          </w:tcPr>
          <w:p w14:paraId="5C0A48B1" w14:textId="77777777" w:rsidR="00EE6ED8" w:rsidRPr="00884D5A" w:rsidRDefault="008F65B0" w:rsidP="00E41428">
            <w:pPr>
              <w:pStyle w:val="NoSpacing"/>
            </w:pPr>
            <w:r>
              <w:t>MAV_STATE_ACTIVE</w:t>
            </w:r>
          </w:p>
        </w:tc>
        <w:tc>
          <w:tcPr>
            <w:tcW w:w="4577" w:type="dxa"/>
          </w:tcPr>
          <w:p w14:paraId="1193A0F2" w14:textId="77777777" w:rsidR="00EE6ED8" w:rsidRPr="00884D5A" w:rsidRDefault="008F65B0" w:rsidP="00E41428">
            <w:pPr>
              <w:pStyle w:val="NoSpacing"/>
            </w:pPr>
            <w:r>
              <w:t>Always MAV_STATE_ACTIVE (4).</w:t>
            </w:r>
          </w:p>
        </w:tc>
      </w:tr>
      <w:tr w:rsidR="008F65B0" w:rsidRPr="00884D5A" w14:paraId="355209E8" w14:textId="77777777" w:rsidTr="008F65B0">
        <w:trPr>
          <w:trHeight w:val="315"/>
        </w:trPr>
        <w:tc>
          <w:tcPr>
            <w:tcW w:w="0" w:type="auto"/>
            <w:hideMark/>
          </w:tcPr>
          <w:p w14:paraId="6A13EEF2" w14:textId="77777777" w:rsidR="008F65B0" w:rsidRPr="00884D5A" w:rsidRDefault="008F65B0" w:rsidP="008F65B0">
            <w:pPr>
              <w:pStyle w:val="NoSpacing"/>
            </w:pPr>
            <w:r>
              <w:t>mavlink_version</w:t>
            </w:r>
          </w:p>
        </w:tc>
        <w:tc>
          <w:tcPr>
            <w:tcW w:w="0" w:type="auto"/>
            <w:hideMark/>
          </w:tcPr>
          <w:p w14:paraId="19C2B76C" w14:textId="77777777" w:rsidR="008F65B0" w:rsidRPr="00C96409" w:rsidRDefault="008F65B0" w:rsidP="008F65B0">
            <w:pPr>
              <w:pStyle w:val="code"/>
            </w:pPr>
            <w:r>
              <w:t>uint8_t</w:t>
            </w:r>
          </w:p>
        </w:tc>
        <w:tc>
          <w:tcPr>
            <w:tcW w:w="0" w:type="auto"/>
            <w:hideMark/>
          </w:tcPr>
          <w:p w14:paraId="5E036739" w14:textId="77777777" w:rsidR="008F65B0" w:rsidRPr="00884D5A" w:rsidRDefault="008F65B0" w:rsidP="008F65B0">
            <w:pPr>
              <w:pStyle w:val="NoSpacing"/>
            </w:pPr>
          </w:p>
        </w:tc>
        <w:tc>
          <w:tcPr>
            <w:tcW w:w="0" w:type="auto"/>
          </w:tcPr>
          <w:p w14:paraId="439BF05D" w14:textId="77777777" w:rsidR="008F65B0" w:rsidRPr="00884D5A" w:rsidRDefault="008F65B0" w:rsidP="008F65B0">
            <w:pPr>
              <w:pStyle w:val="NoSpacing"/>
            </w:pPr>
            <w:r>
              <w:t>MAVLINK_VERSION</w:t>
            </w:r>
          </w:p>
        </w:tc>
        <w:tc>
          <w:tcPr>
            <w:tcW w:w="4577" w:type="dxa"/>
          </w:tcPr>
          <w:p w14:paraId="506106E3" w14:textId="77777777" w:rsidR="008F65B0" w:rsidRPr="00884D5A" w:rsidRDefault="008F65B0" w:rsidP="008F65B0">
            <w:pPr>
              <w:pStyle w:val="NoSpacing"/>
            </w:pPr>
            <w:r>
              <w:t>1 for MAVLINK1 mode, 2 for MAVLINK2 mode.</w:t>
            </w:r>
          </w:p>
        </w:tc>
      </w:tr>
    </w:tbl>
    <w:p w14:paraId="2752E226" w14:textId="77777777" w:rsidR="00EE6ED8" w:rsidRPr="00EE6ED8" w:rsidRDefault="00EE6ED8" w:rsidP="00EE6ED8">
      <w:pPr>
        <w:rPr>
          <w:lang w:eastAsia="zh-CN"/>
        </w:rPr>
      </w:pPr>
    </w:p>
    <w:p w14:paraId="31BA8F9E" w14:textId="77777777" w:rsidR="00137C63" w:rsidRPr="00FA0AA4" w:rsidRDefault="00137C63">
      <w:pPr>
        <w:pStyle w:val="Heading3"/>
        <w:numPr>
          <w:ilvl w:val="2"/>
          <w:numId w:val="4"/>
        </w:numPr>
      </w:pPr>
      <w:bookmarkStart w:id="83" w:name="_Toc230658093"/>
      <w:bookmarkStart w:id="84" w:name="_Toc237911238"/>
      <w:r w:rsidRPr="00FA0AA4">
        <w:t xml:space="preserve">MAVLINK ADSB_VEHICLE (Message ID 246) </w:t>
      </w:r>
      <w:r w:rsidRPr="00FA0AA4">
        <w:rPr>
          <w:rStyle w:val="Hyperlink"/>
          <w:color w:val="00AD4D"/>
          <w:u w:val="none"/>
        </w:rPr>
        <w:t>Packet</w:t>
      </w:r>
      <w:r w:rsidRPr="00FA0AA4">
        <w:t xml:space="preserve"> Definition</w:t>
      </w:r>
      <w:bookmarkEnd w:id="83"/>
      <w:bookmarkEnd w:id="84"/>
    </w:p>
    <w:p w14:paraId="5D2462A2" w14:textId="77777777" w:rsidR="005C2B6E" w:rsidRDefault="005C2B6E" w:rsidP="005C2B6E">
      <w:r>
        <w:t xml:space="preserve">From: </w:t>
      </w:r>
      <w:hyperlink r:id="rId26" w:history="1">
        <w:r w:rsidRPr="005C2B6E">
          <w:rPr>
            <w:rStyle w:val="Hyperlink"/>
          </w:rPr>
          <w:t>https://mavlink.io/en/messages/common.html#ADSB_VEHICLE</w:t>
        </w:r>
      </w:hyperlink>
    </w:p>
    <w:tbl>
      <w:tblPr>
        <w:tblStyle w:val="TableGrid"/>
        <w:tblW w:w="10728" w:type="dxa"/>
        <w:tblLook w:val="04A0" w:firstRow="1" w:lastRow="0" w:firstColumn="1" w:lastColumn="0" w:noHBand="0" w:noVBand="1"/>
      </w:tblPr>
      <w:tblGrid>
        <w:gridCol w:w="1461"/>
        <w:gridCol w:w="1184"/>
        <w:gridCol w:w="764"/>
        <w:gridCol w:w="2212"/>
        <w:gridCol w:w="5107"/>
      </w:tblGrid>
      <w:tr w:rsidR="00C611CC" w14:paraId="12DD178D" w14:textId="77777777" w:rsidTr="00864099">
        <w:trPr>
          <w:trHeight w:val="315"/>
        </w:trPr>
        <w:tc>
          <w:tcPr>
            <w:tcW w:w="0" w:type="auto"/>
            <w:shd w:val="clear" w:color="auto" w:fill="FFCB00"/>
            <w:hideMark/>
          </w:tcPr>
          <w:p w14:paraId="57E8D092" w14:textId="77777777" w:rsidR="003E6EDA" w:rsidRPr="00C611CC" w:rsidRDefault="003E6EDA" w:rsidP="00884D5A">
            <w:pPr>
              <w:pStyle w:val="NoSpacing"/>
              <w:rPr>
                <w:b/>
                <w:bCs/>
              </w:rPr>
            </w:pPr>
            <w:r w:rsidRPr="00C611CC">
              <w:rPr>
                <w:b/>
                <w:bCs/>
              </w:rPr>
              <w:t>Field Name</w:t>
            </w:r>
          </w:p>
        </w:tc>
        <w:tc>
          <w:tcPr>
            <w:tcW w:w="0" w:type="auto"/>
            <w:shd w:val="clear" w:color="auto" w:fill="FFCB00"/>
            <w:hideMark/>
          </w:tcPr>
          <w:p w14:paraId="19964436" w14:textId="77777777" w:rsidR="003E6EDA" w:rsidRPr="00C611CC" w:rsidRDefault="003E6EDA" w:rsidP="00884D5A">
            <w:pPr>
              <w:pStyle w:val="NoSpacing"/>
              <w:rPr>
                <w:b/>
                <w:bCs/>
              </w:rPr>
            </w:pPr>
            <w:r w:rsidRPr="00C611CC">
              <w:rPr>
                <w:b/>
                <w:bCs/>
              </w:rPr>
              <w:t>Type</w:t>
            </w:r>
          </w:p>
        </w:tc>
        <w:tc>
          <w:tcPr>
            <w:tcW w:w="0" w:type="auto"/>
            <w:shd w:val="clear" w:color="auto" w:fill="FFCB00"/>
            <w:hideMark/>
          </w:tcPr>
          <w:p w14:paraId="34C396EC" w14:textId="77777777" w:rsidR="003E6EDA" w:rsidRPr="00C611CC" w:rsidRDefault="003E6EDA" w:rsidP="00884D5A">
            <w:pPr>
              <w:pStyle w:val="NoSpacing"/>
              <w:rPr>
                <w:b/>
                <w:bCs/>
              </w:rPr>
            </w:pPr>
            <w:r w:rsidRPr="00C611CC">
              <w:rPr>
                <w:b/>
                <w:bCs/>
              </w:rPr>
              <w:t>Units</w:t>
            </w:r>
          </w:p>
        </w:tc>
        <w:tc>
          <w:tcPr>
            <w:tcW w:w="0" w:type="auto"/>
            <w:shd w:val="clear" w:color="auto" w:fill="FFCB00"/>
            <w:hideMark/>
          </w:tcPr>
          <w:p w14:paraId="4E81A444" w14:textId="77777777" w:rsidR="003E6EDA" w:rsidRPr="00C611CC" w:rsidRDefault="003E6EDA" w:rsidP="00884D5A">
            <w:pPr>
              <w:pStyle w:val="NoSpacing"/>
              <w:rPr>
                <w:b/>
                <w:bCs/>
              </w:rPr>
            </w:pPr>
            <w:r w:rsidRPr="00C611CC">
              <w:rPr>
                <w:b/>
                <w:bCs/>
              </w:rPr>
              <w:t>Values</w:t>
            </w:r>
          </w:p>
        </w:tc>
        <w:tc>
          <w:tcPr>
            <w:tcW w:w="5107" w:type="dxa"/>
            <w:shd w:val="clear" w:color="auto" w:fill="FFCB00"/>
            <w:hideMark/>
          </w:tcPr>
          <w:p w14:paraId="5E8797F2" w14:textId="77777777" w:rsidR="003E6EDA" w:rsidRPr="00C611CC" w:rsidRDefault="003E6EDA" w:rsidP="00884D5A">
            <w:pPr>
              <w:pStyle w:val="NoSpacing"/>
              <w:rPr>
                <w:b/>
                <w:bCs/>
              </w:rPr>
            </w:pPr>
            <w:r w:rsidRPr="00C611CC">
              <w:rPr>
                <w:b/>
                <w:bCs/>
              </w:rPr>
              <w:t>Description</w:t>
            </w:r>
          </w:p>
        </w:tc>
      </w:tr>
      <w:tr w:rsidR="003E6EDA" w14:paraId="3019A294" w14:textId="77777777" w:rsidTr="00884D5A">
        <w:trPr>
          <w:trHeight w:val="315"/>
        </w:trPr>
        <w:tc>
          <w:tcPr>
            <w:tcW w:w="0" w:type="auto"/>
            <w:hideMark/>
          </w:tcPr>
          <w:p w14:paraId="46DD40A2" w14:textId="77777777" w:rsidR="003E6EDA" w:rsidRPr="00884D5A" w:rsidRDefault="003E6EDA" w:rsidP="00884D5A">
            <w:pPr>
              <w:pStyle w:val="NoSpacing"/>
            </w:pPr>
            <w:r w:rsidRPr="00884D5A">
              <w:t>ICAO_address</w:t>
            </w:r>
          </w:p>
        </w:tc>
        <w:tc>
          <w:tcPr>
            <w:tcW w:w="0" w:type="auto"/>
            <w:hideMark/>
          </w:tcPr>
          <w:p w14:paraId="31055A79" w14:textId="77777777" w:rsidR="003E6EDA" w:rsidRPr="00C96409" w:rsidRDefault="003E6EDA" w:rsidP="00C96409">
            <w:pPr>
              <w:pStyle w:val="code"/>
            </w:pPr>
            <w:r w:rsidRPr="00C96409">
              <w:t>uint32_t</w:t>
            </w:r>
          </w:p>
        </w:tc>
        <w:tc>
          <w:tcPr>
            <w:tcW w:w="0" w:type="auto"/>
            <w:hideMark/>
          </w:tcPr>
          <w:p w14:paraId="356CA2B5" w14:textId="77777777" w:rsidR="003E6EDA" w:rsidRPr="00884D5A" w:rsidRDefault="003E6EDA" w:rsidP="00884D5A">
            <w:pPr>
              <w:pStyle w:val="NoSpacing"/>
            </w:pPr>
          </w:p>
        </w:tc>
        <w:tc>
          <w:tcPr>
            <w:tcW w:w="0" w:type="auto"/>
            <w:hideMark/>
          </w:tcPr>
          <w:p w14:paraId="23AACFEC" w14:textId="77777777" w:rsidR="003E6EDA" w:rsidRPr="00884D5A" w:rsidRDefault="003E6EDA" w:rsidP="00884D5A">
            <w:pPr>
              <w:pStyle w:val="NoSpacing"/>
            </w:pPr>
          </w:p>
        </w:tc>
        <w:tc>
          <w:tcPr>
            <w:tcW w:w="5107" w:type="dxa"/>
            <w:hideMark/>
          </w:tcPr>
          <w:p w14:paraId="6AF7663A" w14:textId="77777777" w:rsidR="003E6EDA" w:rsidRPr="00884D5A" w:rsidRDefault="003E6EDA" w:rsidP="00884D5A">
            <w:pPr>
              <w:pStyle w:val="NoSpacing"/>
            </w:pPr>
            <w:r w:rsidRPr="00884D5A">
              <w:t>ICAO address</w:t>
            </w:r>
          </w:p>
        </w:tc>
      </w:tr>
      <w:tr w:rsidR="003E6EDA" w14:paraId="4D121B00" w14:textId="77777777" w:rsidTr="00884D5A">
        <w:trPr>
          <w:trHeight w:val="315"/>
        </w:trPr>
        <w:tc>
          <w:tcPr>
            <w:tcW w:w="0" w:type="auto"/>
            <w:hideMark/>
          </w:tcPr>
          <w:p w14:paraId="627EC3A2" w14:textId="77777777" w:rsidR="003E6EDA" w:rsidRPr="00884D5A" w:rsidRDefault="003E6EDA" w:rsidP="00884D5A">
            <w:pPr>
              <w:pStyle w:val="NoSpacing"/>
            </w:pPr>
            <w:r w:rsidRPr="00884D5A">
              <w:t>lat</w:t>
            </w:r>
          </w:p>
        </w:tc>
        <w:tc>
          <w:tcPr>
            <w:tcW w:w="0" w:type="auto"/>
            <w:hideMark/>
          </w:tcPr>
          <w:p w14:paraId="3423FCB6" w14:textId="77777777" w:rsidR="003E6EDA" w:rsidRPr="00C96409" w:rsidRDefault="003E6EDA" w:rsidP="00C96409">
            <w:pPr>
              <w:pStyle w:val="code"/>
            </w:pPr>
            <w:r w:rsidRPr="00C96409">
              <w:t>int32_t</w:t>
            </w:r>
          </w:p>
        </w:tc>
        <w:tc>
          <w:tcPr>
            <w:tcW w:w="0" w:type="auto"/>
            <w:hideMark/>
          </w:tcPr>
          <w:p w14:paraId="63A2AA4E" w14:textId="77777777" w:rsidR="003E6EDA" w:rsidRPr="00884D5A" w:rsidRDefault="003E6EDA" w:rsidP="00884D5A">
            <w:pPr>
              <w:pStyle w:val="NoSpacing"/>
            </w:pPr>
            <w:r w:rsidRPr="00884D5A">
              <w:t>degE7</w:t>
            </w:r>
          </w:p>
        </w:tc>
        <w:tc>
          <w:tcPr>
            <w:tcW w:w="0" w:type="auto"/>
            <w:hideMark/>
          </w:tcPr>
          <w:p w14:paraId="726C6A85" w14:textId="77777777" w:rsidR="003E6EDA" w:rsidRPr="00884D5A" w:rsidRDefault="003E6EDA" w:rsidP="00884D5A">
            <w:pPr>
              <w:pStyle w:val="NoSpacing"/>
            </w:pPr>
          </w:p>
        </w:tc>
        <w:tc>
          <w:tcPr>
            <w:tcW w:w="5107" w:type="dxa"/>
            <w:hideMark/>
          </w:tcPr>
          <w:p w14:paraId="443F57A5" w14:textId="77777777" w:rsidR="003E6EDA" w:rsidRPr="00884D5A" w:rsidRDefault="003E6EDA" w:rsidP="00884D5A">
            <w:pPr>
              <w:pStyle w:val="NoSpacing"/>
            </w:pPr>
            <w:r w:rsidRPr="00884D5A">
              <w:t>Latitude</w:t>
            </w:r>
          </w:p>
        </w:tc>
      </w:tr>
      <w:tr w:rsidR="003E6EDA" w14:paraId="391DF100" w14:textId="77777777" w:rsidTr="00884D5A">
        <w:trPr>
          <w:trHeight w:val="315"/>
        </w:trPr>
        <w:tc>
          <w:tcPr>
            <w:tcW w:w="0" w:type="auto"/>
            <w:hideMark/>
          </w:tcPr>
          <w:p w14:paraId="4AA2A278" w14:textId="77777777" w:rsidR="003E6EDA" w:rsidRPr="00884D5A" w:rsidRDefault="003E6EDA" w:rsidP="00884D5A">
            <w:pPr>
              <w:pStyle w:val="NoSpacing"/>
            </w:pPr>
            <w:r w:rsidRPr="00884D5A">
              <w:t>lon</w:t>
            </w:r>
          </w:p>
        </w:tc>
        <w:tc>
          <w:tcPr>
            <w:tcW w:w="0" w:type="auto"/>
            <w:hideMark/>
          </w:tcPr>
          <w:p w14:paraId="5C3FBCC5" w14:textId="77777777" w:rsidR="003E6EDA" w:rsidRPr="00C96409" w:rsidRDefault="003E6EDA" w:rsidP="00C96409">
            <w:pPr>
              <w:pStyle w:val="code"/>
            </w:pPr>
            <w:r w:rsidRPr="00C96409">
              <w:t>int32_t</w:t>
            </w:r>
          </w:p>
        </w:tc>
        <w:tc>
          <w:tcPr>
            <w:tcW w:w="0" w:type="auto"/>
            <w:hideMark/>
          </w:tcPr>
          <w:p w14:paraId="1439AFFB" w14:textId="77777777" w:rsidR="003E6EDA" w:rsidRPr="00884D5A" w:rsidRDefault="003E6EDA" w:rsidP="00884D5A">
            <w:pPr>
              <w:pStyle w:val="NoSpacing"/>
            </w:pPr>
            <w:r w:rsidRPr="00884D5A">
              <w:t>degE7</w:t>
            </w:r>
          </w:p>
        </w:tc>
        <w:tc>
          <w:tcPr>
            <w:tcW w:w="0" w:type="auto"/>
            <w:hideMark/>
          </w:tcPr>
          <w:p w14:paraId="0420DE91" w14:textId="77777777" w:rsidR="003E6EDA" w:rsidRPr="00884D5A" w:rsidRDefault="003E6EDA" w:rsidP="00884D5A">
            <w:pPr>
              <w:pStyle w:val="NoSpacing"/>
            </w:pPr>
          </w:p>
        </w:tc>
        <w:tc>
          <w:tcPr>
            <w:tcW w:w="5107" w:type="dxa"/>
            <w:hideMark/>
          </w:tcPr>
          <w:p w14:paraId="7C0724DB" w14:textId="77777777" w:rsidR="003E6EDA" w:rsidRPr="00884D5A" w:rsidRDefault="003E6EDA" w:rsidP="00884D5A">
            <w:pPr>
              <w:pStyle w:val="NoSpacing"/>
            </w:pPr>
            <w:r w:rsidRPr="00884D5A">
              <w:t>Longitude</w:t>
            </w:r>
          </w:p>
        </w:tc>
      </w:tr>
      <w:tr w:rsidR="003E6EDA" w14:paraId="334AC25D" w14:textId="77777777" w:rsidTr="00884D5A">
        <w:trPr>
          <w:trHeight w:val="315"/>
        </w:trPr>
        <w:tc>
          <w:tcPr>
            <w:tcW w:w="0" w:type="auto"/>
            <w:hideMark/>
          </w:tcPr>
          <w:p w14:paraId="4CB36830" w14:textId="77777777" w:rsidR="003E6EDA" w:rsidRPr="00884D5A" w:rsidRDefault="003E6EDA" w:rsidP="00884D5A">
            <w:pPr>
              <w:pStyle w:val="NoSpacing"/>
            </w:pPr>
            <w:r w:rsidRPr="00884D5A">
              <w:t>altitude_type</w:t>
            </w:r>
          </w:p>
        </w:tc>
        <w:tc>
          <w:tcPr>
            <w:tcW w:w="0" w:type="auto"/>
            <w:hideMark/>
          </w:tcPr>
          <w:p w14:paraId="19B0D574" w14:textId="77777777" w:rsidR="003E6EDA" w:rsidRPr="00C96409" w:rsidRDefault="003E6EDA" w:rsidP="00C96409">
            <w:pPr>
              <w:pStyle w:val="code"/>
            </w:pPr>
            <w:r w:rsidRPr="00C96409">
              <w:t>uint8_t</w:t>
            </w:r>
          </w:p>
        </w:tc>
        <w:tc>
          <w:tcPr>
            <w:tcW w:w="0" w:type="auto"/>
            <w:hideMark/>
          </w:tcPr>
          <w:p w14:paraId="2FF978B7" w14:textId="77777777" w:rsidR="003E6EDA" w:rsidRPr="00884D5A" w:rsidRDefault="003E6EDA" w:rsidP="00884D5A">
            <w:pPr>
              <w:pStyle w:val="NoSpacing"/>
            </w:pPr>
          </w:p>
        </w:tc>
        <w:tc>
          <w:tcPr>
            <w:tcW w:w="0" w:type="auto"/>
            <w:hideMark/>
          </w:tcPr>
          <w:p w14:paraId="1098D974" w14:textId="77777777" w:rsidR="003E6EDA" w:rsidRPr="00884D5A" w:rsidRDefault="003E6EDA" w:rsidP="00884D5A">
            <w:pPr>
              <w:pStyle w:val="NoSpacing"/>
            </w:pPr>
            <w:hyperlink r:id="rId27" w:anchor="ADSB_ALTITUDE_TYPE" w:tgtFrame="_blank" w:history="1">
              <w:r w:rsidRPr="00884D5A">
                <w:rPr>
                  <w:rStyle w:val="Hyperlink"/>
                  <w:color w:val="auto"/>
                  <w:u w:val="none"/>
                </w:rPr>
                <w:t>ADSB_ALTITUDE_TYPE</w:t>
              </w:r>
            </w:hyperlink>
          </w:p>
        </w:tc>
        <w:tc>
          <w:tcPr>
            <w:tcW w:w="5107" w:type="dxa"/>
            <w:hideMark/>
          </w:tcPr>
          <w:p w14:paraId="52DAE9DE" w14:textId="77777777" w:rsidR="003E6EDA" w:rsidRPr="00884D5A" w:rsidRDefault="003E6EDA" w:rsidP="00884D5A">
            <w:pPr>
              <w:pStyle w:val="NoSpacing"/>
            </w:pPr>
            <w:r w:rsidRPr="00884D5A">
              <w:t>ADSB altitude type.</w:t>
            </w:r>
          </w:p>
        </w:tc>
      </w:tr>
      <w:tr w:rsidR="003E6EDA" w14:paraId="62AF6D22" w14:textId="77777777" w:rsidTr="00884D5A">
        <w:trPr>
          <w:trHeight w:val="315"/>
        </w:trPr>
        <w:tc>
          <w:tcPr>
            <w:tcW w:w="0" w:type="auto"/>
            <w:hideMark/>
          </w:tcPr>
          <w:p w14:paraId="560F4605" w14:textId="77777777" w:rsidR="003E6EDA" w:rsidRPr="00884D5A" w:rsidRDefault="003E6EDA" w:rsidP="00884D5A">
            <w:pPr>
              <w:pStyle w:val="NoSpacing"/>
            </w:pPr>
            <w:r w:rsidRPr="00884D5A">
              <w:t>altitude</w:t>
            </w:r>
          </w:p>
        </w:tc>
        <w:tc>
          <w:tcPr>
            <w:tcW w:w="0" w:type="auto"/>
            <w:hideMark/>
          </w:tcPr>
          <w:p w14:paraId="22FE1EA9" w14:textId="77777777" w:rsidR="003E6EDA" w:rsidRPr="00C96409" w:rsidRDefault="003E6EDA" w:rsidP="00C96409">
            <w:pPr>
              <w:pStyle w:val="code"/>
            </w:pPr>
            <w:r w:rsidRPr="00C96409">
              <w:t>int32_t</w:t>
            </w:r>
          </w:p>
        </w:tc>
        <w:tc>
          <w:tcPr>
            <w:tcW w:w="0" w:type="auto"/>
            <w:hideMark/>
          </w:tcPr>
          <w:p w14:paraId="09EB0201" w14:textId="77777777" w:rsidR="003E6EDA" w:rsidRPr="00884D5A" w:rsidRDefault="003E6EDA" w:rsidP="00884D5A">
            <w:pPr>
              <w:pStyle w:val="NoSpacing"/>
            </w:pPr>
            <w:r w:rsidRPr="00884D5A">
              <w:t>mm</w:t>
            </w:r>
          </w:p>
        </w:tc>
        <w:tc>
          <w:tcPr>
            <w:tcW w:w="0" w:type="auto"/>
            <w:hideMark/>
          </w:tcPr>
          <w:p w14:paraId="17B89437" w14:textId="77777777" w:rsidR="003E6EDA" w:rsidRPr="00884D5A" w:rsidRDefault="003E6EDA" w:rsidP="00884D5A">
            <w:pPr>
              <w:pStyle w:val="NoSpacing"/>
            </w:pPr>
          </w:p>
        </w:tc>
        <w:tc>
          <w:tcPr>
            <w:tcW w:w="5107" w:type="dxa"/>
            <w:hideMark/>
          </w:tcPr>
          <w:p w14:paraId="1F1AD022" w14:textId="77777777" w:rsidR="003E6EDA" w:rsidRPr="00884D5A" w:rsidRDefault="003E6EDA" w:rsidP="00884D5A">
            <w:pPr>
              <w:pStyle w:val="NoSpacing"/>
            </w:pPr>
            <w:r w:rsidRPr="00884D5A">
              <w:t>Altitude(ASL)</w:t>
            </w:r>
          </w:p>
        </w:tc>
      </w:tr>
      <w:tr w:rsidR="003E6EDA" w14:paraId="6CB30D84" w14:textId="77777777" w:rsidTr="00884D5A">
        <w:trPr>
          <w:trHeight w:val="315"/>
        </w:trPr>
        <w:tc>
          <w:tcPr>
            <w:tcW w:w="0" w:type="auto"/>
            <w:hideMark/>
          </w:tcPr>
          <w:p w14:paraId="7EFAA7CF" w14:textId="77777777" w:rsidR="003E6EDA" w:rsidRPr="00884D5A" w:rsidRDefault="003E6EDA" w:rsidP="00884D5A">
            <w:pPr>
              <w:pStyle w:val="NoSpacing"/>
            </w:pPr>
            <w:r w:rsidRPr="00884D5A">
              <w:t>heading</w:t>
            </w:r>
          </w:p>
        </w:tc>
        <w:tc>
          <w:tcPr>
            <w:tcW w:w="0" w:type="auto"/>
            <w:hideMark/>
          </w:tcPr>
          <w:p w14:paraId="7104B711" w14:textId="77777777" w:rsidR="003E6EDA" w:rsidRPr="00C96409" w:rsidRDefault="003E6EDA" w:rsidP="00C96409">
            <w:pPr>
              <w:pStyle w:val="code"/>
            </w:pPr>
            <w:r w:rsidRPr="00C96409">
              <w:t>uint16_t</w:t>
            </w:r>
          </w:p>
        </w:tc>
        <w:tc>
          <w:tcPr>
            <w:tcW w:w="0" w:type="auto"/>
            <w:hideMark/>
          </w:tcPr>
          <w:p w14:paraId="5CF00594" w14:textId="77777777" w:rsidR="003E6EDA" w:rsidRPr="00884D5A" w:rsidRDefault="003E6EDA" w:rsidP="00884D5A">
            <w:pPr>
              <w:pStyle w:val="NoSpacing"/>
            </w:pPr>
            <w:r w:rsidRPr="00884D5A">
              <w:t>cdeg</w:t>
            </w:r>
          </w:p>
        </w:tc>
        <w:tc>
          <w:tcPr>
            <w:tcW w:w="0" w:type="auto"/>
            <w:hideMark/>
          </w:tcPr>
          <w:p w14:paraId="7F12E916" w14:textId="77777777" w:rsidR="003E6EDA" w:rsidRPr="00884D5A" w:rsidRDefault="003E6EDA" w:rsidP="00884D5A">
            <w:pPr>
              <w:pStyle w:val="NoSpacing"/>
            </w:pPr>
          </w:p>
        </w:tc>
        <w:tc>
          <w:tcPr>
            <w:tcW w:w="5107" w:type="dxa"/>
            <w:hideMark/>
          </w:tcPr>
          <w:p w14:paraId="1384E788" w14:textId="77777777" w:rsidR="003E6EDA" w:rsidRPr="00884D5A" w:rsidRDefault="003E6EDA" w:rsidP="00884D5A">
            <w:pPr>
              <w:pStyle w:val="NoSpacing"/>
            </w:pPr>
            <w:r w:rsidRPr="00884D5A">
              <w:t>Course over ground</w:t>
            </w:r>
          </w:p>
        </w:tc>
      </w:tr>
      <w:tr w:rsidR="003E6EDA" w14:paraId="4260416D" w14:textId="77777777" w:rsidTr="00884D5A">
        <w:trPr>
          <w:trHeight w:val="315"/>
        </w:trPr>
        <w:tc>
          <w:tcPr>
            <w:tcW w:w="0" w:type="auto"/>
            <w:hideMark/>
          </w:tcPr>
          <w:p w14:paraId="2C1A7B3D" w14:textId="77777777" w:rsidR="003E6EDA" w:rsidRPr="00884D5A" w:rsidRDefault="003E6EDA" w:rsidP="00884D5A">
            <w:pPr>
              <w:pStyle w:val="NoSpacing"/>
            </w:pPr>
            <w:r w:rsidRPr="00884D5A">
              <w:t>hor_velocity</w:t>
            </w:r>
          </w:p>
        </w:tc>
        <w:tc>
          <w:tcPr>
            <w:tcW w:w="0" w:type="auto"/>
            <w:hideMark/>
          </w:tcPr>
          <w:p w14:paraId="0EF6976C" w14:textId="77777777" w:rsidR="003E6EDA" w:rsidRPr="00C96409" w:rsidRDefault="003E6EDA" w:rsidP="00C96409">
            <w:pPr>
              <w:pStyle w:val="code"/>
            </w:pPr>
            <w:r w:rsidRPr="00C96409">
              <w:t>uint16_t</w:t>
            </w:r>
          </w:p>
        </w:tc>
        <w:tc>
          <w:tcPr>
            <w:tcW w:w="0" w:type="auto"/>
            <w:hideMark/>
          </w:tcPr>
          <w:p w14:paraId="251BCFEB" w14:textId="77777777" w:rsidR="003E6EDA" w:rsidRPr="00884D5A" w:rsidRDefault="003E6EDA" w:rsidP="00884D5A">
            <w:pPr>
              <w:pStyle w:val="NoSpacing"/>
            </w:pPr>
            <w:r w:rsidRPr="00884D5A">
              <w:t>cm/s</w:t>
            </w:r>
          </w:p>
        </w:tc>
        <w:tc>
          <w:tcPr>
            <w:tcW w:w="0" w:type="auto"/>
            <w:hideMark/>
          </w:tcPr>
          <w:p w14:paraId="3704415D" w14:textId="77777777" w:rsidR="003E6EDA" w:rsidRPr="00884D5A" w:rsidRDefault="003E6EDA" w:rsidP="00884D5A">
            <w:pPr>
              <w:pStyle w:val="NoSpacing"/>
            </w:pPr>
          </w:p>
        </w:tc>
        <w:tc>
          <w:tcPr>
            <w:tcW w:w="5107" w:type="dxa"/>
            <w:hideMark/>
          </w:tcPr>
          <w:p w14:paraId="394C6234" w14:textId="77777777" w:rsidR="003E6EDA" w:rsidRPr="00884D5A" w:rsidRDefault="003E6EDA" w:rsidP="00884D5A">
            <w:pPr>
              <w:pStyle w:val="NoSpacing"/>
            </w:pPr>
            <w:r w:rsidRPr="00884D5A">
              <w:t>The horizontal velocity</w:t>
            </w:r>
          </w:p>
        </w:tc>
      </w:tr>
      <w:tr w:rsidR="003E6EDA" w14:paraId="146DB09D" w14:textId="77777777" w:rsidTr="00884D5A">
        <w:trPr>
          <w:trHeight w:val="315"/>
        </w:trPr>
        <w:tc>
          <w:tcPr>
            <w:tcW w:w="0" w:type="auto"/>
            <w:hideMark/>
          </w:tcPr>
          <w:p w14:paraId="01BAD8F4" w14:textId="77777777" w:rsidR="003E6EDA" w:rsidRPr="00884D5A" w:rsidRDefault="003E6EDA" w:rsidP="00884D5A">
            <w:pPr>
              <w:pStyle w:val="NoSpacing"/>
            </w:pPr>
            <w:r w:rsidRPr="00884D5A">
              <w:t>ver_velocity</w:t>
            </w:r>
          </w:p>
        </w:tc>
        <w:tc>
          <w:tcPr>
            <w:tcW w:w="0" w:type="auto"/>
            <w:hideMark/>
          </w:tcPr>
          <w:p w14:paraId="7821C0C2" w14:textId="77777777" w:rsidR="003E6EDA" w:rsidRPr="00C96409" w:rsidRDefault="003E6EDA" w:rsidP="00C96409">
            <w:pPr>
              <w:pStyle w:val="code"/>
            </w:pPr>
            <w:r w:rsidRPr="00C96409">
              <w:t>int16_t</w:t>
            </w:r>
          </w:p>
        </w:tc>
        <w:tc>
          <w:tcPr>
            <w:tcW w:w="0" w:type="auto"/>
            <w:hideMark/>
          </w:tcPr>
          <w:p w14:paraId="41ECD48E" w14:textId="77777777" w:rsidR="003E6EDA" w:rsidRPr="00884D5A" w:rsidRDefault="003E6EDA" w:rsidP="00884D5A">
            <w:pPr>
              <w:pStyle w:val="NoSpacing"/>
            </w:pPr>
            <w:r w:rsidRPr="00884D5A">
              <w:t>cm/s</w:t>
            </w:r>
          </w:p>
        </w:tc>
        <w:tc>
          <w:tcPr>
            <w:tcW w:w="0" w:type="auto"/>
            <w:hideMark/>
          </w:tcPr>
          <w:p w14:paraId="35A32294" w14:textId="77777777" w:rsidR="003E6EDA" w:rsidRPr="00884D5A" w:rsidRDefault="003E6EDA" w:rsidP="00884D5A">
            <w:pPr>
              <w:pStyle w:val="NoSpacing"/>
            </w:pPr>
          </w:p>
        </w:tc>
        <w:tc>
          <w:tcPr>
            <w:tcW w:w="5107" w:type="dxa"/>
            <w:hideMark/>
          </w:tcPr>
          <w:p w14:paraId="4E725D2F" w14:textId="77777777" w:rsidR="003E6EDA" w:rsidRPr="00884D5A" w:rsidRDefault="003E6EDA" w:rsidP="00884D5A">
            <w:pPr>
              <w:pStyle w:val="NoSpacing"/>
            </w:pPr>
            <w:r w:rsidRPr="00884D5A">
              <w:t>The vertical velocity. Positive is up</w:t>
            </w:r>
          </w:p>
        </w:tc>
      </w:tr>
      <w:tr w:rsidR="003E6EDA" w14:paraId="695429A8" w14:textId="77777777" w:rsidTr="00884D5A">
        <w:trPr>
          <w:trHeight w:val="315"/>
        </w:trPr>
        <w:tc>
          <w:tcPr>
            <w:tcW w:w="0" w:type="auto"/>
            <w:hideMark/>
          </w:tcPr>
          <w:p w14:paraId="4F1D3706" w14:textId="77777777" w:rsidR="003E6EDA" w:rsidRPr="00884D5A" w:rsidRDefault="003E6EDA" w:rsidP="00884D5A">
            <w:pPr>
              <w:pStyle w:val="NoSpacing"/>
            </w:pPr>
            <w:r w:rsidRPr="00884D5A">
              <w:t>callsign</w:t>
            </w:r>
          </w:p>
        </w:tc>
        <w:tc>
          <w:tcPr>
            <w:tcW w:w="0" w:type="auto"/>
            <w:hideMark/>
          </w:tcPr>
          <w:p w14:paraId="2ED4BFAA" w14:textId="77777777" w:rsidR="003E6EDA" w:rsidRPr="00C96409" w:rsidRDefault="003E6EDA" w:rsidP="00C96409">
            <w:pPr>
              <w:pStyle w:val="code"/>
            </w:pPr>
            <w:r w:rsidRPr="00C96409">
              <w:t>char[9]</w:t>
            </w:r>
          </w:p>
        </w:tc>
        <w:tc>
          <w:tcPr>
            <w:tcW w:w="0" w:type="auto"/>
            <w:hideMark/>
          </w:tcPr>
          <w:p w14:paraId="32C9B879" w14:textId="77777777" w:rsidR="003E6EDA" w:rsidRPr="00884D5A" w:rsidRDefault="003E6EDA" w:rsidP="00884D5A">
            <w:pPr>
              <w:pStyle w:val="NoSpacing"/>
            </w:pPr>
          </w:p>
        </w:tc>
        <w:tc>
          <w:tcPr>
            <w:tcW w:w="0" w:type="auto"/>
            <w:hideMark/>
          </w:tcPr>
          <w:p w14:paraId="7FB6BA04" w14:textId="77777777" w:rsidR="003E6EDA" w:rsidRPr="00884D5A" w:rsidRDefault="003E6EDA" w:rsidP="00884D5A">
            <w:pPr>
              <w:pStyle w:val="NoSpacing"/>
            </w:pPr>
          </w:p>
        </w:tc>
        <w:tc>
          <w:tcPr>
            <w:tcW w:w="5107" w:type="dxa"/>
            <w:hideMark/>
          </w:tcPr>
          <w:p w14:paraId="200B3746" w14:textId="77777777" w:rsidR="003E6EDA" w:rsidRPr="00884D5A" w:rsidRDefault="003E6EDA" w:rsidP="00884D5A">
            <w:pPr>
              <w:pStyle w:val="NoSpacing"/>
            </w:pPr>
            <w:r w:rsidRPr="00884D5A">
              <w:t>The callsign, 8+null</w:t>
            </w:r>
          </w:p>
        </w:tc>
      </w:tr>
      <w:tr w:rsidR="003E6EDA" w14:paraId="1BD14D45" w14:textId="77777777" w:rsidTr="00884D5A">
        <w:trPr>
          <w:trHeight w:val="315"/>
        </w:trPr>
        <w:tc>
          <w:tcPr>
            <w:tcW w:w="0" w:type="auto"/>
            <w:hideMark/>
          </w:tcPr>
          <w:p w14:paraId="5CCEF8D5" w14:textId="77777777" w:rsidR="003E6EDA" w:rsidRPr="00884D5A" w:rsidRDefault="003E6EDA" w:rsidP="00884D5A">
            <w:pPr>
              <w:pStyle w:val="NoSpacing"/>
            </w:pPr>
            <w:r w:rsidRPr="00884D5A">
              <w:t>emitter_type</w:t>
            </w:r>
          </w:p>
        </w:tc>
        <w:tc>
          <w:tcPr>
            <w:tcW w:w="0" w:type="auto"/>
            <w:hideMark/>
          </w:tcPr>
          <w:p w14:paraId="0B2CE550" w14:textId="77777777" w:rsidR="003E6EDA" w:rsidRPr="00C96409" w:rsidRDefault="003E6EDA" w:rsidP="00C96409">
            <w:pPr>
              <w:pStyle w:val="code"/>
            </w:pPr>
            <w:r w:rsidRPr="00C96409">
              <w:t>uint8_t</w:t>
            </w:r>
          </w:p>
        </w:tc>
        <w:tc>
          <w:tcPr>
            <w:tcW w:w="0" w:type="auto"/>
            <w:hideMark/>
          </w:tcPr>
          <w:p w14:paraId="5465F10C" w14:textId="77777777" w:rsidR="003E6EDA" w:rsidRPr="00884D5A" w:rsidRDefault="003E6EDA" w:rsidP="00884D5A">
            <w:pPr>
              <w:pStyle w:val="NoSpacing"/>
            </w:pPr>
          </w:p>
        </w:tc>
        <w:tc>
          <w:tcPr>
            <w:tcW w:w="0" w:type="auto"/>
            <w:hideMark/>
          </w:tcPr>
          <w:p w14:paraId="65DD4208" w14:textId="77777777" w:rsidR="003E6EDA" w:rsidRPr="00884D5A" w:rsidRDefault="003E6EDA" w:rsidP="00884D5A">
            <w:pPr>
              <w:pStyle w:val="NoSpacing"/>
            </w:pPr>
            <w:hyperlink r:id="rId28" w:anchor="ADSB_EMITTER_TYPE" w:tgtFrame="_blank" w:history="1">
              <w:r w:rsidRPr="00884D5A">
                <w:rPr>
                  <w:rStyle w:val="Hyperlink"/>
                  <w:color w:val="auto"/>
                  <w:u w:val="none"/>
                </w:rPr>
                <w:t>ADSB_EMITTER_TYPE</w:t>
              </w:r>
            </w:hyperlink>
          </w:p>
        </w:tc>
        <w:tc>
          <w:tcPr>
            <w:tcW w:w="5107" w:type="dxa"/>
            <w:hideMark/>
          </w:tcPr>
          <w:p w14:paraId="743B2397" w14:textId="77777777" w:rsidR="003E6EDA" w:rsidRPr="00884D5A" w:rsidRDefault="003E6EDA" w:rsidP="00884D5A">
            <w:pPr>
              <w:pStyle w:val="NoSpacing"/>
            </w:pPr>
            <w:r w:rsidRPr="00884D5A">
              <w:t>ADSB emitter type.</w:t>
            </w:r>
          </w:p>
        </w:tc>
      </w:tr>
      <w:tr w:rsidR="003E6EDA" w14:paraId="3B55FE60" w14:textId="77777777" w:rsidTr="00884D5A">
        <w:trPr>
          <w:trHeight w:val="315"/>
        </w:trPr>
        <w:tc>
          <w:tcPr>
            <w:tcW w:w="0" w:type="auto"/>
            <w:hideMark/>
          </w:tcPr>
          <w:p w14:paraId="478E1BD2" w14:textId="77777777" w:rsidR="003E6EDA" w:rsidRPr="00884D5A" w:rsidRDefault="003E6EDA" w:rsidP="00884D5A">
            <w:pPr>
              <w:pStyle w:val="NoSpacing"/>
            </w:pPr>
            <w:r w:rsidRPr="00884D5A">
              <w:t>tslc</w:t>
            </w:r>
          </w:p>
        </w:tc>
        <w:tc>
          <w:tcPr>
            <w:tcW w:w="0" w:type="auto"/>
            <w:hideMark/>
          </w:tcPr>
          <w:p w14:paraId="31CE1344" w14:textId="77777777" w:rsidR="003E6EDA" w:rsidRPr="00C96409" w:rsidRDefault="003E6EDA" w:rsidP="00C96409">
            <w:pPr>
              <w:pStyle w:val="code"/>
            </w:pPr>
            <w:r w:rsidRPr="00C96409">
              <w:t>uint8_t</w:t>
            </w:r>
          </w:p>
        </w:tc>
        <w:tc>
          <w:tcPr>
            <w:tcW w:w="0" w:type="auto"/>
            <w:hideMark/>
          </w:tcPr>
          <w:p w14:paraId="49C5F896" w14:textId="77777777" w:rsidR="003E6EDA" w:rsidRPr="00884D5A" w:rsidRDefault="003E6EDA" w:rsidP="00884D5A">
            <w:pPr>
              <w:pStyle w:val="NoSpacing"/>
            </w:pPr>
            <w:r w:rsidRPr="00884D5A">
              <w:t>s</w:t>
            </w:r>
          </w:p>
        </w:tc>
        <w:tc>
          <w:tcPr>
            <w:tcW w:w="0" w:type="auto"/>
            <w:hideMark/>
          </w:tcPr>
          <w:p w14:paraId="4ADE6703" w14:textId="77777777" w:rsidR="003E6EDA" w:rsidRPr="00884D5A" w:rsidRDefault="003E6EDA" w:rsidP="00884D5A">
            <w:pPr>
              <w:pStyle w:val="NoSpacing"/>
            </w:pPr>
          </w:p>
        </w:tc>
        <w:tc>
          <w:tcPr>
            <w:tcW w:w="5107" w:type="dxa"/>
            <w:hideMark/>
          </w:tcPr>
          <w:p w14:paraId="5122B3BB" w14:textId="77777777" w:rsidR="003E6EDA" w:rsidRPr="00884D5A" w:rsidRDefault="003E6EDA" w:rsidP="00884D5A">
            <w:pPr>
              <w:pStyle w:val="NoSpacing"/>
            </w:pPr>
            <w:r w:rsidRPr="00884D5A">
              <w:t>Time since last communication in seconds</w:t>
            </w:r>
          </w:p>
        </w:tc>
      </w:tr>
      <w:tr w:rsidR="003E6EDA" w14:paraId="621DE23C" w14:textId="77777777" w:rsidTr="00884D5A">
        <w:trPr>
          <w:trHeight w:val="315"/>
        </w:trPr>
        <w:tc>
          <w:tcPr>
            <w:tcW w:w="0" w:type="auto"/>
            <w:hideMark/>
          </w:tcPr>
          <w:p w14:paraId="6D0C82DD" w14:textId="77777777" w:rsidR="003E6EDA" w:rsidRPr="00884D5A" w:rsidRDefault="003E6EDA" w:rsidP="00884D5A">
            <w:pPr>
              <w:pStyle w:val="NoSpacing"/>
            </w:pPr>
            <w:r w:rsidRPr="00884D5A">
              <w:t>flags</w:t>
            </w:r>
          </w:p>
        </w:tc>
        <w:tc>
          <w:tcPr>
            <w:tcW w:w="0" w:type="auto"/>
            <w:hideMark/>
          </w:tcPr>
          <w:p w14:paraId="140537E6" w14:textId="77777777" w:rsidR="003E6EDA" w:rsidRPr="00C96409" w:rsidRDefault="003E6EDA" w:rsidP="00C96409">
            <w:pPr>
              <w:pStyle w:val="code"/>
            </w:pPr>
            <w:r w:rsidRPr="00C96409">
              <w:t>uint16_t</w:t>
            </w:r>
          </w:p>
        </w:tc>
        <w:tc>
          <w:tcPr>
            <w:tcW w:w="0" w:type="auto"/>
            <w:hideMark/>
          </w:tcPr>
          <w:p w14:paraId="273E1D57" w14:textId="77777777" w:rsidR="003E6EDA" w:rsidRPr="00884D5A" w:rsidRDefault="003E6EDA" w:rsidP="00884D5A">
            <w:pPr>
              <w:pStyle w:val="NoSpacing"/>
            </w:pPr>
          </w:p>
        </w:tc>
        <w:tc>
          <w:tcPr>
            <w:tcW w:w="0" w:type="auto"/>
            <w:hideMark/>
          </w:tcPr>
          <w:p w14:paraId="14F86195" w14:textId="77777777" w:rsidR="003E6EDA" w:rsidRPr="00884D5A" w:rsidRDefault="003E6EDA" w:rsidP="00884D5A">
            <w:pPr>
              <w:pStyle w:val="NoSpacing"/>
            </w:pPr>
            <w:hyperlink r:id="rId29" w:anchor="ADSB_FLAGS" w:tgtFrame="_blank" w:history="1">
              <w:r w:rsidRPr="00884D5A">
                <w:rPr>
                  <w:rStyle w:val="Hyperlink"/>
                  <w:color w:val="auto"/>
                  <w:u w:val="none"/>
                </w:rPr>
                <w:t>ADSB_FLAGS</w:t>
              </w:r>
            </w:hyperlink>
          </w:p>
        </w:tc>
        <w:tc>
          <w:tcPr>
            <w:tcW w:w="5107" w:type="dxa"/>
            <w:hideMark/>
          </w:tcPr>
          <w:p w14:paraId="17C455D7" w14:textId="77777777" w:rsidR="003E6EDA" w:rsidRPr="00884D5A" w:rsidRDefault="003E6EDA" w:rsidP="00884D5A">
            <w:pPr>
              <w:pStyle w:val="NoSpacing"/>
            </w:pPr>
            <w:r w:rsidRPr="00884D5A">
              <w:t>Bitmap to indicate various statuses including valid data fields</w:t>
            </w:r>
          </w:p>
        </w:tc>
      </w:tr>
      <w:tr w:rsidR="003E6EDA" w14:paraId="6ECAFF6F" w14:textId="77777777" w:rsidTr="00884D5A">
        <w:trPr>
          <w:trHeight w:val="315"/>
        </w:trPr>
        <w:tc>
          <w:tcPr>
            <w:tcW w:w="0" w:type="auto"/>
            <w:hideMark/>
          </w:tcPr>
          <w:p w14:paraId="2F7CFC6D" w14:textId="77777777" w:rsidR="003E6EDA" w:rsidRPr="00884D5A" w:rsidRDefault="003E6EDA" w:rsidP="00884D5A">
            <w:pPr>
              <w:pStyle w:val="NoSpacing"/>
            </w:pPr>
            <w:r w:rsidRPr="00884D5A">
              <w:t>squawk</w:t>
            </w:r>
          </w:p>
        </w:tc>
        <w:tc>
          <w:tcPr>
            <w:tcW w:w="0" w:type="auto"/>
            <w:hideMark/>
          </w:tcPr>
          <w:p w14:paraId="68ECB943" w14:textId="77777777" w:rsidR="003E6EDA" w:rsidRPr="00C96409" w:rsidRDefault="003E6EDA" w:rsidP="00C96409">
            <w:pPr>
              <w:pStyle w:val="code"/>
            </w:pPr>
            <w:r w:rsidRPr="00C96409">
              <w:t>uint16_t</w:t>
            </w:r>
          </w:p>
        </w:tc>
        <w:tc>
          <w:tcPr>
            <w:tcW w:w="0" w:type="auto"/>
            <w:hideMark/>
          </w:tcPr>
          <w:p w14:paraId="5C8C2D1C" w14:textId="77777777" w:rsidR="003E6EDA" w:rsidRPr="00884D5A" w:rsidRDefault="003E6EDA" w:rsidP="00884D5A">
            <w:pPr>
              <w:pStyle w:val="NoSpacing"/>
            </w:pPr>
          </w:p>
        </w:tc>
        <w:tc>
          <w:tcPr>
            <w:tcW w:w="0" w:type="auto"/>
            <w:hideMark/>
          </w:tcPr>
          <w:p w14:paraId="08AB68FC" w14:textId="77777777" w:rsidR="003E6EDA" w:rsidRPr="00884D5A" w:rsidRDefault="003E6EDA" w:rsidP="00884D5A">
            <w:pPr>
              <w:pStyle w:val="NoSpacing"/>
            </w:pPr>
          </w:p>
        </w:tc>
        <w:tc>
          <w:tcPr>
            <w:tcW w:w="5107" w:type="dxa"/>
            <w:hideMark/>
          </w:tcPr>
          <w:p w14:paraId="32E74EE9" w14:textId="77777777" w:rsidR="003E6EDA" w:rsidRPr="00884D5A" w:rsidRDefault="003E6EDA" w:rsidP="00884D5A">
            <w:pPr>
              <w:pStyle w:val="NoSpacing"/>
            </w:pPr>
            <w:r w:rsidRPr="00884D5A">
              <w:t>Squawk code</w:t>
            </w:r>
          </w:p>
        </w:tc>
      </w:tr>
    </w:tbl>
    <w:p w14:paraId="7CB62767" w14:textId="77777777" w:rsidR="003E6EDA" w:rsidRDefault="003E6EDA" w:rsidP="00137C63"/>
    <w:p w14:paraId="731291C7" w14:textId="77777777" w:rsidR="008F65B0" w:rsidRDefault="008F65B0">
      <w:pPr>
        <w:rPr>
          <w:rFonts w:ascii="Poppins" w:eastAsiaTheme="majorEastAsia" w:hAnsi="Poppins" w:cstheme="majorBidi"/>
          <w:color w:val="00AD4D"/>
          <w:sz w:val="24"/>
          <w:szCs w:val="24"/>
        </w:rPr>
      </w:pPr>
      <w:r>
        <w:br w:type="page"/>
      </w:r>
    </w:p>
    <w:p w14:paraId="2A6F66C5" w14:textId="77777777" w:rsidR="008F65B0" w:rsidRDefault="008F65B0">
      <w:pPr>
        <w:pStyle w:val="Heading3"/>
        <w:numPr>
          <w:ilvl w:val="2"/>
          <w:numId w:val="4"/>
        </w:numPr>
      </w:pPr>
      <w:bookmarkStart w:id="85" w:name="_Toc230658094"/>
      <w:bookmarkStart w:id="86" w:name="_Toc237911239"/>
      <w:r>
        <w:lastRenderedPageBreak/>
        <w:t>MAVLINK_REQUEST_DATA_STREAM (Message ID 66) Packet Definition</w:t>
      </w:r>
      <w:bookmarkEnd w:id="85"/>
      <w:bookmarkEnd w:id="86"/>
    </w:p>
    <w:p w14:paraId="0EC66790" w14:textId="77777777" w:rsidR="008F65B0" w:rsidRDefault="008F65B0" w:rsidP="008F65B0">
      <w:r>
        <w:t>This message serves as the delimiter which indicates the end of the aircraft list in MAVLINK1 mode.</w:t>
      </w:r>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61"/>
        <w:gridCol w:w="1058"/>
        <w:gridCol w:w="570"/>
        <w:gridCol w:w="7366"/>
      </w:tblGrid>
      <w:tr w:rsidR="008F65B0" w:rsidRPr="00C611CC" w14:paraId="67388558"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6C7FCA8A" w14:textId="77777777" w:rsidR="008F65B0" w:rsidRPr="00C611CC" w:rsidRDefault="008F65B0"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7D89F80E" w14:textId="77777777" w:rsidR="008F65B0" w:rsidRPr="00C611CC" w:rsidRDefault="008F65B0"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30FE2EE4" w14:textId="77777777" w:rsidR="008F65B0" w:rsidRPr="00C611CC" w:rsidRDefault="008F65B0"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2259B9C5" w14:textId="77777777" w:rsidR="008F65B0" w:rsidRPr="00C611CC" w:rsidRDefault="008F65B0" w:rsidP="00E41428">
            <w:pPr>
              <w:pStyle w:val="NoSpacing"/>
              <w:rPr>
                <w:b/>
                <w:bCs/>
                <w:lang w:eastAsia="zh-CN"/>
              </w:rPr>
            </w:pPr>
            <w:r w:rsidRPr="00C611CC">
              <w:rPr>
                <w:b/>
                <w:bCs/>
                <w:lang w:eastAsia="zh-CN"/>
              </w:rPr>
              <w:t>Description</w:t>
            </w:r>
          </w:p>
        </w:tc>
      </w:tr>
      <w:tr w:rsidR="008F65B0" w:rsidRPr="00884D5A" w14:paraId="681F3117" w14:textId="77777777" w:rsidTr="008F65B0">
        <w:trPr>
          <w:trHeight w:val="315"/>
        </w:trPr>
        <w:tc>
          <w:tcPr>
            <w:tcW w:w="0" w:type="auto"/>
            <w:tcMar>
              <w:top w:w="30" w:type="dxa"/>
              <w:left w:w="45" w:type="dxa"/>
              <w:bottom w:w="30" w:type="dxa"/>
              <w:right w:w="45" w:type="dxa"/>
            </w:tcMar>
            <w:vAlign w:val="bottom"/>
          </w:tcPr>
          <w:p w14:paraId="7E606572" w14:textId="77777777" w:rsidR="008F65B0" w:rsidRPr="00884D5A" w:rsidRDefault="008F65B0" w:rsidP="00E41428">
            <w:pPr>
              <w:pStyle w:val="NoSpacing"/>
              <w:rPr>
                <w:lang w:eastAsia="zh-CN"/>
              </w:rPr>
            </w:pPr>
            <w:r>
              <w:rPr>
                <w:lang w:eastAsia="zh-CN"/>
              </w:rPr>
              <w:t>req_message_rate</w:t>
            </w:r>
          </w:p>
        </w:tc>
        <w:tc>
          <w:tcPr>
            <w:tcW w:w="0" w:type="auto"/>
            <w:tcMar>
              <w:top w:w="30" w:type="dxa"/>
              <w:left w:w="45" w:type="dxa"/>
              <w:bottom w:w="30" w:type="dxa"/>
              <w:right w:w="45" w:type="dxa"/>
            </w:tcMar>
            <w:vAlign w:val="bottom"/>
          </w:tcPr>
          <w:p w14:paraId="5320B682" w14:textId="77777777" w:rsidR="008F65B0" w:rsidRPr="00884D5A" w:rsidRDefault="008F65B0" w:rsidP="00E41428">
            <w:pPr>
              <w:pStyle w:val="code"/>
              <w:rPr>
                <w:lang w:eastAsia="zh-CN"/>
              </w:rPr>
            </w:pPr>
            <w:r>
              <w:rPr>
                <w:lang w:eastAsia="zh-CN"/>
              </w:rPr>
              <w:t>uint16_t</w:t>
            </w:r>
          </w:p>
        </w:tc>
        <w:tc>
          <w:tcPr>
            <w:tcW w:w="0" w:type="auto"/>
            <w:tcMar>
              <w:top w:w="30" w:type="dxa"/>
              <w:left w:w="45" w:type="dxa"/>
              <w:bottom w:w="30" w:type="dxa"/>
              <w:right w:w="45" w:type="dxa"/>
            </w:tcMar>
            <w:vAlign w:val="bottom"/>
          </w:tcPr>
          <w:p w14:paraId="290668E1"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75F2366F" w14:textId="77777777" w:rsidR="008F65B0" w:rsidRPr="00884D5A" w:rsidRDefault="003F3765" w:rsidP="00E41428">
            <w:pPr>
              <w:pStyle w:val="NoSpacing"/>
              <w:rPr>
                <w:lang w:eastAsia="zh-CN"/>
              </w:rPr>
            </w:pPr>
            <w:r>
              <w:rPr>
                <w:lang w:eastAsia="zh-CN"/>
              </w:rPr>
              <w:t>Always 0 (unused).</w:t>
            </w:r>
          </w:p>
        </w:tc>
      </w:tr>
      <w:tr w:rsidR="008F65B0" w:rsidRPr="00884D5A" w14:paraId="1CC6D6A1" w14:textId="77777777" w:rsidTr="008F65B0">
        <w:trPr>
          <w:trHeight w:val="315"/>
        </w:trPr>
        <w:tc>
          <w:tcPr>
            <w:tcW w:w="0" w:type="auto"/>
            <w:tcMar>
              <w:top w:w="30" w:type="dxa"/>
              <w:left w:w="45" w:type="dxa"/>
              <w:bottom w:w="30" w:type="dxa"/>
              <w:right w:w="45" w:type="dxa"/>
            </w:tcMar>
            <w:vAlign w:val="bottom"/>
          </w:tcPr>
          <w:p w14:paraId="0FAB276F" w14:textId="77777777" w:rsidR="008F65B0" w:rsidRPr="00884D5A" w:rsidRDefault="008F65B0" w:rsidP="00E41428">
            <w:pPr>
              <w:pStyle w:val="NoSpacing"/>
              <w:rPr>
                <w:lang w:eastAsia="zh-CN"/>
              </w:rPr>
            </w:pPr>
            <w:r>
              <w:rPr>
                <w:lang w:eastAsia="zh-CN"/>
              </w:rPr>
              <w:t>target_system</w:t>
            </w:r>
          </w:p>
        </w:tc>
        <w:tc>
          <w:tcPr>
            <w:tcW w:w="0" w:type="auto"/>
            <w:tcMar>
              <w:top w:w="30" w:type="dxa"/>
              <w:left w:w="45" w:type="dxa"/>
              <w:bottom w:w="30" w:type="dxa"/>
              <w:right w:w="45" w:type="dxa"/>
            </w:tcMar>
            <w:vAlign w:val="bottom"/>
          </w:tcPr>
          <w:p w14:paraId="34148C44" w14:textId="77777777" w:rsidR="008F65B0" w:rsidRPr="00884D5A"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1355D65C"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5F0D501A" w14:textId="77777777" w:rsidR="008F65B0" w:rsidRPr="00884D5A" w:rsidRDefault="003F3765" w:rsidP="00E41428">
            <w:pPr>
              <w:pStyle w:val="NoSpacing"/>
              <w:rPr>
                <w:lang w:eastAsia="zh-CN"/>
              </w:rPr>
            </w:pPr>
            <w:r>
              <w:rPr>
                <w:lang w:eastAsia="zh-CN"/>
              </w:rPr>
              <w:t>Always 0 (unused).</w:t>
            </w:r>
          </w:p>
        </w:tc>
      </w:tr>
      <w:tr w:rsidR="008F65B0" w:rsidRPr="00884D5A" w14:paraId="256722CE" w14:textId="77777777" w:rsidTr="008F65B0">
        <w:trPr>
          <w:trHeight w:val="315"/>
        </w:trPr>
        <w:tc>
          <w:tcPr>
            <w:tcW w:w="0" w:type="auto"/>
            <w:tcMar>
              <w:top w:w="30" w:type="dxa"/>
              <w:left w:w="45" w:type="dxa"/>
              <w:bottom w:w="30" w:type="dxa"/>
              <w:right w:w="45" w:type="dxa"/>
            </w:tcMar>
            <w:vAlign w:val="bottom"/>
          </w:tcPr>
          <w:p w14:paraId="1324A885" w14:textId="77777777" w:rsidR="008F65B0" w:rsidRDefault="008F65B0" w:rsidP="00E41428">
            <w:pPr>
              <w:pStyle w:val="NoSpacing"/>
              <w:rPr>
                <w:lang w:eastAsia="zh-CN"/>
              </w:rPr>
            </w:pPr>
            <w:r>
              <w:rPr>
                <w:lang w:eastAsia="zh-CN"/>
              </w:rPr>
              <w:t>target_component</w:t>
            </w:r>
          </w:p>
        </w:tc>
        <w:tc>
          <w:tcPr>
            <w:tcW w:w="0" w:type="auto"/>
            <w:tcMar>
              <w:top w:w="30" w:type="dxa"/>
              <w:left w:w="45" w:type="dxa"/>
              <w:bottom w:w="30" w:type="dxa"/>
              <w:right w:w="45" w:type="dxa"/>
            </w:tcMar>
            <w:vAlign w:val="bottom"/>
          </w:tcPr>
          <w:p w14:paraId="0061BB7B"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406203E6"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0B3C5A76" w14:textId="77777777" w:rsidR="008F65B0" w:rsidRPr="00884D5A" w:rsidRDefault="003F3765" w:rsidP="00E41428">
            <w:pPr>
              <w:pStyle w:val="NoSpacing"/>
              <w:rPr>
                <w:lang w:eastAsia="zh-CN"/>
              </w:rPr>
            </w:pPr>
            <w:r>
              <w:rPr>
                <w:lang w:eastAsia="zh-CN"/>
              </w:rPr>
              <w:t>Always 0 (unused).</w:t>
            </w:r>
          </w:p>
        </w:tc>
      </w:tr>
      <w:tr w:rsidR="008F65B0" w:rsidRPr="00884D5A" w14:paraId="735AA7B4" w14:textId="77777777" w:rsidTr="008F65B0">
        <w:trPr>
          <w:trHeight w:val="315"/>
        </w:trPr>
        <w:tc>
          <w:tcPr>
            <w:tcW w:w="0" w:type="auto"/>
            <w:tcMar>
              <w:top w:w="30" w:type="dxa"/>
              <w:left w:w="45" w:type="dxa"/>
              <w:bottom w:w="30" w:type="dxa"/>
              <w:right w:w="45" w:type="dxa"/>
            </w:tcMar>
            <w:vAlign w:val="bottom"/>
          </w:tcPr>
          <w:p w14:paraId="00AF0CAF" w14:textId="77777777" w:rsidR="008F65B0" w:rsidRDefault="008F65B0" w:rsidP="00E41428">
            <w:pPr>
              <w:pStyle w:val="NoSpacing"/>
              <w:rPr>
                <w:lang w:eastAsia="zh-CN"/>
              </w:rPr>
            </w:pPr>
            <w:r>
              <w:rPr>
                <w:lang w:eastAsia="zh-CN"/>
              </w:rPr>
              <w:t>req_stream_id</w:t>
            </w:r>
          </w:p>
        </w:tc>
        <w:tc>
          <w:tcPr>
            <w:tcW w:w="0" w:type="auto"/>
            <w:tcMar>
              <w:top w:w="30" w:type="dxa"/>
              <w:left w:w="45" w:type="dxa"/>
              <w:bottom w:w="30" w:type="dxa"/>
              <w:right w:w="45" w:type="dxa"/>
            </w:tcMar>
            <w:vAlign w:val="bottom"/>
          </w:tcPr>
          <w:p w14:paraId="568652DD"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7A25D873"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18EDBC39" w14:textId="77777777" w:rsidR="008F65B0" w:rsidRPr="00884D5A" w:rsidRDefault="003F3765" w:rsidP="00E41428">
            <w:pPr>
              <w:pStyle w:val="NoSpacing"/>
              <w:rPr>
                <w:lang w:eastAsia="zh-CN"/>
              </w:rPr>
            </w:pPr>
            <w:r>
              <w:rPr>
                <w:lang w:eastAsia="zh-CN"/>
              </w:rPr>
              <w:t>Always 0 (unused).</w:t>
            </w:r>
          </w:p>
        </w:tc>
      </w:tr>
      <w:tr w:rsidR="008F65B0" w:rsidRPr="00884D5A" w14:paraId="5C46A97D" w14:textId="77777777" w:rsidTr="008F65B0">
        <w:trPr>
          <w:trHeight w:val="315"/>
        </w:trPr>
        <w:tc>
          <w:tcPr>
            <w:tcW w:w="0" w:type="auto"/>
            <w:tcMar>
              <w:top w:w="30" w:type="dxa"/>
              <w:left w:w="45" w:type="dxa"/>
              <w:bottom w:w="30" w:type="dxa"/>
              <w:right w:w="45" w:type="dxa"/>
            </w:tcMar>
            <w:vAlign w:val="bottom"/>
          </w:tcPr>
          <w:p w14:paraId="77E08BCA" w14:textId="77777777" w:rsidR="008F65B0" w:rsidRDefault="008F65B0" w:rsidP="00E41428">
            <w:pPr>
              <w:pStyle w:val="NoSpacing"/>
              <w:rPr>
                <w:lang w:eastAsia="zh-CN"/>
              </w:rPr>
            </w:pPr>
            <w:r>
              <w:rPr>
                <w:lang w:eastAsia="zh-CN"/>
              </w:rPr>
              <w:t>start_stop</w:t>
            </w:r>
          </w:p>
        </w:tc>
        <w:tc>
          <w:tcPr>
            <w:tcW w:w="0" w:type="auto"/>
            <w:tcMar>
              <w:top w:w="30" w:type="dxa"/>
              <w:left w:w="45" w:type="dxa"/>
              <w:bottom w:w="30" w:type="dxa"/>
              <w:right w:w="45" w:type="dxa"/>
            </w:tcMar>
            <w:vAlign w:val="bottom"/>
          </w:tcPr>
          <w:p w14:paraId="7C5FB7B2" w14:textId="77777777" w:rsidR="008F65B0" w:rsidRDefault="008F65B0" w:rsidP="00E41428">
            <w:pPr>
              <w:pStyle w:val="code"/>
              <w:rPr>
                <w:lang w:eastAsia="zh-CN"/>
              </w:rPr>
            </w:pPr>
            <w:r>
              <w:rPr>
                <w:lang w:eastAsia="zh-CN"/>
              </w:rPr>
              <w:t>uint8_t</w:t>
            </w:r>
          </w:p>
        </w:tc>
        <w:tc>
          <w:tcPr>
            <w:tcW w:w="0" w:type="auto"/>
            <w:tcMar>
              <w:top w:w="30" w:type="dxa"/>
              <w:left w:w="45" w:type="dxa"/>
              <w:bottom w:w="30" w:type="dxa"/>
              <w:right w:w="45" w:type="dxa"/>
            </w:tcMar>
            <w:vAlign w:val="bottom"/>
          </w:tcPr>
          <w:p w14:paraId="7F17167B" w14:textId="77777777" w:rsidR="008F65B0" w:rsidRPr="00884D5A" w:rsidRDefault="008F65B0" w:rsidP="00E41428">
            <w:pPr>
              <w:pStyle w:val="NoSpacing"/>
              <w:rPr>
                <w:lang w:eastAsia="zh-CN"/>
              </w:rPr>
            </w:pPr>
          </w:p>
        </w:tc>
        <w:tc>
          <w:tcPr>
            <w:tcW w:w="8000" w:type="dxa"/>
            <w:tcMar>
              <w:top w:w="30" w:type="dxa"/>
              <w:left w:w="0" w:type="dxa"/>
              <w:bottom w:w="30" w:type="dxa"/>
              <w:right w:w="0" w:type="dxa"/>
            </w:tcMar>
            <w:vAlign w:val="bottom"/>
          </w:tcPr>
          <w:p w14:paraId="33C65F66" w14:textId="77777777" w:rsidR="008F65B0" w:rsidRPr="00884D5A" w:rsidRDefault="003F3765" w:rsidP="00E41428">
            <w:pPr>
              <w:pStyle w:val="NoSpacing"/>
              <w:rPr>
                <w:lang w:eastAsia="zh-CN"/>
              </w:rPr>
            </w:pPr>
            <w:r>
              <w:rPr>
                <w:lang w:eastAsia="zh-CN"/>
              </w:rPr>
              <w:t>Always 0 (unused).</w:t>
            </w:r>
          </w:p>
        </w:tc>
      </w:tr>
    </w:tbl>
    <w:p w14:paraId="1DE10DA8" w14:textId="77777777" w:rsidR="008F65B0" w:rsidRPr="008F65B0" w:rsidRDefault="008F65B0" w:rsidP="008F65B0"/>
    <w:p w14:paraId="5DD5B96D" w14:textId="77777777" w:rsidR="00172835" w:rsidRDefault="00172835">
      <w:pPr>
        <w:pStyle w:val="Heading3"/>
        <w:numPr>
          <w:ilvl w:val="2"/>
          <w:numId w:val="4"/>
        </w:numPr>
      </w:pPr>
      <w:bookmarkStart w:id="87" w:name="_Toc230658095"/>
      <w:bookmarkStart w:id="88" w:name="_Toc237911240"/>
      <w:r w:rsidRPr="005C2B6E">
        <w:t>MAVLINK MESSAGE_INTERVAL (Message ID 244) Packet Definition</w:t>
      </w:r>
      <w:bookmarkEnd w:id="87"/>
      <w:bookmarkEnd w:id="88"/>
    </w:p>
    <w:p w14:paraId="6B376ACE" w14:textId="77777777" w:rsidR="00172835" w:rsidRPr="008F65B0" w:rsidRDefault="00172835" w:rsidP="00172835">
      <w:r>
        <w:t>This message serves as the delimiter which indicates the end of the aircraft list in MAVLINK2 mode.</w:t>
      </w:r>
    </w:p>
    <w:p w14:paraId="4809435E" w14:textId="77777777" w:rsidR="00172835" w:rsidRPr="005C2B6E" w:rsidRDefault="00172835" w:rsidP="00172835">
      <w:r>
        <w:t xml:space="preserve">From: </w:t>
      </w:r>
      <w:hyperlink r:id="rId30" w:history="1">
        <w:r w:rsidRPr="005C2B6E">
          <w:rPr>
            <w:rStyle w:val="Hyperlink"/>
          </w:rPr>
          <w:t>https://mavlink.io/en/messages/common.html#MESSAGE_INTERVAL</w:t>
        </w:r>
      </w:hyperlink>
    </w:p>
    <w:tbl>
      <w:tblPr>
        <w:tblW w:w="10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40"/>
        <w:gridCol w:w="1058"/>
        <w:gridCol w:w="570"/>
        <w:gridCol w:w="7987"/>
      </w:tblGrid>
      <w:tr w:rsidR="00172835" w:rsidRPr="00884D5A" w14:paraId="788B7BAE" w14:textId="77777777" w:rsidTr="00E41428">
        <w:trPr>
          <w:trHeight w:val="315"/>
        </w:trPr>
        <w:tc>
          <w:tcPr>
            <w:tcW w:w="0" w:type="auto"/>
            <w:shd w:val="clear" w:color="auto" w:fill="FFCB00" w:themeFill="accent5"/>
            <w:tcMar>
              <w:top w:w="30" w:type="dxa"/>
              <w:left w:w="45" w:type="dxa"/>
              <w:bottom w:w="30" w:type="dxa"/>
              <w:right w:w="45" w:type="dxa"/>
            </w:tcMar>
            <w:vAlign w:val="bottom"/>
            <w:hideMark/>
          </w:tcPr>
          <w:p w14:paraId="266A4198" w14:textId="77777777" w:rsidR="00172835" w:rsidRPr="00C611CC" w:rsidRDefault="00172835" w:rsidP="00E41428">
            <w:pPr>
              <w:pStyle w:val="NoSpacing"/>
              <w:rPr>
                <w:b/>
                <w:bCs/>
                <w:lang w:eastAsia="zh-CN"/>
              </w:rPr>
            </w:pPr>
            <w:r w:rsidRPr="00C611CC">
              <w:rPr>
                <w:b/>
                <w:bCs/>
                <w:lang w:eastAsia="zh-CN"/>
              </w:rPr>
              <w:t>Field Name</w:t>
            </w:r>
          </w:p>
        </w:tc>
        <w:tc>
          <w:tcPr>
            <w:tcW w:w="0" w:type="auto"/>
            <w:shd w:val="clear" w:color="auto" w:fill="FFCB00" w:themeFill="accent5"/>
            <w:tcMar>
              <w:top w:w="30" w:type="dxa"/>
              <w:left w:w="45" w:type="dxa"/>
              <w:bottom w:w="30" w:type="dxa"/>
              <w:right w:w="45" w:type="dxa"/>
            </w:tcMar>
            <w:vAlign w:val="bottom"/>
            <w:hideMark/>
          </w:tcPr>
          <w:p w14:paraId="556332E4" w14:textId="77777777" w:rsidR="00172835" w:rsidRPr="00C611CC" w:rsidRDefault="00172835" w:rsidP="00E41428">
            <w:pPr>
              <w:pStyle w:val="NoSpacing"/>
              <w:rPr>
                <w:b/>
                <w:bCs/>
                <w:lang w:eastAsia="zh-CN"/>
              </w:rPr>
            </w:pPr>
            <w:r w:rsidRPr="00C611CC">
              <w:rPr>
                <w:b/>
                <w:bCs/>
                <w:lang w:eastAsia="zh-CN"/>
              </w:rPr>
              <w:t>Type</w:t>
            </w:r>
          </w:p>
        </w:tc>
        <w:tc>
          <w:tcPr>
            <w:tcW w:w="0" w:type="auto"/>
            <w:shd w:val="clear" w:color="auto" w:fill="FFCB00" w:themeFill="accent5"/>
            <w:tcMar>
              <w:top w:w="30" w:type="dxa"/>
              <w:left w:w="45" w:type="dxa"/>
              <w:bottom w:w="30" w:type="dxa"/>
              <w:right w:w="45" w:type="dxa"/>
            </w:tcMar>
            <w:vAlign w:val="bottom"/>
            <w:hideMark/>
          </w:tcPr>
          <w:p w14:paraId="59A44A64" w14:textId="77777777" w:rsidR="00172835" w:rsidRPr="00C611CC" w:rsidRDefault="00172835" w:rsidP="00E41428">
            <w:pPr>
              <w:pStyle w:val="NoSpacing"/>
              <w:rPr>
                <w:b/>
                <w:bCs/>
                <w:lang w:eastAsia="zh-CN"/>
              </w:rPr>
            </w:pPr>
            <w:r w:rsidRPr="00C611CC">
              <w:rPr>
                <w:b/>
                <w:bCs/>
                <w:lang w:eastAsia="zh-CN"/>
              </w:rPr>
              <w:t>Units</w:t>
            </w:r>
          </w:p>
        </w:tc>
        <w:tc>
          <w:tcPr>
            <w:tcW w:w="8000" w:type="dxa"/>
            <w:shd w:val="clear" w:color="auto" w:fill="FFCB00" w:themeFill="accent5"/>
            <w:tcMar>
              <w:top w:w="30" w:type="dxa"/>
              <w:left w:w="45" w:type="dxa"/>
              <w:bottom w:w="30" w:type="dxa"/>
              <w:right w:w="45" w:type="dxa"/>
            </w:tcMar>
            <w:vAlign w:val="bottom"/>
            <w:hideMark/>
          </w:tcPr>
          <w:p w14:paraId="0EC6B7F2" w14:textId="77777777" w:rsidR="00172835" w:rsidRPr="00C611CC" w:rsidRDefault="00172835" w:rsidP="00E41428">
            <w:pPr>
              <w:pStyle w:val="NoSpacing"/>
              <w:rPr>
                <w:b/>
                <w:bCs/>
                <w:lang w:eastAsia="zh-CN"/>
              </w:rPr>
            </w:pPr>
            <w:r w:rsidRPr="00C611CC">
              <w:rPr>
                <w:b/>
                <w:bCs/>
                <w:lang w:eastAsia="zh-CN"/>
              </w:rPr>
              <w:t>Description</w:t>
            </w:r>
          </w:p>
        </w:tc>
      </w:tr>
      <w:tr w:rsidR="00172835" w:rsidRPr="00884D5A" w14:paraId="57452E13" w14:textId="77777777" w:rsidTr="00E41428">
        <w:trPr>
          <w:trHeight w:val="315"/>
        </w:trPr>
        <w:tc>
          <w:tcPr>
            <w:tcW w:w="0" w:type="auto"/>
            <w:tcMar>
              <w:top w:w="30" w:type="dxa"/>
              <w:left w:w="45" w:type="dxa"/>
              <w:bottom w:w="30" w:type="dxa"/>
              <w:right w:w="45" w:type="dxa"/>
            </w:tcMar>
            <w:vAlign w:val="bottom"/>
            <w:hideMark/>
          </w:tcPr>
          <w:p w14:paraId="1A14A7F7" w14:textId="77777777" w:rsidR="00172835" w:rsidRPr="00884D5A" w:rsidRDefault="00172835" w:rsidP="00E41428">
            <w:pPr>
              <w:pStyle w:val="NoSpacing"/>
              <w:rPr>
                <w:lang w:eastAsia="zh-CN"/>
              </w:rPr>
            </w:pPr>
            <w:r w:rsidRPr="00884D5A">
              <w:rPr>
                <w:lang w:eastAsia="zh-CN"/>
              </w:rPr>
              <w:t>message_id</w:t>
            </w:r>
          </w:p>
        </w:tc>
        <w:tc>
          <w:tcPr>
            <w:tcW w:w="0" w:type="auto"/>
            <w:tcMar>
              <w:top w:w="30" w:type="dxa"/>
              <w:left w:w="45" w:type="dxa"/>
              <w:bottom w:w="30" w:type="dxa"/>
              <w:right w:w="45" w:type="dxa"/>
            </w:tcMar>
            <w:vAlign w:val="bottom"/>
            <w:hideMark/>
          </w:tcPr>
          <w:p w14:paraId="257C7BD5" w14:textId="77777777" w:rsidR="00172835" w:rsidRPr="00884D5A" w:rsidRDefault="00172835" w:rsidP="00E41428">
            <w:pPr>
              <w:pStyle w:val="code"/>
              <w:rPr>
                <w:lang w:eastAsia="zh-CN"/>
              </w:rPr>
            </w:pPr>
            <w:r w:rsidRPr="00884D5A">
              <w:rPr>
                <w:lang w:eastAsia="zh-CN"/>
              </w:rPr>
              <w:t>uint16_t</w:t>
            </w:r>
          </w:p>
        </w:tc>
        <w:tc>
          <w:tcPr>
            <w:tcW w:w="0" w:type="auto"/>
            <w:tcMar>
              <w:top w:w="30" w:type="dxa"/>
              <w:left w:w="45" w:type="dxa"/>
              <w:bottom w:w="30" w:type="dxa"/>
              <w:right w:w="45" w:type="dxa"/>
            </w:tcMar>
            <w:vAlign w:val="bottom"/>
            <w:hideMark/>
          </w:tcPr>
          <w:p w14:paraId="33A770B3" w14:textId="77777777" w:rsidR="00172835" w:rsidRPr="00884D5A" w:rsidRDefault="00172835" w:rsidP="00E41428">
            <w:pPr>
              <w:pStyle w:val="NoSpacing"/>
              <w:rPr>
                <w:lang w:eastAsia="zh-CN"/>
              </w:rPr>
            </w:pPr>
          </w:p>
        </w:tc>
        <w:tc>
          <w:tcPr>
            <w:tcW w:w="8000" w:type="dxa"/>
            <w:tcMar>
              <w:top w:w="30" w:type="dxa"/>
              <w:left w:w="0" w:type="dxa"/>
              <w:bottom w:w="30" w:type="dxa"/>
              <w:right w:w="0" w:type="dxa"/>
            </w:tcMar>
            <w:vAlign w:val="bottom"/>
            <w:hideMark/>
          </w:tcPr>
          <w:p w14:paraId="399B4018" w14:textId="77777777" w:rsidR="00172835" w:rsidRDefault="00172835" w:rsidP="00E41428">
            <w:pPr>
              <w:pStyle w:val="NoSpacing"/>
              <w:rPr>
                <w:lang w:eastAsia="zh-CN"/>
              </w:rPr>
            </w:pPr>
            <w:r w:rsidRPr="00884D5A">
              <w:rPr>
                <w:lang w:eastAsia="zh-CN"/>
              </w:rPr>
              <w:t>The ID of the requested MAVLink message. v1.0 is limited to 254 messages.</w:t>
            </w:r>
          </w:p>
          <w:p w14:paraId="13F6B3FC" w14:textId="77777777" w:rsidR="00172835" w:rsidRDefault="00172835" w:rsidP="00E41428">
            <w:pPr>
              <w:pStyle w:val="NoSpacing"/>
              <w:rPr>
                <w:lang w:eastAsia="zh-CN"/>
              </w:rPr>
            </w:pPr>
          </w:p>
          <w:p w14:paraId="7A638729" w14:textId="77777777" w:rsidR="00172835" w:rsidRPr="00884D5A" w:rsidRDefault="00172835" w:rsidP="00E41428">
            <w:pPr>
              <w:pStyle w:val="NoSpacing"/>
              <w:rPr>
                <w:lang w:eastAsia="zh-CN"/>
              </w:rPr>
            </w:pPr>
            <w:r>
              <w:rPr>
                <w:lang w:eastAsia="zh-CN"/>
              </w:rPr>
              <w:t>NOTE: For ADSBee m1421, message_id is always 246, corresponding to the ADSB_VEHICLE message.</w:t>
            </w:r>
          </w:p>
        </w:tc>
      </w:tr>
      <w:tr w:rsidR="00172835" w:rsidRPr="00884D5A" w14:paraId="7F507966" w14:textId="77777777" w:rsidTr="00E41428">
        <w:trPr>
          <w:trHeight w:val="315"/>
        </w:trPr>
        <w:tc>
          <w:tcPr>
            <w:tcW w:w="0" w:type="auto"/>
            <w:tcMar>
              <w:top w:w="30" w:type="dxa"/>
              <w:left w:w="45" w:type="dxa"/>
              <w:bottom w:w="30" w:type="dxa"/>
              <w:right w:w="45" w:type="dxa"/>
            </w:tcMar>
            <w:vAlign w:val="bottom"/>
            <w:hideMark/>
          </w:tcPr>
          <w:p w14:paraId="14056440" w14:textId="77777777" w:rsidR="00172835" w:rsidRPr="00884D5A" w:rsidRDefault="00172835" w:rsidP="00E41428">
            <w:pPr>
              <w:pStyle w:val="NoSpacing"/>
              <w:rPr>
                <w:lang w:eastAsia="zh-CN"/>
              </w:rPr>
            </w:pPr>
            <w:r w:rsidRPr="00884D5A">
              <w:rPr>
                <w:lang w:eastAsia="zh-CN"/>
              </w:rPr>
              <w:t>interval_us</w:t>
            </w:r>
          </w:p>
        </w:tc>
        <w:tc>
          <w:tcPr>
            <w:tcW w:w="0" w:type="auto"/>
            <w:tcMar>
              <w:top w:w="30" w:type="dxa"/>
              <w:left w:w="45" w:type="dxa"/>
              <w:bottom w:w="30" w:type="dxa"/>
              <w:right w:w="45" w:type="dxa"/>
            </w:tcMar>
            <w:vAlign w:val="bottom"/>
            <w:hideMark/>
          </w:tcPr>
          <w:p w14:paraId="2DE39A75" w14:textId="77777777" w:rsidR="00172835" w:rsidRPr="00884D5A" w:rsidRDefault="00172835" w:rsidP="00E41428">
            <w:pPr>
              <w:pStyle w:val="code"/>
              <w:rPr>
                <w:lang w:eastAsia="zh-CN"/>
              </w:rPr>
            </w:pPr>
            <w:r w:rsidRPr="00884D5A">
              <w:rPr>
                <w:lang w:eastAsia="zh-CN"/>
              </w:rPr>
              <w:t>int32_t</w:t>
            </w:r>
          </w:p>
        </w:tc>
        <w:tc>
          <w:tcPr>
            <w:tcW w:w="0" w:type="auto"/>
            <w:tcMar>
              <w:top w:w="30" w:type="dxa"/>
              <w:left w:w="45" w:type="dxa"/>
              <w:bottom w:w="30" w:type="dxa"/>
              <w:right w:w="45" w:type="dxa"/>
            </w:tcMar>
            <w:vAlign w:val="bottom"/>
            <w:hideMark/>
          </w:tcPr>
          <w:p w14:paraId="0FA93E9E" w14:textId="77777777" w:rsidR="00172835" w:rsidRPr="00884D5A" w:rsidRDefault="00172835" w:rsidP="00E41428">
            <w:pPr>
              <w:pStyle w:val="NoSpacing"/>
              <w:rPr>
                <w:lang w:eastAsia="zh-CN"/>
              </w:rPr>
            </w:pPr>
            <w:r w:rsidRPr="00884D5A">
              <w:rPr>
                <w:lang w:eastAsia="zh-CN"/>
              </w:rPr>
              <w:t>us</w:t>
            </w:r>
          </w:p>
        </w:tc>
        <w:tc>
          <w:tcPr>
            <w:tcW w:w="8000" w:type="dxa"/>
            <w:tcMar>
              <w:top w:w="30" w:type="dxa"/>
              <w:left w:w="0" w:type="dxa"/>
              <w:bottom w:w="30" w:type="dxa"/>
              <w:right w:w="0" w:type="dxa"/>
            </w:tcMar>
            <w:vAlign w:val="bottom"/>
            <w:hideMark/>
          </w:tcPr>
          <w:p w14:paraId="6AD3EB25" w14:textId="77777777" w:rsidR="00172835" w:rsidRDefault="00172835" w:rsidP="00E41428">
            <w:pPr>
              <w:pStyle w:val="NoSpacing"/>
              <w:rPr>
                <w:lang w:eastAsia="zh-CN"/>
              </w:rPr>
            </w:pPr>
            <w:r w:rsidRPr="00884D5A">
              <w:rPr>
                <w:lang w:eastAsia="zh-CN"/>
              </w:rPr>
              <w:t>The interval between two messages. A value of -1 indicates this stream is disabled, 0 indicates it is not available, &gt; 0 indicates the interval at which it is sent.</w:t>
            </w:r>
          </w:p>
          <w:p w14:paraId="5EF0C9AC" w14:textId="77777777" w:rsidR="00172835" w:rsidRDefault="00172835" w:rsidP="00E41428">
            <w:pPr>
              <w:pStyle w:val="NoSpacing"/>
              <w:rPr>
                <w:lang w:eastAsia="zh-CN"/>
              </w:rPr>
            </w:pPr>
          </w:p>
          <w:p w14:paraId="5675C697" w14:textId="77777777" w:rsidR="00172835" w:rsidRPr="00884D5A" w:rsidRDefault="00172835" w:rsidP="00E41428">
            <w:pPr>
              <w:pStyle w:val="NoSpacing"/>
              <w:rPr>
                <w:lang w:eastAsia="zh-CN"/>
              </w:rPr>
            </w:pPr>
            <w:r>
              <w:rPr>
                <w:lang w:eastAsia="zh-CN"/>
              </w:rPr>
              <w:t>NOTE: For ADSBee m1421, message_id is always 1000 us.</w:t>
            </w:r>
          </w:p>
        </w:tc>
      </w:tr>
    </w:tbl>
    <w:p w14:paraId="4D4E497F" w14:textId="77777777" w:rsidR="00172835" w:rsidRDefault="00172835" w:rsidP="00172835">
      <w:pPr>
        <w:pStyle w:val="Heading2"/>
      </w:pPr>
    </w:p>
    <w:p w14:paraId="4F666853" w14:textId="77777777" w:rsidR="003D4983" w:rsidRDefault="003D4983">
      <w:pPr>
        <w:rPr>
          <w:rFonts w:ascii="Poppins SemiBold" w:eastAsiaTheme="majorEastAsia" w:hAnsi="Poppins SemiBold" w:cstheme="majorBidi"/>
          <w:b/>
          <w:color w:val="FFCB00"/>
          <w:sz w:val="26"/>
          <w:szCs w:val="26"/>
        </w:rPr>
      </w:pPr>
      <w:r>
        <w:br w:type="page"/>
      </w:r>
    </w:p>
    <w:p w14:paraId="26BD142B" w14:textId="77777777" w:rsidR="00CE012C" w:rsidRDefault="00CE012C">
      <w:pPr>
        <w:pStyle w:val="Heading2"/>
        <w:numPr>
          <w:ilvl w:val="1"/>
          <w:numId w:val="4"/>
        </w:numPr>
      </w:pPr>
      <w:bookmarkStart w:id="89" w:name="_Toc230658096"/>
      <w:bookmarkStart w:id="90" w:name="_Toc237911241"/>
      <w:r>
        <w:lastRenderedPageBreak/>
        <w:t>Mode S Beast</w:t>
      </w:r>
      <w:bookmarkEnd w:id="89"/>
      <w:bookmarkEnd w:id="90"/>
    </w:p>
    <w:p w14:paraId="3EBB6B32" w14:textId="77777777" w:rsidR="007A2629" w:rsidRDefault="007A2629" w:rsidP="007A2629">
      <w:r>
        <w:t>Mode S Beast is a popular feed protocol used by both open-source and commercial data exchanges to send Mode S data, often over TCP sockets or serial connections.</w:t>
      </w:r>
    </w:p>
    <w:p w14:paraId="370C3222" w14:textId="77777777" w:rsidR="00EA6F49" w:rsidRPr="007A2629" w:rsidRDefault="00EA6F49" w:rsidP="007A2629">
      <w:r>
        <w:t>Mode S Beast sends packets as raw binary, with 0x1a used as an “escape” character indicating the start of a Beast frame. Any non start-of-frame instance of 0x1a is escaped with an additional 0x1a beforehand. Thus, 0x1a can be interpreted as the start of a Beast frame, and 0x1a1a can be interpreted as a 0x1a value within a Beast frame.</w:t>
      </w:r>
    </w:p>
    <w:p w14:paraId="69EC1B70" w14:textId="77777777" w:rsidR="00977950" w:rsidRPr="00977950" w:rsidRDefault="00CE012C">
      <w:pPr>
        <w:pStyle w:val="Heading3"/>
        <w:numPr>
          <w:ilvl w:val="2"/>
          <w:numId w:val="4"/>
        </w:numPr>
      </w:pPr>
      <w:bookmarkStart w:id="91" w:name="_Toc230658097"/>
      <w:bookmarkStart w:id="92" w:name="_Toc237911242"/>
      <w:r>
        <w:t>Beast: Mode S Frames</w:t>
      </w:r>
      <w:bookmarkEnd w:id="91"/>
      <w:bookmarkEnd w:id="92"/>
    </w:p>
    <w:tbl>
      <w:tblPr>
        <w:tblStyle w:val="TableGrid"/>
        <w:tblW w:w="0" w:type="auto"/>
        <w:tblLook w:val="04A0" w:firstRow="1" w:lastRow="0" w:firstColumn="1" w:lastColumn="0" w:noHBand="0" w:noVBand="1"/>
      </w:tblPr>
      <w:tblGrid>
        <w:gridCol w:w="1160"/>
        <w:gridCol w:w="1312"/>
        <w:gridCol w:w="1756"/>
        <w:gridCol w:w="2067"/>
        <w:gridCol w:w="2273"/>
        <w:gridCol w:w="2448"/>
      </w:tblGrid>
      <w:tr w:rsidR="00977950" w14:paraId="0BB9DD44" w14:textId="77777777" w:rsidTr="007A2629">
        <w:tc>
          <w:tcPr>
            <w:tcW w:w="1160" w:type="dxa"/>
            <w:shd w:val="clear" w:color="auto" w:fill="FFCC00"/>
          </w:tcPr>
          <w:p w14:paraId="21E596C5" w14:textId="77777777" w:rsidR="00977950" w:rsidRPr="00977950" w:rsidRDefault="00977950" w:rsidP="00977950">
            <w:pPr>
              <w:rPr>
                <w:b/>
                <w:bCs/>
              </w:rPr>
            </w:pPr>
            <w:r w:rsidRPr="00977950">
              <w:rPr>
                <w:b/>
                <w:bCs/>
              </w:rPr>
              <w:t>Field</w:t>
            </w:r>
          </w:p>
        </w:tc>
        <w:tc>
          <w:tcPr>
            <w:tcW w:w="1312" w:type="dxa"/>
            <w:shd w:val="clear" w:color="auto" w:fill="FFCC00"/>
          </w:tcPr>
          <w:p w14:paraId="7FD5B970" w14:textId="77777777" w:rsidR="00977950" w:rsidRPr="00977950" w:rsidRDefault="007A2629" w:rsidP="00977950">
            <w:pPr>
              <w:rPr>
                <w:b/>
                <w:bCs/>
              </w:rPr>
            </w:pPr>
            <w:r>
              <w:rPr>
                <w:b/>
                <w:bCs/>
              </w:rPr>
              <w:t>Frame Start</w:t>
            </w:r>
          </w:p>
        </w:tc>
        <w:tc>
          <w:tcPr>
            <w:tcW w:w="1756" w:type="dxa"/>
            <w:shd w:val="clear" w:color="auto" w:fill="FFCC00"/>
          </w:tcPr>
          <w:p w14:paraId="4537EE88" w14:textId="77777777" w:rsidR="007A2629" w:rsidRPr="00977950" w:rsidRDefault="00977950" w:rsidP="007A2629">
            <w:pPr>
              <w:rPr>
                <w:b/>
                <w:bCs/>
              </w:rPr>
            </w:pPr>
            <w:r w:rsidRPr="00977950">
              <w:rPr>
                <w:b/>
                <w:bCs/>
              </w:rPr>
              <w:t>Frame Type</w:t>
            </w:r>
          </w:p>
          <w:p w14:paraId="0DC6A004" w14:textId="77777777" w:rsidR="00977950" w:rsidRPr="00977950" w:rsidRDefault="00977950" w:rsidP="00977950">
            <w:pPr>
              <w:rPr>
                <w:b/>
                <w:bCs/>
              </w:rPr>
            </w:pPr>
          </w:p>
        </w:tc>
        <w:tc>
          <w:tcPr>
            <w:tcW w:w="2067" w:type="dxa"/>
            <w:shd w:val="clear" w:color="auto" w:fill="FFCC00"/>
          </w:tcPr>
          <w:p w14:paraId="17F56D4E" w14:textId="77777777" w:rsidR="00977950" w:rsidRPr="00977950" w:rsidRDefault="007A2629" w:rsidP="00977950">
            <w:pPr>
              <w:rPr>
                <w:b/>
                <w:bCs/>
              </w:rPr>
            </w:pPr>
            <w:r>
              <w:rPr>
                <w:b/>
                <w:bCs/>
              </w:rPr>
              <w:t>Timestamp</w:t>
            </w:r>
          </w:p>
        </w:tc>
        <w:tc>
          <w:tcPr>
            <w:tcW w:w="2273" w:type="dxa"/>
            <w:shd w:val="clear" w:color="auto" w:fill="FFCC00"/>
          </w:tcPr>
          <w:p w14:paraId="3D6F177D" w14:textId="77777777" w:rsidR="00977950" w:rsidRPr="00977950" w:rsidRDefault="007A2629" w:rsidP="00977950">
            <w:pPr>
              <w:rPr>
                <w:b/>
                <w:bCs/>
              </w:rPr>
            </w:pPr>
            <w:r>
              <w:rPr>
                <w:b/>
                <w:bCs/>
              </w:rPr>
              <w:t>RSSI</w:t>
            </w:r>
          </w:p>
        </w:tc>
        <w:tc>
          <w:tcPr>
            <w:tcW w:w="2448" w:type="dxa"/>
            <w:shd w:val="clear" w:color="auto" w:fill="FFCC00"/>
          </w:tcPr>
          <w:p w14:paraId="69E4DB31" w14:textId="77777777" w:rsidR="00977950" w:rsidRPr="00977950" w:rsidRDefault="00977950" w:rsidP="00977950">
            <w:pPr>
              <w:rPr>
                <w:b/>
                <w:bCs/>
              </w:rPr>
            </w:pPr>
            <w:r w:rsidRPr="00977950">
              <w:rPr>
                <w:b/>
                <w:bCs/>
              </w:rPr>
              <w:t>Payload</w:t>
            </w:r>
          </w:p>
        </w:tc>
      </w:tr>
      <w:tr w:rsidR="007A2629" w14:paraId="0070753F" w14:textId="77777777" w:rsidTr="007A2629">
        <w:tc>
          <w:tcPr>
            <w:tcW w:w="1160" w:type="dxa"/>
            <w:shd w:val="clear" w:color="auto" w:fill="E7E6E6" w:themeFill="background2"/>
          </w:tcPr>
          <w:p w14:paraId="746A33D8" w14:textId="77777777" w:rsidR="007A2629" w:rsidRDefault="007A2629" w:rsidP="00977950">
            <w:r>
              <w:t>Length [Bytes]</w:t>
            </w:r>
          </w:p>
        </w:tc>
        <w:tc>
          <w:tcPr>
            <w:tcW w:w="1312" w:type="dxa"/>
          </w:tcPr>
          <w:p w14:paraId="2953E3E0" w14:textId="77777777" w:rsidR="007A2629" w:rsidRDefault="007A2629" w:rsidP="00977950">
            <w:r>
              <w:t>1</w:t>
            </w:r>
          </w:p>
        </w:tc>
        <w:tc>
          <w:tcPr>
            <w:tcW w:w="1756" w:type="dxa"/>
          </w:tcPr>
          <w:p w14:paraId="1259CC57" w14:textId="77777777" w:rsidR="007A2629" w:rsidRDefault="007A2629" w:rsidP="00977950">
            <w:r>
              <w:t>1</w:t>
            </w:r>
          </w:p>
        </w:tc>
        <w:tc>
          <w:tcPr>
            <w:tcW w:w="2067" w:type="dxa"/>
          </w:tcPr>
          <w:p w14:paraId="1A00CF6B" w14:textId="77777777" w:rsidR="007A2629" w:rsidRDefault="007A2629" w:rsidP="00977950">
            <w:r>
              <w:t>6-12</w:t>
            </w:r>
          </w:p>
        </w:tc>
        <w:tc>
          <w:tcPr>
            <w:tcW w:w="2273" w:type="dxa"/>
          </w:tcPr>
          <w:p w14:paraId="2C21FCFC" w14:textId="77777777" w:rsidR="007A2629" w:rsidRDefault="007A2629" w:rsidP="00977950">
            <w:r>
              <w:t>1-2</w:t>
            </w:r>
          </w:p>
        </w:tc>
        <w:tc>
          <w:tcPr>
            <w:tcW w:w="2448" w:type="dxa"/>
          </w:tcPr>
          <w:p w14:paraId="2EF32378" w14:textId="77777777" w:rsidR="007A2629" w:rsidRDefault="007A2629" w:rsidP="00977950">
            <w:r>
              <w:t>Mode S Short: 7-14</w:t>
            </w:r>
          </w:p>
          <w:p w14:paraId="40A476DB" w14:textId="77777777" w:rsidR="007A2629" w:rsidRDefault="007A2629" w:rsidP="00977950">
            <w:r>
              <w:t>Mode S Long: 14-28</w:t>
            </w:r>
          </w:p>
        </w:tc>
      </w:tr>
      <w:tr w:rsidR="00977950" w14:paraId="43DAC749" w14:textId="77777777" w:rsidTr="007A2629">
        <w:tc>
          <w:tcPr>
            <w:tcW w:w="1160" w:type="dxa"/>
            <w:shd w:val="clear" w:color="auto" w:fill="E7E6E6" w:themeFill="background2"/>
          </w:tcPr>
          <w:p w14:paraId="754EA283" w14:textId="77777777" w:rsidR="00977950" w:rsidRDefault="00977950" w:rsidP="00977950">
            <w:r>
              <w:t>Example</w:t>
            </w:r>
          </w:p>
        </w:tc>
        <w:tc>
          <w:tcPr>
            <w:tcW w:w="1312" w:type="dxa"/>
          </w:tcPr>
          <w:p w14:paraId="64BD775F" w14:textId="77777777" w:rsidR="00977950" w:rsidRDefault="00977950" w:rsidP="00977950">
            <w:r>
              <w:t>0x1a</w:t>
            </w:r>
          </w:p>
        </w:tc>
        <w:tc>
          <w:tcPr>
            <w:tcW w:w="1756" w:type="dxa"/>
          </w:tcPr>
          <w:p w14:paraId="53995F96" w14:textId="77777777" w:rsidR="00977950" w:rsidRDefault="00977950" w:rsidP="00977950">
            <w:r>
              <w:t>0x32</w:t>
            </w:r>
          </w:p>
        </w:tc>
        <w:tc>
          <w:tcPr>
            <w:tcW w:w="2067" w:type="dxa"/>
          </w:tcPr>
          <w:p w14:paraId="3DF4E2CC" w14:textId="77777777" w:rsidR="00977950" w:rsidRDefault="00977950" w:rsidP="00977950">
            <w:r>
              <w:t>0x123456781a1aff</w:t>
            </w:r>
          </w:p>
        </w:tc>
        <w:tc>
          <w:tcPr>
            <w:tcW w:w="2273" w:type="dxa"/>
          </w:tcPr>
          <w:p w14:paraId="76AD75C3" w14:textId="77777777" w:rsidR="00977950" w:rsidRDefault="00977950" w:rsidP="00977950">
            <w:r>
              <w:t>0x56</w:t>
            </w:r>
          </w:p>
        </w:tc>
        <w:tc>
          <w:tcPr>
            <w:tcW w:w="2448" w:type="dxa"/>
          </w:tcPr>
          <w:p w14:paraId="778BA8E1" w14:textId="77777777" w:rsidR="00977950" w:rsidRDefault="007A2629" w:rsidP="00977950">
            <w:r>
              <w:t>&lt;data&gt;</w:t>
            </w:r>
          </w:p>
        </w:tc>
      </w:tr>
      <w:tr w:rsidR="007A2629" w14:paraId="30733024" w14:textId="77777777" w:rsidTr="007A2629">
        <w:tc>
          <w:tcPr>
            <w:tcW w:w="1160" w:type="dxa"/>
            <w:shd w:val="clear" w:color="auto" w:fill="E7E6E6" w:themeFill="background2"/>
          </w:tcPr>
          <w:p w14:paraId="3B1C05A0" w14:textId="77777777" w:rsidR="00977950" w:rsidRDefault="00977950" w:rsidP="00977950">
            <w:r>
              <w:t>Definition</w:t>
            </w:r>
          </w:p>
        </w:tc>
        <w:tc>
          <w:tcPr>
            <w:tcW w:w="1312" w:type="dxa"/>
          </w:tcPr>
          <w:p w14:paraId="3D109741" w14:textId="77777777" w:rsidR="00977950" w:rsidRDefault="00977950" w:rsidP="00977950">
            <w:r>
              <w:t>0x1a</w:t>
            </w:r>
          </w:p>
          <w:p w14:paraId="40876112" w14:textId="77777777" w:rsidR="007A2629" w:rsidRDefault="007A2629" w:rsidP="00977950"/>
          <w:p w14:paraId="24A3BBD1" w14:textId="77777777" w:rsidR="007A2629" w:rsidRDefault="007A2629" w:rsidP="00977950">
            <w:r>
              <w:t>Frame start is always an escape char.</w:t>
            </w:r>
          </w:p>
        </w:tc>
        <w:tc>
          <w:tcPr>
            <w:tcW w:w="1756" w:type="dxa"/>
          </w:tcPr>
          <w:p w14:paraId="38691752" w14:textId="77777777" w:rsidR="00977950" w:rsidRDefault="00977950" w:rsidP="00977950">
            <w:r>
              <w:t>0x32: Mode S Short</w:t>
            </w:r>
          </w:p>
          <w:p w14:paraId="32B068D3" w14:textId="77777777" w:rsidR="00977950" w:rsidRDefault="00977950" w:rsidP="00977950">
            <w:r>
              <w:t>0x33: Mode S Long</w:t>
            </w:r>
          </w:p>
          <w:p w14:paraId="34B23DCC" w14:textId="77777777" w:rsidR="00977950" w:rsidRDefault="00977950" w:rsidP="00977950"/>
          <w:p w14:paraId="34F9781A" w14:textId="77777777" w:rsidR="00977950" w:rsidRDefault="00977950" w:rsidP="00977950">
            <w:r>
              <w:t>No escapes.</w:t>
            </w:r>
          </w:p>
        </w:tc>
        <w:tc>
          <w:tcPr>
            <w:tcW w:w="2067" w:type="dxa"/>
          </w:tcPr>
          <w:p w14:paraId="618151BD" w14:textId="77777777" w:rsidR="007A2629" w:rsidRDefault="007A2629" w:rsidP="00977950">
            <w:r>
              <w:t>6-byte 12MHz MLAT timestamp, MSB first.</w:t>
            </w:r>
          </w:p>
          <w:p w14:paraId="3929A6C3" w14:textId="77777777" w:rsidR="007A2629" w:rsidRDefault="007A2629" w:rsidP="00977950"/>
          <w:p w14:paraId="0DEF5E49" w14:textId="77777777" w:rsidR="00977950" w:rsidRDefault="00977950" w:rsidP="00977950">
            <w:r>
              <w:t>May have up to 6 escapes.</w:t>
            </w:r>
          </w:p>
        </w:tc>
        <w:tc>
          <w:tcPr>
            <w:tcW w:w="2273" w:type="dxa"/>
          </w:tcPr>
          <w:p w14:paraId="3300C906" w14:textId="77777777" w:rsidR="007A2629" w:rsidRDefault="007A2629" w:rsidP="00977950">
            <w:r>
              <w:t xml:space="preserve">RSSI byte is “Beast Power Level”, which is the square root of the un-logged dBFS value. </w:t>
            </w:r>
          </w:p>
          <w:p w14:paraId="402CAEFD" w14:textId="77777777" w:rsidR="007A2629" w:rsidRDefault="007A2629" w:rsidP="00977950"/>
          <w:p w14:paraId="0D420883" w14:textId="77777777" w:rsidR="00977950" w:rsidRDefault="00977950" w:rsidP="00977950">
            <w:r>
              <w:t>May have up to 1 escape.</w:t>
            </w:r>
          </w:p>
        </w:tc>
        <w:tc>
          <w:tcPr>
            <w:tcW w:w="2448" w:type="dxa"/>
          </w:tcPr>
          <w:p w14:paraId="394D52F2" w14:textId="77777777" w:rsidR="00977950" w:rsidRDefault="007A2629" w:rsidP="00977950">
            <w:r>
              <w:t>Packet contents.</w:t>
            </w:r>
          </w:p>
          <w:p w14:paraId="6673E115" w14:textId="77777777" w:rsidR="007A2629" w:rsidRDefault="007A2629" w:rsidP="00977950"/>
          <w:p w14:paraId="068ED44D" w14:textId="77777777" w:rsidR="007A2629" w:rsidRDefault="007A2629" w:rsidP="00977950">
            <w:r>
              <w:t>May theoretically have up to &lt;packet_length&gt; escapes, but this would not correspond to a valid packet and will not be seen in practice.</w:t>
            </w:r>
          </w:p>
        </w:tc>
      </w:tr>
    </w:tbl>
    <w:p w14:paraId="4E0AA853" w14:textId="77777777" w:rsidR="00977950" w:rsidRPr="00977950" w:rsidRDefault="00977950" w:rsidP="00977950"/>
    <w:p w14:paraId="09E84A6D" w14:textId="77777777" w:rsidR="00CE012C" w:rsidRDefault="00CE012C">
      <w:pPr>
        <w:pStyle w:val="Heading3"/>
        <w:numPr>
          <w:ilvl w:val="2"/>
          <w:numId w:val="4"/>
        </w:numPr>
      </w:pPr>
      <w:bookmarkStart w:id="93" w:name="_Toc230658098"/>
      <w:bookmarkStart w:id="94" w:name="_Toc237911243"/>
      <w:r>
        <w:t xml:space="preserve">Beast: UAT </w:t>
      </w:r>
      <w:r w:rsidR="007A2629">
        <w:t>Frames</w:t>
      </w:r>
      <w:bookmarkEnd w:id="93"/>
      <w:bookmarkEnd w:id="94"/>
    </w:p>
    <w:tbl>
      <w:tblPr>
        <w:tblStyle w:val="TableGrid"/>
        <w:tblW w:w="0" w:type="auto"/>
        <w:tblLook w:val="04A0" w:firstRow="1" w:lastRow="0" w:firstColumn="1" w:lastColumn="0" w:noHBand="0" w:noVBand="1"/>
      </w:tblPr>
      <w:tblGrid>
        <w:gridCol w:w="1138"/>
        <w:gridCol w:w="860"/>
        <w:gridCol w:w="1080"/>
        <w:gridCol w:w="2250"/>
        <w:gridCol w:w="1890"/>
        <w:gridCol w:w="1637"/>
        <w:gridCol w:w="2161"/>
      </w:tblGrid>
      <w:tr w:rsidR="007A2629" w:rsidRPr="00977950" w14:paraId="61EF81AE" w14:textId="77777777" w:rsidTr="002163C6">
        <w:tc>
          <w:tcPr>
            <w:tcW w:w="1138" w:type="dxa"/>
            <w:shd w:val="clear" w:color="auto" w:fill="FFCC00"/>
          </w:tcPr>
          <w:p w14:paraId="2F7BFC02" w14:textId="77777777" w:rsidR="007A2629" w:rsidRPr="00977950" w:rsidRDefault="007A2629" w:rsidP="0029586C">
            <w:pPr>
              <w:rPr>
                <w:b/>
                <w:bCs/>
              </w:rPr>
            </w:pPr>
            <w:r w:rsidRPr="00977950">
              <w:rPr>
                <w:b/>
                <w:bCs/>
              </w:rPr>
              <w:t>Field</w:t>
            </w:r>
          </w:p>
        </w:tc>
        <w:tc>
          <w:tcPr>
            <w:tcW w:w="860" w:type="dxa"/>
            <w:shd w:val="clear" w:color="auto" w:fill="FFCC00"/>
          </w:tcPr>
          <w:p w14:paraId="427FAC59" w14:textId="77777777" w:rsidR="007A2629" w:rsidRPr="00977950" w:rsidRDefault="007A2629" w:rsidP="0029586C">
            <w:pPr>
              <w:rPr>
                <w:b/>
                <w:bCs/>
              </w:rPr>
            </w:pPr>
            <w:r>
              <w:rPr>
                <w:b/>
                <w:bCs/>
              </w:rPr>
              <w:t>Frame Start</w:t>
            </w:r>
          </w:p>
        </w:tc>
        <w:tc>
          <w:tcPr>
            <w:tcW w:w="1080" w:type="dxa"/>
            <w:shd w:val="clear" w:color="auto" w:fill="FFCC00"/>
          </w:tcPr>
          <w:p w14:paraId="3703A115" w14:textId="77777777" w:rsidR="007A2629" w:rsidRPr="00977950" w:rsidRDefault="007A2629" w:rsidP="0029586C">
            <w:pPr>
              <w:rPr>
                <w:b/>
                <w:bCs/>
              </w:rPr>
            </w:pPr>
            <w:r w:rsidRPr="00977950">
              <w:rPr>
                <w:b/>
                <w:bCs/>
              </w:rPr>
              <w:t>Frame Type</w:t>
            </w:r>
          </w:p>
          <w:p w14:paraId="214778CC" w14:textId="77777777" w:rsidR="007A2629" w:rsidRPr="00977950" w:rsidRDefault="007A2629" w:rsidP="0029586C">
            <w:pPr>
              <w:rPr>
                <w:b/>
                <w:bCs/>
              </w:rPr>
            </w:pPr>
          </w:p>
        </w:tc>
        <w:tc>
          <w:tcPr>
            <w:tcW w:w="2250" w:type="dxa"/>
            <w:shd w:val="clear" w:color="auto" w:fill="FFCC00"/>
          </w:tcPr>
          <w:p w14:paraId="4DF1FF9A" w14:textId="77777777" w:rsidR="007A2629" w:rsidRDefault="00282612" w:rsidP="0029586C">
            <w:pPr>
              <w:rPr>
                <w:b/>
                <w:bCs/>
              </w:rPr>
            </w:pPr>
            <w:r>
              <w:rPr>
                <w:b/>
                <w:bCs/>
              </w:rPr>
              <w:t>UAT Message Type</w:t>
            </w:r>
          </w:p>
        </w:tc>
        <w:tc>
          <w:tcPr>
            <w:tcW w:w="1890" w:type="dxa"/>
            <w:shd w:val="clear" w:color="auto" w:fill="FFCC00"/>
          </w:tcPr>
          <w:p w14:paraId="57E79A73" w14:textId="77777777" w:rsidR="007A2629" w:rsidRPr="00977950" w:rsidRDefault="007A2629" w:rsidP="0029586C">
            <w:pPr>
              <w:rPr>
                <w:b/>
                <w:bCs/>
              </w:rPr>
            </w:pPr>
            <w:r>
              <w:rPr>
                <w:b/>
                <w:bCs/>
              </w:rPr>
              <w:t>Timestamp</w:t>
            </w:r>
          </w:p>
        </w:tc>
        <w:tc>
          <w:tcPr>
            <w:tcW w:w="1637" w:type="dxa"/>
            <w:shd w:val="clear" w:color="auto" w:fill="FFCC00"/>
          </w:tcPr>
          <w:p w14:paraId="6B1D1002" w14:textId="77777777" w:rsidR="007A2629" w:rsidRPr="00977950" w:rsidRDefault="007A2629" w:rsidP="0029586C">
            <w:pPr>
              <w:rPr>
                <w:b/>
                <w:bCs/>
              </w:rPr>
            </w:pPr>
            <w:r>
              <w:rPr>
                <w:b/>
                <w:bCs/>
              </w:rPr>
              <w:t>RSSI</w:t>
            </w:r>
          </w:p>
        </w:tc>
        <w:tc>
          <w:tcPr>
            <w:tcW w:w="2161" w:type="dxa"/>
            <w:shd w:val="clear" w:color="auto" w:fill="FFCC00"/>
          </w:tcPr>
          <w:p w14:paraId="54FBFB96" w14:textId="77777777" w:rsidR="007A2629" w:rsidRPr="00977950" w:rsidRDefault="007A2629" w:rsidP="0029586C">
            <w:pPr>
              <w:rPr>
                <w:b/>
                <w:bCs/>
              </w:rPr>
            </w:pPr>
            <w:r w:rsidRPr="00977950">
              <w:rPr>
                <w:b/>
                <w:bCs/>
              </w:rPr>
              <w:t>Payload</w:t>
            </w:r>
          </w:p>
        </w:tc>
      </w:tr>
      <w:tr w:rsidR="007A2629" w14:paraId="780D5553" w14:textId="77777777" w:rsidTr="002163C6">
        <w:tc>
          <w:tcPr>
            <w:tcW w:w="1138" w:type="dxa"/>
            <w:shd w:val="clear" w:color="auto" w:fill="E7E6E6" w:themeFill="background2"/>
          </w:tcPr>
          <w:p w14:paraId="3C4EE865" w14:textId="77777777" w:rsidR="007A2629" w:rsidRDefault="007A2629" w:rsidP="0029586C">
            <w:r>
              <w:t>Length [Bytes]</w:t>
            </w:r>
          </w:p>
        </w:tc>
        <w:tc>
          <w:tcPr>
            <w:tcW w:w="860" w:type="dxa"/>
          </w:tcPr>
          <w:p w14:paraId="3A365205" w14:textId="77777777" w:rsidR="007A2629" w:rsidRDefault="007A2629" w:rsidP="0029586C">
            <w:r>
              <w:t>1</w:t>
            </w:r>
          </w:p>
        </w:tc>
        <w:tc>
          <w:tcPr>
            <w:tcW w:w="1080" w:type="dxa"/>
          </w:tcPr>
          <w:p w14:paraId="50F54FCC" w14:textId="77777777" w:rsidR="007A2629" w:rsidRDefault="007A2629" w:rsidP="0029586C">
            <w:r>
              <w:t>1</w:t>
            </w:r>
          </w:p>
        </w:tc>
        <w:tc>
          <w:tcPr>
            <w:tcW w:w="2250" w:type="dxa"/>
          </w:tcPr>
          <w:p w14:paraId="6E0337F9" w14:textId="77777777" w:rsidR="007A2629" w:rsidRDefault="00282612" w:rsidP="0029586C">
            <w:r>
              <w:t>1</w:t>
            </w:r>
          </w:p>
        </w:tc>
        <w:tc>
          <w:tcPr>
            <w:tcW w:w="1890" w:type="dxa"/>
          </w:tcPr>
          <w:p w14:paraId="0C8736C2" w14:textId="77777777" w:rsidR="007A2629" w:rsidRDefault="007A2629" w:rsidP="0029586C">
            <w:r>
              <w:t>6-12</w:t>
            </w:r>
          </w:p>
        </w:tc>
        <w:tc>
          <w:tcPr>
            <w:tcW w:w="1637" w:type="dxa"/>
          </w:tcPr>
          <w:p w14:paraId="3A4C6826" w14:textId="77777777" w:rsidR="007A2629" w:rsidRDefault="007A2629" w:rsidP="0029586C">
            <w:r>
              <w:t>1-2</w:t>
            </w:r>
          </w:p>
        </w:tc>
        <w:tc>
          <w:tcPr>
            <w:tcW w:w="2161" w:type="dxa"/>
          </w:tcPr>
          <w:p w14:paraId="20445213" w14:textId="77777777" w:rsidR="007A2629" w:rsidRDefault="00282612" w:rsidP="0029586C">
            <w:r>
              <w:t xml:space="preserve">UAT Short ADSB: </w:t>
            </w:r>
          </w:p>
        </w:tc>
      </w:tr>
      <w:tr w:rsidR="007A2629" w14:paraId="20F45E43" w14:textId="77777777" w:rsidTr="002163C6">
        <w:tc>
          <w:tcPr>
            <w:tcW w:w="1138" w:type="dxa"/>
            <w:shd w:val="clear" w:color="auto" w:fill="E7E6E6" w:themeFill="background2"/>
          </w:tcPr>
          <w:p w14:paraId="328F5AB9" w14:textId="77777777" w:rsidR="007A2629" w:rsidRDefault="007A2629" w:rsidP="0029586C">
            <w:r>
              <w:t>Example</w:t>
            </w:r>
          </w:p>
        </w:tc>
        <w:tc>
          <w:tcPr>
            <w:tcW w:w="860" w:type="dxa"/>
          </w:tcPr>
          <w:p w14:paraId="40983191" w14:textId="77777777" w:rsidR="007A2629" w:rsidRDefault="007A2629" w:rsidP="0029586C">
            <w:r>
              <w:t>0x1a</w:t>
            </w:r>
          </w:p>
        </w:tc>
        <w:tc>
          <w:tcPr>
            <w:tcW w:w="1080" w:type="dxa"/>
          </w:tcPr>
          <w:p w14:paraId="29B250A8" w14:textId="77777777" w:rsidR="007A2629" w:rsidRDefault="007A2629" w:rsidP="0029586C">
            <w:r>
              <w:t>0xec</w:t>
            </w:r>
          </w:p>
        </w:tc>
        <w:tc>
          <w:tcPr>
            <w:tcW w:w="2250" w:type="dxa"/>
          </w:tcPr>
          <w:p w14:paraId="38CD13B9" w14:textId="77777777" w:rsidR="007A2629" w:rsidRDefault="00282612" w:rsidP="0029586C">
            <w:r>
              <w:t>0x73</w:t>
            </w:r>
          </w:p>
        </w:tc>
        <w:tc>
          <w:tcPr>
            <w:tcW w:w="1890" w:type="dxa"/>
          </w:tcPr>
          <w:p w14:paraId="2E7A801E" w14:textId="77777777" w:rsidR="007A2629" w:rsidRDefault="007A2629" w:rsidP="0029586C">
            <w:r>
              <w:t>0x123456781a1aff</w:t>
            </w:r>
          </w:p>
        </w:tc>
        <w:tc>
          <w:tcPr>
            <w:tcW w:w="1637" w:type="dxa"/>
          </w:tcPr>
          <w:p w14:paraId="2C91C58F" w14:textId="77777777" w:rsidR="007A2629" w:rsidRDefault="007A2629" w:rsidP="0029586C">
            <w:r>
              <w:t>0x56</w:t>
            </w:r>
          </w:p>
        </w:tc>
        <w:tc>
          <w:tcPr>
            <w:tcW w:w="2161" w:type="dxa"/>
          </w:tcPr>
          <w:p w14:paraId="6F54BD70" w14:textId="77777777" w:rsidR="007A2629" w:rsidRDefault="007A2629" w:rsidP="0029586C">
            <w:r>
              <w:t>&lt;data&gt;</w:t>
            </w:r>
          </w:p>
        </w:tc>
      </w:tr>
      <w:tr w:rsidR="007A2629" w14:paraId="367C327A" w14:textId="77777777" w:rsidTr="002163C6">
        <w:tc>
          <w:tcPr>
            <w:tcW w:w="1138" w:type="dxa"/>
            <w:shd w:val="clear" w:color="auto" w:fill="E7E6E6" w:themeFill="background2"/>
          </w:tcPr>
          <w:p w14:paraId="59D0EB75" w14:textId="77777777" w:rsidR="007A2629" w:rsidRDefault="007A2629" w:rsidP="0029586C">
            <w:r>
              <w:t>Definition</w:t>
            </w:r>
          </w:p>
        </w:tc>
        <w:tc>
          <w:tcPr>
            <w:tcW w:w="860" w:type="dxa"/>
          </w:tcPr>
          <w:p w14:paraId="3EE5CD68" w14:textId="77777777" w:rsidR="007A2629" w:rsidRDefault="007A2629" w:rsidP="0029586C">
            <w:r>
              <w:t>0x1a</w:t>
            </w:r>
          </w:p>
          <w:p w14:paraId="1105E9D3" w14:textId="77777777" w:rsidR="007A2629" w:rsidRDefault="007A2629" w:rsidP="0029586C"/>
          <w:p w14:paraId="2AE7EB5E" w14:textId="77777777" w:rsidR="007A2629" w:rsidRDefault="007A2629" w:rsidP="0029586C">
            <w:r>
              <w:t>Frame start is always an escape char.</w:t>
            </w:r>
          </w:p>
        </w:tc>
        <w:tc>
          <w:tcPr>
            <w:tcW w:w="1080" w:type="dxa"/>
          </w:tcPr>
          <w:p w14:paraId="1E3D32F7" w14:textId="77777777" w:rsidR="00282612" w:rsidRDefault="007A2629" w:rsidP="0029586C">
            <w:r>
              <w:t>0xec</w:t>
            </w:r>
          </w:p>
          <w:p w14:paraId="2CD901F4" w14:textId="77777777" w:rsidR="00282612" w:rsidRDefault="00282612" w:rsidP="0029586C"/>
          <w:p w14:paraId="1C2CA76A" w14:textId="77777777" w:rsidR="007A2629" w:rsidRDefault="00282612" w:rsidP="0029586C">
            <w:r>
              <w:t>I</w:t>
            </w:r>
            <w:r w:rsidR="007A2629">
              <w:t>ndicates frame type UAT (both ADSB and uplink).</w:t>
            </w:r>
          </w:p>
          <w:p w14:paraId="781F42B4" w14:textId="77777777" w:rsidR="007A2629" w:rsidRDefault="007A2629" w:rsidP="0029586C"/>
          <w:p w14:paraId="624EF23E" w14:textId="77777777" w:rsidR="007A2629" w:rsidRDefault="007A2629" w:rsidP="0029586C">
            <w:r>
              <w:t>No escapes.</w:t>
            </w:r>
          </w:p>
        </w:tc>
        <w:tc>
          <w:tcPr>
            <w:tcW w:w="2250" w:type="dxa"/>
          </w:tcPr>
          <w:p w14:paraId="09B0224C" w14:textId="77777777" w:rsidR="007A2629" w:rsidRDefault="00282612" w:rsidP="0029586C">
            <w:r>
              <w:t xml:space="preserve">0x73 (‘s’): UAT </w:t>
            </w:r>
            <w:r w:rsidR="002163C6">
              <w:t>s</w:t>
            </w:r>
            <w:r>
              <w:t>hort ADSB</w:t>
            </w:r>
            <w:r w:rsidR="002163C6">
              <w:t xml:space="preserve"> (30 byte payload, not including escapes).</w:t>
            </w:r>
          </w:p>
          <w:p w14:paraId="4520750E" w14:textId="77777777" w:rsidR="00282612" w:rsidRDefault="00282612" w:rsidP="0029586C">
            <w:r>
              <w:t xml:space="preserve">0x5c (‘l’): UAT </w:t>
            </w:r>
            <w:r w:rsidR="002163C6">
              <w:t>l</w:t>
            </w:r>
            <w:r>
              <w:t>ong ADSB</w:t>
            </w:r>
            <w:r w:rsidR="002163C6">
              <w:t xml:space="preserve"> (48 byte payload, not including escapes)</w:t>
            </w:r>
          </w:p>
          <w:p w14:paraId="093783D0" w14:textId="77777777" w:rsidR="00282612" w:rsidRDefault="00282612" w:rsidP="0029586C">
            <w:r>
              <w:t>0x75 (‘u’): UAT Uplink</w:t>
            </w:r>
            <w:r w:rsidR="002163C6">
              <w:t xml:space="preserve"> (552 byte payload, not including escapes)</w:t>
            </w:r>
          </w:p>
          <w:p w14:paraId="31C8815B" w14:textId="77777777" w:rsidR="00282612" w:rsidRDefault="00282612" w:rsidP="0029586C"/>
          <w:p w14:paraId="74173BC6" w14:textId="77777777" w:rsidR="00282612" w:rsidRDefault="00282612" w:rsidP="0029586C">
            <w:r>
              <w:t>No escapes.</w:t>
            </w:r>
          </w:p>
        </w:tc>
        <w:tc>
          <w:tcPr>
            <w:tcW w:w="1890" w:type="dxa"/>
          </w:tcPr>
          <w:p w14:paraId="3A5D1237" w14:textId="77777777" w:rsidR="007A2629" w:rsidRDefault="007A2629" w:rsidP="0029586C">
            <w:r>
              <w:t>6-byte 12MHz MLAT timestamp, MSB first.</w:t>
            </w:r>
          </w:p>
          <w:p w14:paraId="1F90A86A" w14:textId="77777777" w:rsidR="007A2629" w:rsidRDefault="007A2629" w:rsidP="0029586C"/>
          <w:p w14:paraId="0B99BB95" w14:textId="77777777" w:rsidR="007A2629" w:rsidRDefault="007A2629" w:rsidP="0029586C">
            <w:r>
              <w:t>May have up to 6 escapes.</w:t>
            </w:r>
          </w:p>
        </w:tc>
        <w:tc>
          <w:tcPr>
            <w:tcW w:w="1637" w:type="dxa"/>
          </w:tcPr>
          <w:p w14:paraId="23BE0B23" w14:textId="77777777" w:rsidR="007A2629" w:rsidRDefault="007A2629" w:rsidP="0029586C">
            <w:r>
              <w:t xml:space="preserve">RSSI byte is “Beast Power Level”, which is the square root of the un-logged dBFS value. </w:t>
            </w:r>
          </w:p>
          <w:p w14:paraId="4CBE068B" w14:textId="77777777" w:rsidR="007A2629" w:rsidRDefault="007A2629" w:rsidP="0029586C"/>
          <w:p w14:paraId="310DF19E" w14:textId="77777777" w:rsidR="007A2629" w:rsidRDefault="007A2629" w:rsidP="0029586C">
            <w:r>
              <w:t>May have up to 1 escape.</w:t>
            </w:r>
          </w:p>
        </w:tc>
        <w:tc>
          <w:tcPr>
            <w:tcW w:w="2161" w:type="dxa"/>
          </w:tcPr>
          <w:p w14:paraId="7EFAFC2F" w14:textId="77777777" w:rsidR="007A2629" w:rsidRDefault="007A2629" w:rsidP="0029586C">
            <w:r>
              <w:t>Packet contents</w:t>
            </w:r>
            <w:r w:rsidR="00282612">
              <w:t>, including both payload and FEC parity.</w:t>
            </w:r>
          </w:p>
          <w:p w14:paraId="7DA98358" w14:textId="77777777" w:rsidR="00282612" w:rsidRDefault="00282612" w:rsidP="0029586C"/>
          <w:p w14:paraId="6B20B2F0" w14:textId="77777777" w:rsidR="00282612" w:rsidRDefault="00282612" w:rsidP="0029586C">
            <w:r>
              <w:t>Uplink packets remain interleaved (transmitted byte order retained).</w:t>
            </w:r>
          </w:p>
          <w:p w14:paraId="607D97A6" w14:textId="77777777" w:rsidR="007A2629" w:rsidRDefault="007A2629" w:rsidP="0029586C"/>
          <w:p w14:paraId="4D2F9BE3" w14:textId="77777777" w:rsidR="007A2629" w:rsidRDefault="007A2629" w:rsidP="0029586C">
            <w:r>
              <w:t>May theoretically have up to &lt;packet_length&gt; escapes, but this would not correspond to a valid packet and will not be seen in practice.</w:t>
            </w:r>
          </w:p>
        </w:tc>
      </w:tr>
    </w:tbl>
    <w:p w14:paraId="55A93215" w14:textId="77777777" w:rsidR="00CE012C" w:rsidRPr="00CE012C" w:rsidRDefault="00CE012C" w:rsidP="00CE012C"/>
    <w:p w14:paraId="56F33F92" w14:textId="77777777" w:rsidR="00172835" w:rsidRDefault="00172835">
      <w:pPr>
        <w:pStyle w:val="Heading2"/>
        <w:numPr>
          <w:ilvl w:val="1"/>
          <w:numId w:val="4"/>
        </w:numPr>
      </w:pPr>
      <w:bookmarkStart w:id="95" w:name="_Toc230658099"/>
      <w:bookmarkStart w:id="96" w:name="_Toc237911244"/>
      <w:r>
        <w:lastRenderedPageBreak/>
        <w:t>Raw Packets</w:t>
      </w:r>
      <w:bookmarkEnd w:id="95"/>
      <w:bookmarkEnd w:id="96"/>
    </w:p>
    <w:p w14:paraId="4CDAAC1D" w14:textId="77777777" w:rsidR="003D4983" w:rsidRDefault="00537616">
      <w:pPr>
        <w:pStyle w:val="Heading3"/>
        <w:numPr>
          <w:ilvl w:val="2"/>
          <w:numId w:val="4"/>
        </w:numPr>
      </w:pPr>
      <w:bookmarkStart w:id="97" w:name="_Toc230658100"/>
      <w:bookmarkStart w:id="98" w:name="_Toc237911245"/>
      <w:r>
        <w:t xml:space="preserve">Raw </w:t>
      </w:r>
      <w:r w:rsidR="00CC462F">
        <w:t>Mode S Frames</w:t>
      </w:r>
      <w:bookmarkEnd w:id="97"/>
      <w:bookmarkEnd w:id="98"/>
    </w:p>
    <w:p w14:paraId="7C09B9D6" w14:textId="77777777" w:rsidR="003D4983" w:rsidRPr="003D4983" w:rsidRDefault="003D4983" w:rsidP="003D4983">
      <w:r>
        <w:t>Raw Mode S packets are reported in the format below. Only packets that have passed checksum validation and match a supported Mode S downlink format are reported.</w:t>
      </w:r>
    </w:p>
    <w:p w14:paraId="1C2B36C3" w14:textId="77777777" w:rsidR="00172835" w:rsidRPr="00172835" w:rsidRDefault="003D4983" w:rsidP="00172835">
      <w:pPr>
        <w:pStyle w:val="code"/>
      </w:pPr>
      <w:r>
        <w:t>#</w:t>
      </w:r>
      <w:r w:rsidR="00375869">
        <w:t>M</w:t>
      </w:r>
      <w:r w:rsidR="002907FD">
        <w:t>DS</w:t>
      </w:r>
      <w:r w:rsidR="00172835">
        <w:t>*RAW_FRAME;(</w:t>
      </w:r>
      <w:r w:rsidR="000D0F95">
        <w:t>SOURCE,</w:t>
      </w:r>
      <w:r w:rsidR="00172835">
        <w:t>SIGS,SIGQ,TS)\r\n</w:t>
      </w:r>
    </w:p>
    <w:p w14:paraId="40E09F98" w14:textId="77777777" w:rsidR="00172835" w:rsidRPr="00172835" w:rsidRDefault="00172835" w:rsidP="00172835"/>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0D0F95" w:rsidRPr="00C95BEA" w14:paraId="384FB77F" w14:textId="77777777" w:rsidTr="003D4983">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0457725F" w14:textId="77777777" w:rsidR="000D0F95" w:rsidRPr="00C95BEA" w:rsidRDefault="000D0F95"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29CB6C6C" w14:textId="77777777" w:rsidR="000D0F95" w:rsidRPr="000D0F95" w:rsidRDefault="000D0F95"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7C0B30C4" w14:textId="77777777" w:rsidR="000D0F95" w:rsidRPr="00C95BEA" w:rsidRDefault="000D0F95"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45ABE9F" w14:textId="77777777" w:rsidR="000D0F95" w:rsidRPr="00C95BEA" w:rsidRDefault="000D0F95" w:rsidP="00E41428">
            <w:pPr>
              <w:spacing w:after="0"/>
            </w:pPr>
            <w:r w:rsidRPr="00C95BEA">
              <w:rPr>
                <w:b/>
                <w:bCs/>
              </w:rPr>
              <w:t>Example value</w:t>
            </w:r>
          </w:p>
        </w:tc>
      </w:tr>
      <w:tr w:rsidR="003D4983" w:rsidRPr="00C95BEA" w14:paraId="687BE9B5"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653F65E4" w14:textId="77777777" w:rsidR="003D4983" w:rsidRDefault="003D4983" w:rsidP="00E41428">
            <w:pPr>
              <w:spacing w:after="0"/>
            </w:pPr>
            <w:r>
              <w:t>#</w:t>
            </w:r>
            <w:r w:rsidR="00375869">
              <w:t>M</w:t>
            </w:r>
            <w:r w:rsidR="002907FD">
              <w:t>DS</w:t>
            </w:r>
          </w:p>
        </w:tc>
        <w:tc>
          <w:tcPr>
            <w:tcW w:w="4050" w:type="dxa"/>
            <w:tcBorders>
              <w:top w:val="single" w:sz="6" w:space="0" w:color="000000"/>
              <w:left w:val="single" w:sz="6" w:space="0" w:color="000000"/>
              <w:bottom w:val="single" w:sz="6" w:space="0" w:color="000000"/>
              <w:right w:val="single" w:sz="6" w:space="0" w:color="000000"/>
            </w:tcBorders>
            <w:vAlign w:val="center"/>
          </w:tcPr>
          <w:p w14:paraId="4C34C51A" w14:textId="77777777" w:rsidR="003D4983" w:rsidRDefault="003D4983" w:rsidP="00E41428">
            <w:pPr>
              <w:spacing w:after="0"/>
            </w:pPr>
            <w:r>
              <w:t>Indicates the start of a raw Mode S frame.</w:t>
            </w:r>
          </w:p>
        </w:tc>
        <w:tc>
          <w:tcPr>
            <w:tcW w:w="1890" w:type="dxa"/>
            <w:tcBorders>
              <w:top w:val="single" w:sz="6" w:space="0" w:color="000000"/>
              <w:left w:val="single" w:sz="6" w:space="0" w:color="000000"/>
              <w:bottom w:val="single" w:sz="6" w:space="0" w:color="000000"/>
              <w:right w:val="single" w:sz="6" w:space="0" w:color="000000"/>
            </w:tcBorders>
          </w:tcPr>
          <w:p w14:paraId="1F7A5827" w14:textId="77777777" w:rsidR="003D4983" w:rsidRDefault="003D4983"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3394A49D" w14:textId="77777777" w:rsidR="003D4983" w:rsidRPr="003D4983" w:rsidRDefault="003D4983" w:rsidP="00E41428">
            <w:pPr>
              <w:spacing w:after="0"/>
            </w:pPr>
          </w:p>
        </w:tc>
      </w:tr>
      <w:tr w:rsidR="000D0F95" w:rsidRPr="00C95BEA" w14:paraId="4CAD3752"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74C1BA50" w14:textId="77777777" w:rsidR="000D0F95" w:rsidRPr="00C95BEA" w:rsidRDefault="000D0F95"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47158F0A" w14:textId="77777777" w:rsidR="000D0F95" w:rsidRPr="00C95BEA" w:rsidRDefault="000D0F95" w:rsidP="00E41428">
            <w:pPr>
              <w:spacing w:after="0"/>
            </w:pPr>
            <w:r>
              <w:t>The packet contents as raw hexadecimal.</w:t>
            </w:r>
            <w:r w:rsidR="003D4983">
              <w:t xml:space="preserve">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211D55C4" w14:textId="77777777" w:rsidR="000D0F95" w:rsidRDefault="000D0F95" w:rsidP="00E41428">
            <w:pPr>
              <w:spacing w:after="0"/>
            </w:pPr>
            <w:r>
              <w:t>Hex</w:t>
            </w:r>
            <w:r w:rsidR="00BF7A89">
              <w:t>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7D6FFF97" w14:textId="77777777" w:rsidR="000D0F95" w:rsidRPr="00C95BEA" w:rsidRDefault="003D4983" w:rsidP="00E41428">
            <w:pPr>
              <w:spacing w:after="0"/>
            </w:pPr>
            <w:r w:rsidRPr="003D4983">
              <w:t>8D48C22D60AB0452BFAD19A695E0</w:t>
            </w:r>
          </w:p>
        </w:tc>
      </w:tr>
      <w:tr w:rsidR="000D0F95" w:rsidRPr="00C95BEA" w14:paraId="1BA9642B"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tcPr>
          <w:p w14:paraId="2C301B2F" w14:textId="77777777" w:rsidR="000D0F95" w:rsidRDefault="000D0F95" w:rsidP="00E41428">
            <w:pPr>
              <w:spacing w:after="0"/>
            </w:pPr>
            <w:r>
              <w:t>SOURCE</w:t>
            </w:r>
          </w:p>
        </w:tc>
        <w:tc>
          <w:tcPr>
            <w:tcW w:w="4050" w:type="dxa"/>
            <w:tcBorders>
              <w:top w:val="single" w:sz="6" w:space="0" w:color="000000"/>
              <w:left w:val="single" w:sz="6" w:space="0" w:color="000000"/>
              <w:bottom w:val="single" w:sz="6" w:space="0" w:color="000000"/>
              <w:right w:val="single" w:sz="6" w:space="0" w:color="000000"/>
            </w:tcBorders>
            <w:vAlign w:val="center"/>
          </w:tcPr>
          <w:p w14:paraId="4C8F9E1C" w14:textId="77777777" w:rsidR="000D0F95" w:rsidRDefault="00537616" w:rsidP="00E41428">
            <w:pPr>
              <w:spacing w:after="0"/>
            </w:pPr>
            <w:r>
              <w:t xml:space="preserve">An unsigned integer </w:t>
            </w:r>
          </w:p>
        </w:tc>
        <w:tc>
          <w:tcPr>
            <w:tcW w:w="1890" w:type="dxa"/>
            <w:tcBorders>
              <w:top w:val="single" w:sz="6" w:space="0" w:color="000000"/>
              <w:left w:val="single" w:sz="6" w:space="0" w:color="000000"/>
              <w:bottom w:val="single" w:sz="6" w:space="0" w:color="000000"/>
              <w:right w:val="single" w:sz="6" w:space="0" w:color="000000"/>
            </w:tcBorders>
          </w:tcPr>
          <w:p w14:paraId="3CB16F50" w14:textId="77777777" w:rsidR="000D0F95" w:rsidRPr="00C95BEA" w:rsidRDefault="00BF7A89" w:rsidP="00BF7A89">
            <w:pPr>
              <w:pStyle w:val="code"/>
            </w:pPr>
            <w:r>
              <w:t>int</w:t>
            </w:r>
            <w:r w:rsidR="006A1684">
              <w:t>16</w:t>
            </w:r>
            <w:r>
              <w:t>_t</w:t>
            </w:r>
          </w:p>
        </w:tc>
        <w:tc>
          <w:tcPr>
            <w:tcW w:w="3546" w:type="dxa"/>
            <w:tcBorders>
              <w:top w:val="single" w:sz="6" w:space="0" w:color="000000"/>
              <w:left w:val="single" w:sz="6" w:space="0" w:color="000000"/>
              <w:bottom w:val="single" w:sz="6" w:space="0" w:color="000000"/>
              <w:right w:val="single" w:sz="6" w:space="0" w:color="000000"/>
            </w:tcBorders>
            <w:vAlign w:val="center"/>
          </w:tcPr>
          <w:p w14:paraId="7E08336A" w14:textId="77777777" w:rsidR="000D0F95" w:rsidRPr="00C95BEA" w:rsidRDefault="00537616" w:rsidP="00E41428">
            <w:pPr>
              <w:spacing w:after="0"/>
            </w:pPr>
            <w:r>
              <w:t>2</w:t>
            </w:r>
          </w:p>
        </w:tc>
      </w:tr>
      <w:tr w:rsidR="000D0F95" w:rsidRPr="00C95BEA" w14:paraId="0B99FACB"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4C74866F" w14:textId="77777777" w:rsidR="000D0F95" w:rsidRPr="00C95BEA" w:rsidRDefault="000D0F95"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2D562EBC" w14:textId="77777777" w:rsidR="000D0F95" w:rsidRPr="00C95BEA" w:rsidRDefault="000D0F95" w:rsidP="00E41428">
            <w:pPr>
              <w:spacing w:after="0"/>
            </w:pPr>
            <w:r>
              <w:t>Signal strength of the packet in dBm</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5E4BB70A"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19B9E52F" w14:textId="77777777" w:rsidR="000D0F95" w:rsidRPr="00C95BEA" w:rsidRDefault="003D4983" w:rsidP="00E41428">
            <w:pPr>
              <w:spacing w:after="0"/>
            </w:pPr>
            <w:r>
              <w:t>-60</w:t>
            </w:r>
          </w:p>
        </w:tc>
      </w:tr>
      <w:tr w:rsidR="000D0F95" w:rsidRPr="00C95BEA" w14:paraId="318B7A82"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2D36F27F" w14:textId="77777777" w:rsidR="000D0F95" w:rsidRPr="00C95BEA" w:rsidRDefault="000D0F95"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3001C72E" w14:textId="77777777" w:rsidR="000D0F95" w:rsidRPr="00C95BEA" w:rsidRDefault="003D4983" w:rsidP="00E41428">
            <w:pPr>
              <w:spacing w:after="0"/>
            </w:pPr>
            <w:r>
              <w:t>Signal quality of the packet in dB</w:t>
            </w:r>
            <w:r w:rsidR="00BF7A89">
              <w:t>, printed as a decimal value.</w:t>
            </w:r>
          </w:p>
        </w:tc>
        <w:tc>
          <w:tcPr>
            <w:tcW w:w="1890" w:type="dxa"/>
            <w:tcBorders>
              <w:top w:val="single" w:sz="6" w:space="0" w:color="000000"/>
              <w:left w:val="single" w:sz="6" w:space="0" w:color="000000"/>
              <w:bottom w:val="single" w:sz="6" w:space="0" w:color="000000"/>
              <w:right w:val="single" w:sz="6" w:space="0" w:color="000000"/>
            </w:tcBorders>
          </w:tcPr>
          <w:p w14:paraId="4F430FC5" w14:textId="77777777" w:rsidR="000D0F95"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AC0CD29" w14:textId="77777777" w:rsidR="000D0F95" w:rsidRPr="00C95BEA" w:rsidRDefault="003D4983" w:rsidP="00E41428">
            <w:pPr>
              <w:spacing w:after="0"/>
            </w:pPr>
            <w:r>
              <w:t>2</w:t>
            </w:r>
          </w:p>
        </w:tc>
      </w:tr>
      <w:tr w:rsidR="000D0F95" w:rsidRPr="00C95BEA" w14:paraId="3BF78997" w14:textId="77777777" w:rsidTr="003D4983">
        <w:tc>
          <w:tcPr>
            <w:tcW w:w="1458" w:type="dxa"/>
            <w:tcBorders>
              <w:top w:val="single" w:sz="6" w:space="0" w:color="000000"/>
              <w:left w:val="single" w:sz="6" w:space="0" w:color="000000"/>
              <w:bottom w:val="single" w:sz="6" w:space="0" w:color="000000"/>
              <w:right w:val="single" w:sz="6" w:space="0" w:color="000000"/>
            </w:tcBorders>
            <w:vAlign w:val="center"/>
            <w:hideMark/>
          </w:tcPr>
          <w:p w14:paraId="4EE7942F" w14:textId="77777777" w:rsidR="000D0F95" w:rsidRPr="00C95BEA" w:rsidRDefault="000D0F95"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252CA971" w14:textId="77777777" w:rsidR="000D0F95" w:rsidRPr="00C95BEA" w:rsidRDefault="000D0F95" w:rsidP="00E41428">
            <w:pPr>
              <w:spacing w:after="0"/>
            </w:pPr>
            <w:r>
              <w:t>64-bit</w:t>
            </w:r>
            <w:r w:rsidR="00BF7A89">
              <w:t xml:space="preserve"> 48MHz MLAT counter ticks, printed as a hexadecimal string. </w:t>
            </w:r>
          </w:p>
        </w:tc>
        <w:tc>
          <w:tcPr>
            <w:tcW w:w="1890" w:type="dxa"/>
            <w:tcBorders>
              <w:top w:val="single" w:sz="6" w:space="0" w:color="000000"/>
              <w:left w:val="single" w:sz="6" w:space="0" w:color="000000"/>
              <w:bottom w:val="single" w:sz="6" w:space="0" w:color="000000"/>
              <w:right w:val="single" w:sz="6" w:space="0" w:color="000000"/>
            </w:tcBorders>
          </w:tcPr>
          <w:p w14:paraId="3D6D09C6" w14:textId="77777777" w:rsidR="000D0F95"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1B1CD3D6" w14:textId="77777777" w:rsidR="000D0F95" w:rsidRPr="00C95BEA" w:rsidRDefault="000D0F95" w:rsidP="00E41428">
            <w:pPr>
              <w:spacing w:after="0"/>
            </w:pPr>
            <w:r>
              <w:t>00000000FB671342</w:t>
            </w:r>
          </w:p>
        </w:tc>
      </w:tr>
    </w:tbl>
    <w:p w14:paraId="22663F52" w14:textId="77777777" w:rsidR="00884D5A" w:rsidRDefault="00884D5A" w:rsidP="00172835"/>
    <w:p w14:paraId="479801FB" w14:textId="77777777" w:rsidR="00CC462F" w:rsidRDefault="00537616">
      <w:pPr>
        <w:pStyle w:val="Heading3"/>
        <w:numPr>
          <w:ilvl w:val="2"/>
          <w:numId w:val="4"/>
        </w:numPr>
      </w:pPr>
      <w:bookmarkStart w:id="99" w:name="_Toc230658101"/>
      <w:bookmarkStart w:id="100" w:name="_Toc237911246"/>
      <w:r>
        <w:t>Raw</w:t>
      </w:r>
      <w:r w:rsidR="00CC462F">
        <w:t xml:space="preserve"> UAT</w:t>
      </w:r>
      <w:r w:rsidR="00977950">
        <w:t xml:space="preserve"> ADSB</w:t>
      </w:r>
      <w:r w:rsidR="00CC462F">
        <w:t xml:space="preserve"> Frames</w:t>
      </w:r>
      <w:bookmarkEnd w:id="99"/>
      <w:bookmarkEnd w:id="100"/>
    </w:p>
    <w:p w14:paraId="2D90E82E" w14:textId="77777777" w:rsidR="00CC462F" w:rsidRDefault="00CC462F" w:rsidP="00CC462F">
      <w:r>
        <w:t xml:space="preserve">Raw UAT frames are reported in the format below. Only packets that have passed checksum validation are reported. Note that </w:t>
      </w:r>
      <w:r w:rsidR="00537616">
        <w:t>UAT uplink frames can be quite long (</w:t>
      </w:r>
      <w:r w:rsidR="00CE012C">
        <w:t>552</w:t>
      </w:r>
      <w:r w:rsidR="00537616">
        <w:t xml:space="preserve"> Bytes / 1</w:t>
      </w:r>
      <w:r w:rsidR="00CE012C">
        <w:t>104</w:t>
      </w:r>
      <w:r w:rsidR="00537616">
        <w:t xml:space="preserve"> chars), so serial buffers need to be able to handle this!</w:t>
      </w:r>
    </w:p>
    <w:p w14:paraId="2B27F911" w14:textId="77777777" w:rsidR="00537616" w:rsidRDefault="00537616" w:rsidP="00537616">
      <w:pPr>
        <w:pStyle w:val="code"/>
      </w:pPr>
      <w:r>
        <w:t>#U</w:t>
      </w:r>
      <w:r w:rsidR="00375869">
        <w:t>AT</w:t>
      </w:r>
      <w:r>
        <w:t>*</w:t>
      </w:r>
      <w:r w:rsidR="00977950">
        <w:t>-</w:t>
      </w:r>
      <w:r>
        <w:t>RAW_FRAME;(SIGS,SIGQ,TS)\r\n</w:t>
      </w:r>
    </w:p>
    <w:p w14:paraId="378AB82D" w14:textId="77777777" w:rsidR="00537616" w:rsidRDefault="00537616" w:rsidP="00537616"/>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537616" w:rsidRPr="00C95BEA" w14:paraId="20B82037" w14:textId="77777777" w:rsidTr="00E41428">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5FC85643" w14:textId="77777777" w:rsidR="00537616" w:rsidRPr="00C95BEA" w:rsidRDefault="00537616" w:rsidP="00E41428">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23A21FDC" w14:textId="77777777" w:rsidR="00537616" w:rsidRPr="000D0F95" w:rsidRDefault="00537616" w:rsidP="00E41428">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1DACF465" w14:textId="77777777" w:rsidR="00537616" w:rsidRPr="00C95BEA" w:rsidRDefault="00537616" w:rsidP="00E41428">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0F288662" w14:textId="77777777" w:rsidR="00537616" w:rsidRPr="00C95BEA" w:rsidRDefault="00537616" w:rsidP="00E41428">
            <w:pPr>
              <w:spacing w:after="0"/>
            </w:pPr>
            <w:r w:rsidRPr="00C95BEA">
              <w:rPr>
                <w:b/>
                <w:bCs/>
              </w:rPr>
              <w:t>Example value</w:t>
            </w:r>
          </w:p>
        </w:tc>
      </w:tr>
      <w:tr w:rsidR="00537616" w:rsidRPr="003D4983" w14:paraId="24973FA0"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52B8A3D0" w14:textId="77777777" w:rsidR="00537616" w:rsidRDefault="00537616" w:rsidP="00E41428">
            <w:pPr>
              <w:spacing w:after="0"/>
            </w:pPr>
            <w:r>
              <w:t>#U</w:t>
            </w:r>
            <w:r w:rsidR="00375869">
              <w:t>AT</w:t>
            </w:r>
          </w:p>
        </w:tc>
        <w:tc>
          <w:tcPr>
            <w:tcW w:w="4050" w:type="dxa"/>
            <w:tcBorders>
              <w:top w:val="single" w:sz="6" w:space="0" w:color="000000"/>
              <w:left w:val="single" w:sz="6" w:space="0" w:color="000000"/>
              <w:bottom w:val="single" w:sz="6" w:space="0" w:color="000000"/>
              <w:right w:val="single" w:sz="6" w:space="0" w:color="000000"/>
            </w:tcBorders>
            <w:vAlign w:val="center"/>
          </w:tcPr>
          <w:p w14:paraId="1071477E" w14:textId="77777777" w:rsidR="00537616" w:rsidRDefault="00537616" w:rsidP="00E41428">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64D079F3" w14:textId="77777777" w:rsidR="00537616" w:rsidRDefault="00537616" w:rsidP="00E41428">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2CE33C91" w14:textId="77777777" w:rsidR="00537616" w:rsidRPr="003D4983" w:rsidRDefault="00537616" w:rsidP="00E41428">
            <w:pPr>
              <w:spacing w:after="0"/>
            </w:pPr>
          </w:p>
        </w:tc>
      </w:tr>
      <w:tr w:rsidR="00537616" w:rsidRPr="00C95BEA" w14:paraId="5EBC8347"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tcPr>
          <w:p w14:paraId="59709266" w14:textId="77777777" w:rsidR="00537616" w:rsidRPr="00C95BEA" w:rsidRDefault="00537616" w:rsidP="00E41428">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4EAD3283" w14:textId="77777777" w:rsidR="00537616" w:rsidRPr="00C95BEA" w:rsidRDefault="00537616" w:rsidP="00E41428">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6577B529" w14:textId="77777777" w:rsidR="00537616" w:rsidRDefault="00537616" w:rsidP="00E41428">
            <w:pPr>
              <w:spacing w:after="0"/>
            </w:pPr>
            <w:r>
              <w:t>Hex</w:t>
            </w:r>
            <w:r w:rsidR="00BF7A89">
              <w:t>adecimal</w:t>
            </w:r>
            <w:r>
              <w:t xml:space="preserve">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3C6DE37A" w14:textId="77777777" w:rsidR="00537616" w:rsidRPr="00C95BEA" w:rsidRDefault="00537616" w:rsidP="00E41428">
            <w:pPr>
              <w:spacing w:after="0"/>
            </w:pPr>
          </w:p>
        </w:tc>
      </w:tr>
      <w:tr w:rsidR="00537616" w:rsidRPr="00C95BEA" w14:paraId="02615780"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01053155" w14:textId="77777777" w:rsidR="00537616" w:rsidRPr="00C95BEA" w:rsidRDefault="00537616" w:rsidP="00E41428">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3F424AFE" w14:textId="77777777" w:rsidR="00537616" w:rsidRPr="00C95BEA" w:rsidRDefault="00537616" w:rsidP="00E41428">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6D43C631"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C173BE3" w14:textId="77777777" w:rsidR="00537616" w:rsidRPr="00C95BEA" w:rsidRDefault="00537616" w:rsidP="00E41428">
            <w:pPr>
              <w:spacing w:after="0"/>
            </w:pPr>
            <w:r>
              <w:t>-60</w:t>
            </w:r>
          </w:p>
        </w:tc>
      </w:tr>
      <w:tr w:rsidR="00537616" w:rsidRPr="00C95BEA" w14:paraId="13FE55EE"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6B66696B" w14:textId="77777777" w:rsidR="00537616" w:rsidRPr="00C95BEA" w:rsidRDefault="00537616" w:rsidP="00E41428">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52E7163F" w14:textId="77777777" w:rsidR="00537616" w:rsidRPr="00C95BEA" w:rsidRDefault="00537616" w:rsidP="00E41428">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064D60B5" w14:textId="77777777" w:rsidR="00537616" w:rsidRPr="00C95BEA" w:rsidRDefault="00BF7A89" w:rsidP="00BF7A89">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6183AFDB" w14:textId="77777777" w:rsidR="00537616" w:rsidRPr="00C95BEA" w:rsidRDefault="00537616" w:rsidP="00E41428">
            <w:pPr>
              <w:spacing w:after="0"/>
            </w:pPr>
            <w:r>
              <w:t>2</w:t>
            </w:r>
          </w:p>
        </w:tc>
      </w:tr>
      <w:tr w:rsidR="00537616" w:rsidRPr="00C95BEA" w14:paraId="3250B20F" w14:textId="77777777" w:rsidTr="00E41428">
        <w:tc>
          <w:tcPr>
            <w:tcW w:w="1458" w:type="dxa"/>
            <w:tcBorders>
              <w:top w:val="single" w:sz="6" w:space="0" w:color="000000"/>
              <w:left w:val="single" w:sz="6" w:space="0" w:color="000000"/>
              <w:bottom w:val="single" w:sz="6" w:space="0" w:color="000000"/>
              <w:right w:val="single" w:sz="6" w:space="0" w:color="000000"/>
            </w:tcBorders>
            <w:vAlign w:val="center"/>
            <w:hideMark/>
          </w:tcPr>
          <w:p w14:paraId="1F33381F" w14:textId="77777777" w:rsidR="00537616" w:rsidRPr="00C95BEA" w:rsidRDefault="00537616" w:rsidP="00E41428">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0AFCBAA2" w14:textId="77777777" w:rsidR="00537616" w:rsidRPr="00C95BEA" w:rsidRDefault="00537616" w:rsidP="00E41428">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1C908343" w14:textId="77777777" w:rsidR="00537616" w:rsidRPr="00C95BEA" w:rsidRDefault="00BF7A89" w:rsidP="00BF7A89">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6F0873D5" w14:textId="77777777" w:rsidR="00537616" w:rsidRPr="00C95BEA" w:rsidRDefault="00537616" w:rsidP="00E41428">
            <w:pPr>
              <w:spacing w:after="0"/>
            </w:pPr>
            <w:r>
              <w:t>00000000FB671342</w:t>
            </w:r>
          </w:p>
        </w:tc>
      </w:tr>
    </w:tbl>
    <w:p w14:paraId="5CCBB0B4" w14:textId="77777777" w:rsidR="000C2F81" w:rsidRDefault="000C2F81" w:rsidP="00CE3F1A">
      <w:pPr>
        <w:pStyle w:val="Heading3"/>
      </w:pPr>
    </w:p>
    <w:p w14:paraId="0D46DFA2" w14:textId="77777777" w:rsidR="00CE3F1A" w:rsidRDefault="00CE3F1A">
      <w:pPr>
        <w:pStyle w:val="Heading3"/>
        <w:numPr>
          <w:ilvl w:val="2"/>
          <w:numId w:val="4"/>
        </w:numPr>
        <w:sectPr w:rsidR="00CE3F1A" w:rsidSect="00170045">
          <w:pgSz w:w="12240" w:h="15840"/>
          <w:pgMar w:top="720" w:right="720" w:bottom="720" w:left="720" w:header="288" w:footer="288" w:gutter="0"/>
          <w:cols w:space="720"/>
          <w:docGrid w:linePitch="360"/>
        </w:sectPr>
      </w:pPr>
      <w:bookmarkStart w:id="101" w:name="_Toc230658102"/>
    </w:p>
    <w:p w14:paraId="72FDEF17" w14:textId="77777777" w:rsidR="00977950" w:rsidRDefault="00977950">
      <w:pPr>
        <w:pStyle w:val="Heading3"/>
        <w:numPr>
          <w:ilvl w:val="2"/>
          <w:numId w:val="4"/>
        </w:numPr>
      </w:pPr>
      <w:bookmarkStart w:id="102" w:name="_Toc237911247"/>
      <w:r>
        <w:lastRenderedPageBreak/>
        <w:t>Raw UAT Uplink Frames</w:t>
      </w:r>
      <w:bookmarkEnd w:id="101"/>
      <w:bookmarkEnd w:id="102"/>
    </w:p>
    <w:p w14:paraId="12CA29C3" w14:textId="77777777" w:rsidR="00977950" w:rsidRDefault="00977950" w:rsidP="00977950">
      <w:r>
        <w:t>Raw UAT uplink frames are reported in the format below. Only packets that have passed checksum validation are reported. Note that UAT uplink frames can be quite long (552 Bytes / 1104 chars), so serial buffers need to be able to handle this!</w:t>
      </w:r>
    </w:p>
    <w:p w14:paraId="70B0E099" w14:textId="77777777" w:rsidR="00977950" w:rsidRDefault="00977950" w:rsidP="00977950">
      <w:pPr>
        <w:pStyle w:val="code"/>
      </w:pPr>
      <w:r>
        <w:t>#UAT*+RAW_FRAME;(SIGS,SIGQ,TS)\r\n</w:t>
      </w:r>
    </w:p>
    <w:p w14:paraId="4CA547B7" w14:textId="77777777" w:rsidR="00977950" w:rsidRDefault="00977950" w:rsidP="00977950"/>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4050"/>
        <w:gridCol w:w="1890"/>
        <w:gridCol w:w="3546"/>
      </w:tblGrid>
      <w:tr w:rsidR="00977950" w:rsidRPr="00C95BEA" w14:paraId="36C768AA" w14:textId="77777777" w:rsidTr="0029586C">
        <w:tc>
          <w:tcPr>
            <w:tcW w:w="1458"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7BBD142A" w14:textId="77777777" w:rsidR="00977950" w:rsidRPr="00C95BEA" w:rsidRDefault="00977950" w:rsidP="0029586C">
            <w:pPr>
              <w:spacing w:after="0"/>
            </w:pPr>
            <w:r>
              <w:rPr>
                <w:b/>
                <w:bCs/>
              </w:rPr>
              <w:t>Field</w:t>
            </w:r>
          </w:p>
        </w:tc>
        <w:tc>
          <w:tcPr>
            <w:tcW w:w="4050"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1FBB838C" w14:textId="77777777" w:rsidR="00977950" w:rsidRPr="000D0F95" w:rsidRDefault="00977950" w:rsidP="0029586C">
            <w:pPr>
              <w:spacing w:after="0"/>
              <w:rPr>
                <w:b/>
                <w:bCs/>
              </w:rPr>
            </w:pPr>
            <w:r w:rsidRPr="000D0F95">
              <w:rPr>
                <w:b/>
                <w:bCs/>
              </w:rPr>
              <w:t>Description</w:t>
            </w:r>
          </w:p>
        </w:tc>
        <w:tc>
          <w:tcPr>
            <w:tcW w:w="1890" w:type="dxa"/>
            <w:tcBorders>
              <w:top w:val="single" w:sz="6" w:space="0" w:color="000000"/>
              <w:left w:val="single" w:sz="6" w:space="0" w:color="000000"/>
              <w:bottom w:val="single" w:sz="6" w:space="0" w:color="000000"/>
              <w:right w:val="single" w:sz="6" w:space="0" w:color="000000"/>
            </w:tcBorders>
            <w:shd w:val="clear" w:color="auto" w:fill="FFCB00" w:themeFill="accent5"/>
          </w:tcPr>
          <w:p w14:paraId="77B26819" w14:textId="77777777" w:rsidR="00977950" w:rsidRPr="00C95BEA" w:rsidRDefault="00977950" w:rsidP="0029586C">
            <w:pPr>
              <w:spacing w:after="0"/>
              <w:rPr>
                <w:b/>
                <w:bCs/>
              </w:rPr>
            </w:pPr>
            <w:r>
              <w:rPr>
                <w:b/>
                <w:bCs/>
              </w:rPr>
              <w:t>Format</w:t>
            </w:r>
          </w:p>
        </w:tc>
        <w:tc>
          <w:tcPr>
            <w:tcW w:w="3546" w:type="dxa"/>
            <w:tcBorders>
              <w:top w:val="single" w:sz="6" w:space="0" w:color="000000"/>
              <w:left w:val="single" w:sz="6" w:space="0" w:color="000000"/>
              <w:bottom w:val="single" w:sz="6" w:space="0" w:color="000000"/>
              <w:right w:val="single" w:sz="6" w:space="0" w:color="000000"/>
            </w:tcBorders>
            <w:shd w:val="clear" w:color="auto" w:fill="FFCB00" w:themeFill="accent5"/>
            <w:vAlign w:val="center"/>
            <w:hideMark/>
          </w:tcPr>
          <w:p w14:paraId="125089E9" w14:textId="77777777" w:rsidR="00977950" w:rsidRPr="00C95BEA" w:rsidRDefault="00977950" w:rsidP="0029586C">
            <w:pPr>
              <w:spacing w:after="0"/>
            </w:pPr>
            <w:r w:rsidRPr="00C95BEA">
              <w:rPr>
                <w:b/>
                <w:bCs/>
              </w:rPr>
              <w:t>Example value</w:t>
            </w:r>
          </w:p>
        </w:tc>
      </w:tr>
      <w:tr w:rsidR="00977950" w:rsidRPr="003D4983" w14:paraId="2C5ED3C8"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1B07245E" w14:textId="77777777" w:rsidR="00977950" w:rsidRDefault="00977950" w:rsidP="0029586C">
            <w:pPr>
              <w:spacing w:after="0"/>
            </w:pPr>
            <w:r>
              <w:t>#UAT</w:t>
            </w:r>
          </w:p>
        </w:tc>
        <w:tc>
          <w:tcPr>
            <w:tcW w:w="4050" w:type="dxa"/>
            <w:tcBorders>
              <w:top w:val="single" w:sz="6" w:space="0" w:color="000000"/>
              <w:left w:val="single" w:sz="6" w:space="0" w:color="000000"/>
              <w:bottom w:val="single" w:sz="6" w:space="0" w:color="000000"/>
              <w:right w:val="single" w:sz="6" w:space="0" w:color="000000"/>
            </w:tcBorders>
            <w:vAlign w:val="center"/>
          </w:tcPr>
          <w:p w14:paraId="7C0ADF1F" w14:textId="77777777" w:rsidR="00977950" w:rsidRDefault="00977950" w:rsidP="0029586C">
            <w:pPr>
              <w:spacing w:after="0"/>
            </w:pPr>
            <w:r>
              <w:t>Indicates the start of a raw UAT frame.</w:t>
            </w:r>
          </w:p>
        </w:tc>
        <w:tc>
          <w:tcPr>
            <w:tcW w:w="1890" w:type="dxa"/>
            <w:tcBorders>
              <w:top w:val="single" w:sz="6" w:space="0" w:color="000000"/>
              <w:left w:val="single" w:sz="6" w:space="0" w:color="000000"/>
              <w:bottom w:val="single" w:sz="6" w:space="0" w:color="000000"/>
              <w:right w:val="single" w:sz="6" w:space="0" w:color="000000"/>
            </w:tcBorders>
          </w:tcPr>
          <w:p w14:paraId="481E9236" w14:textId="77777777" w:rsidR="00977950" w:rsidRDefault="00977950" w:rsidP="0029586C">
            <w:pPr>
              <w:spacing w:after="0"/>
            </w:pPr>
          </w:p>
        </w:tc>
        <w:tc>
          <w:tcPr>
            <w:tcW w:w="3546" w:type="dxa"/>
            <w:tcBorders>
              <w:top w:val="single" w:sz="6" w:space="0" w:color="000000"/>
              <w:left w:val="single" w:sz="6" w:space="0" w:color="000000"/>
              <w:bottom w:val="single" w:sz="6" w:space="0" w:color="000000"/>
              <w:right w:val="single" w:sz="6" w:space="0" w:color="000000"/>
            </w:tcBorders>
            <w:vAlign w:val="center"/>
          </w:tcPr>
          <w:p w14:paraId="57DBF550" w14:textId="77777777" w:rsidR="00977950" w:rsidRPr="003D4983" w:rsidRDefault="00977950" w:rsidP="0029586C">
            <w:pPr>
              <w:spacing w:after="0"/>
            </w:pPr>
          </w:p>
        </w:tc>
      </w:tr>
      <w:tr w:rsidR="00977950" w:rsidRPr="00C95BEA" w14:paraId="6FC11A01"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tcPr>
          <w:p w14:paraId="4CEF71B4" w14:textId="77777777" w:rsidR="00977950" w:rsidRPr="00C95BEA" w:rsidRDefault="00977950" w:rsidP="0029586C">
            <w:pPr>
              <w:spacing w:after="0"/>
            </w:pPr>
            <w:r>
              <w:t>RAW_FRAME</w:t>
            </w:r>
          </w:p>
        </w:tc>
        <w:tc>
          <w:tcPr>
            <w:tcW w:w="4050" w:type="dxa"/>
            <w:tcBorders>
              <w:top w:val="single" w:sz="6" w:space="0" w:color="000000"/>
              <w:left w:val="single" w:sz="6" w:space="0" w:color="000000"/>
              <w:bottom w:val="single" w:sz="6" w:space="0" w:color="000000"/>
              <w:right w:val="single" w:sz="6" w:space="0" w:color="000000"/>
            </w:tcBorders>
            <w:vAlign w:val="center"/>
          </w:tcPr>
          <w:p w14:paraId="18E9DC43" w14:textId="77777777" w:rsidR="00977950" w:rsidRPr="00C95BEA" w:rsidRDefault="00977950" w:rsidP="0029586C">
            <w:pPr>
              <w:spacing w:after="0"/>
            </w:pPr>
            <w:r>
              <w:t xml:space="preserve">The packet contents as raw hexadecimal. Varies in length depending on packet length. </w:t>
            </w:r>
          </w:p>
        </w:tc>
        <w:tc>
          <w:tcPr>
            <w:tcW w:w="1890" w:type="dxa"/>
            <w:tcBorders>
              <w:top w:val="single" w:sz="6" w:space="0" w:color="000000"/>
              <w:left w:val="single" w:sz="6" w:space="0" w:color="000000"/>
              <w:bottom w:val="single" w:sz="6" w:space="0" w:color="000000"/>
              <w:right w:val="single" w:sz="6" w:space="0" w:color="000000"/>
            </w:tcBorders>
          </w:tcPr>
          <w:p w14:paraId="5EB3AFF5" w14:textId="77777777" w:rsidR="00977950" w:rsidRDefault="00977950" w:rsidP="0029586C">
            <w:pPr>
              <w:spacing w:after="0"/>
            </w:pPr>
            <w:r>
              <w:t>Hexadecimal String</w:t>
            </w:r>
          </w:p>
        </w:tc>
        <w:tc>
          <w:tcPr>
            <w:tcW w:w="3546" w:type="dxa"/>
            <w:tcBorders>
              <w:top w:val="single" w:sz="6" w:space="0" w:color="000000"/>
              <w:left w:val="single" w:sz="6" w:space="0" w:color="000000"/>
              <w:bottom w:val="single" w:sz="6" w:space="0" w:color="000000"/>
              <w:right w:val="single" w:sz="6" w:space="0" w:color="000000"/>
            </w:tcBorders>
            <w:vAlign w:val="center"/>
          </w:tcPr>
          <w:p w14:paraId="2E723DFF" w14:textId="77777777" w:rsidR="00977950" w:rsidRPr="00C95BEA" w:rsidRDefault="00977950" w:rsidP="0029586C">
            <w:pPr>
              <w:spacing w:after="0"/>
            </w:pPr>
          </w:p>
        </w:tc>
      </w:tr>
      <w:tr w:rsidR="00977950" w:rsidRPr="00C95BEA" w14:paraId="7C99FE3E"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5E0F854F" w14:textId="77777777" w:rsidR="00977950" w:rsidRPr="00C95BEA" w:rsidRDefault="00977950" w:rsidP="0029586C">
            <w:pPr>
              <w:spacing w:after="0"/>
            </w:pPr>
            <w:r>
              <w:t>SIGS</w:t>
            </w:r>
          </w:p>
        </w:tc>
        <w:tc>
          <w:tcPr>
            <w:tcW w:w="4050" w:type="dxa"/>
            <w:tcBorders>
              <w:top w:val="single" w:sz="6" w:space="0" w:color="000000"/>
              <w:left w:val="single" w:sz="6" w:space="0" w:color="000000"/>
              <w:bottom w:val="single" w:sz="6" w:space="0" w:color="000000"/>
              <w:right w:val="single" w:sz="6" w:space="0" w:color="000000"/>
            </w:tcBorders>
            <w:vAlign w:val="center"/>
          </w:tcPr>
          <w:p w14:paraId="147A0596" w14:textId="77777777" w:rsidR="00977950" w:rsidRPr="00C95BEA" w:rsidRDefault="00977950" w:rsidP="0029586C">
            <w:pPr>
              <w:spacing w:after="0"/>
            </w:pPr>
            <w:r>
              <w:t>Signal strength of the packet in dBm.</w:t>
            </w:r>
          </w:p>
        </w:tc>
        <w:tc>
          <w:tcPr>
            <w:tcW w:w="1890" w:type="dxa"/>
            <w:tcBorders>
              <w:top w:val="single" w:sz="6" w:space="0" w:color="000000"/>
              <w:left w:val="single" w:sz="6" w:space="0" w:color="000000"/>
              <w:bottom w:val="single" w:sz="6" w:space="0" w:color="000000"/>
              <w:right w:val="single" w:sz="6" w:space="0" w:color="000000"/>
            </w:tcBorders>
          </w:tcPr>
          <w:p w14:paraId="283515D3"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1792FA53" w14:textId="77777777" w:rsidR="00977950" w:rsidRPr="00C95BEA" w:rsidRDefault="00977950" w:rsidP="0029586C">
            <w:pPr>
              <w:spacing w:after="0"/>
            </w:pPr>
            <w:r>
              <w:t>-60</w:t>
            </w:r>
          </w:p>
        </w:tc>
      </w:tr>
      <w:tr w:rsidR="00977950" w:rsidRPr="00C95BEA" w14:paraId="25F0F580"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3ABB844A" w14:textId="77777777" w:rsidR="00977950" w:rsidRPr="00C95BEA" w:rsidRDefault="00977950" w:rsidP="0029586C">
            <w:pPr>
              <w:spacing w:after="0"/>
            </w:pPr>
            <w:r>
              <w:t>SIGQ</w:t>
            </w:r>
          </w:p>
        </w:tc>
        <w:tc>
          <w:tcPr>
            <w:tcW w:w="4050" w:type="dxa"/>
            <w:tcBorders>
              <w:top w:val="single" w:sz="6" w:space="0" w:color="000000"/>
              <w:left w:val="single" w:sz="6" w:space="0" w:color="000000"/>
              <w:bottom w:val="single" w:sz="6" w:space="0" w:color="000000"/>
              <w:right w:val="single" w:sz="6" w:space="0" w:color="000000"/>
            </w:tcBorders>
            <w:vAlign w:val="center"/>
          </w:tcPr>
          <w:p w14:paraId="46CED6C9" w14:textId="77777777" w:rsidR="00977950" w:rsidRPr="00C95BEA" w:rsidRDefault="00977950" w:rsidP="0029586C">
            <w:pPr>
              <w:spacing w:after="0"/>
            </w:pPr>
            <w:r>
              <w:t>Signal quality of the packet in dB.</w:t>
            </w:r>
          </w:p>
        </w:tc>
        <w:tc>
          <w:tcPr>
            <w:tcW w:w="1890" w:type="dxa"/>
            <w:tcBorders>
              <w:top w:val="single" w:sz="6" w:space="0" w:color="000000"/>
              <w:left w:val="single" w:sz="6" w:space="0" w:color="000000"/>
              <w:bottom w:val="single" w:sz="6" w:space="0" w:color="000000"/>
              <w:right w:val="single" w:sz="6" w:space="0" w:color="000000"/>
            </w:tcBorders>
          </w:tcPr>
          <w:p w14:paraId="0812B6F0" w14:textId="77777777" w:rsidR="00977950" w:rsidRPr="00C95BEA" w:rsidRDefault="00977950" w:rsidP="0029586C">
            <w:pPr>
              <w:pStyle w:val="code"/>
            </w:pPr>
            <w:r>
              <w:t>int16_t</w:t>
            </w:r>
          </w:p>
        </w:tc>
        <w:tc>
          <w:tcPr>
            <w:tcW w:w="3546" w:type="dxa"/>
            <w:tcBorders>
              <w:top w:val="single" w:sz="6" w:space="0" w:color="000000"/>
              <w:left w:val="single" w:sz="6" w:space="0" w:color="000000"/>
              <w:bottom w:val="single" w:sz="6" w:space="0" w:color="000000"/>
              <w:right w:val="single" w:sz="6" w:space="0" w:color="000000"/>
            </w:tcBorders>
            <w:vAlign w:val="center"/>
          </w:tcPr>
          <w:p w14:paraId="5100C777" w14:textId="77777777" w:rsidR="00977950" w:rsidRPr="00C95BEA" w:rsidRDefault="00977950" w:rsidP="0029586C">
            <w:pPr>
              <w:spacing w:after="0"/>
            </w:pPr>
            <w:r>
              <w:t>2</w:t>
            </w:r>
          </w:p>
        </w:tc>
      </w:tr>
      <w:tr w:rsidR="00977950" w:rsidRPr="00C95BEA" w14:paraId="3EF6BE61" w14:textId="77777777" w:rsidTr="0029586C">
        <w:tc>
          <w:tcPr>
            <w:tcW w:w="1458" w:type="dxa"/>
            <w:tcBorders>
              <w:top w:val="single" w:sz="6" w:space="0" w:color="000000"/>
              <w:left w:val="single" w:sz="6" w:space="0" w:color="000000"/>
              <w:bottom w:val="single" w:sz="6" w:space="0" w:color="000000"/>
              <w:right w:val="single" w:sz="6" w:space="0" w:color="000000"/>
            </w:tcBorders>
            <w:vAlign w:val="center"/>
            <w:hideMark/>
          </w:tcPr>
          <w:p w14:paraId="2806FE1A" w14:textId="77777777" w:rsidR="00977950" w:rsidRPr="00C95BEA" w:rsidRDefault="00977950" w:rsidP="0029586C">
            <w:pPr>
              <w:spacing w:after="0"/>
            </w:pPr>
            <w:r>
              <w:t>TS</w:t>
            </w:r>
          </w:p>
        </w:tc>
        <w:tc>
          <w:tcPr>
            <w:tcW w:w="4050" w:type="dxa"/>
            <w:tcBorders>
              <w:top w:val="single" w:sz="6" w:space="0" w:color="000000"/>
              <w:left w:val="single" w:sz="6" w:space="0" w:color="000000"/>
              <w:bottom w:val="single" w:sz="6" w:space="0" w:color="000000"/>
              <w:right w:val="single" w:sz="6" w:space="0" w:color="000000"/>
            </w:tcBorders>
            <w:vAlign w:val="center"/>
          </w:tcPr>
          <w:p w14:paraId="2F4EF3AD" w14:textId="77777777" w:rsidR="00977950" w:rsidRPr="00C95BEA" w:rsidRDefault="00977950" w:rsidP="0029586C">
            <w:pPr>
              <w:spacing w:after="0"/>
            </w:pPr>
            <w:r>
              <w:t>64-bit MLAT counter value in hexadecimal format.</w:t>
            </w:r>
          </w:p>
        </w:tc>
        <w:tc>
          <w:tcPr>
            <w:tcW w:w="1890" w:type="dxa"/>
            <w:tcBorders>
              <w:top w:val="single" w:sz="6" w:space="0" w:color="000000"/>
              <w:left w:val="single" w:sz="6" w:space="0" w:color="000000"/>
              <w:bottom w:val="single" w:sz="6" w:space="0" w:color="000000"/>
              <w:right w:val="single" w:sz="6" w:space="0" w:color="000000"/>
            </w:tcBorders>
          </w:tcPr>
          <w:p w14:paraId="02E71196" w14:textId="77777777" w:rsidR="00977950" w:rsidRPr="00C95BEA" w:rsidRDefault="00977950" w:rsidP="0029586C">
            <w:pPr>
              <w:pStyle w:val="code"/>
            </w:pPr>
            <w:r>
              <w:t>uint64_t</w:t>
            </w:r>
          </w:p>
        </w:tc>
        <w:tc>
          <w:tcPr>
            <w:tcW w:w="3546" w:type="dxa"/>
            <w:tcBorders>
              <w:top w:val="single" w:sz="6" w:space="0" w:color="000000"/>
              <w:left w:val="single" w:sz="6" w:space="0" w:color="000000"/>
              <w:bottom w:val="single" w:sz="6" w:space="0" w:color="000000"/>
              <w:right w:val="single" w:sz="6" w:space="0" w:color="000000"/>
            </w:tcBorders>
            <w:vAlign w:val="center"/>
          </w:tcPr>
          <w:p w14:paraId="759A63E2" w14:textId="77777777" w:rsidR="00977950" w:rsidRPr="00C95BEA" w:rsidRDefault="00977950" w:rsidP="0029586C">
            <w:pPr>
              <w:spacing w:after="0"/>
            </w:pPr>
            <w:r>
              <w:t>00000000FB671342</w:t>
            </w:r>
          </w:p>
        </w:tc>
      </w:tr>
    </w:tbl>
    <w:p w14:paraId="1AF26196" w14:textId="77777777" w:rsidR="000C2F81" w:rsidRDefault="000C2F81" w:rsidP="00EF5FAA">
      <w:pPr>
        <w:pStyle w:val="Heading2"/>
      </w:pPr>
    </w:p>
    <w:p w14:paraId="5F9682DE" w14:textId="77777777" w:rsidR="00CE3F1A" w:rsidRDefault="00CE3F1A">
      <w:pPr>
        <w:pStyle w:val="Heading2"/>
        <w:numPr>
          <w:ilvl w:val="1"/>
          <w:numId w:val="4"/>
        </w:numPr>
        <w:sectPr w:rsidR="00CE3F1A" w:rsidSect="00170045">
          <w:pgSz w:w="12240" w:h="15840"/>
          <w:pgMar w:top="720" w:right="720" w:bottom="720" w:left="720" w:header="288" w:footer="288" w:gutter="0"/>
          <w:cols w:space="720"/>
          <w:docGrid w:linePitch="360"/>
        </w:sectPr>
      </w:pPr>
      <w:bookmarkStart w:id="103" w:name="_Toc230658103"/>
    </w:p>
    <w:p w14:paraId="2C277483" w14:textId="77777777" w:rsidR="000C2F81" w:rsidRDefault="00755138">
      <w:pPr>
        <w:pStyle w:val="Heading2"/>
        <w:numPr>
          <w:ilvl w:val="1"/>
          <w:numId w:val="4"/>
        </w:numPr>
      </w:pPr>
      <w:bookmarkStart w:id="104" w:name="_Toc237911248"/>
      <w:r>
        <w:lastRenderedPageBreak/>
        <w:t>Aircraft JSON</w:t>
      </w:r>
      <w:bookmarkEnd w:id="103"/>
      <w:bookmarkEnd w:id="104"/>
    </w:p>
    <w:p w14:paraId="00AD94B8" w14:textId="77777777" w:rsidR="000C2F81" w:rsidRDefault="00755138">
      <w:r>
        <w:t>The ADSBee m1421 streams real-time aircraft data over the Console UART when its reporting protocol is set to AIRCRAFT_JSON (AT+PROTOCOL_OUT=CONSOLE,AIRCRAFT_JSON). The full aircraft list is sent once per second as one JSON object per tracked aircraft, with objects separated by newline characters.</w:t>
      </w:r>
    </w:p>
    <w:p w14:paraId="1E2F0321" w14:textId="77777777" w:rsidR="000C2F81" w:rsidRDefault="00755138">
      <w:r>
        <w:t>The ADSBee Aircraft JSON format is intended to be compatible with the JSON format emitted by readsb (</w:t>
      </w:r>
      <w:hyperlink r:id="rId31" w:history="1">
        <w:r w:rsidR="000C2F81" w:rsidRPr="00B45558">
          <w:rPr>
            <w:rStyle w:val="Hyperlink"/>
          </w:rPr>
          <w:t>https://github.com/wiedehopf/readsb/blob/dev/README-json.md</w:t>
        </w:r>
      </w:hyperlink>
      <w:r>
        <w:t>).</w:t>
      </w:r>
    </w:p>
    <w:p w14:paraId="0C97C9E1" w14:textId="77777777" w:rsidR="000C2F81" w:rsidRDefault="00755138">
      <w:pPr>
        <w:pStyle w:val="Heading3"/>
        <w:numPr>
          <w:ilvl w:val="2"/>
          <w:numId w:val="4"/>
        </w:numPr>
      </w:pPr>
      <w:bookmarkStart w:id="105" w:name="_Toc230658104"/>
      <w:bookmarkStart w:id="106" w:name="_Toc237911249"/>
      <w:r>
        <w:t>Message Format</w:t>
      </w:r>
      <w:bookmarkEnd w:id="105"/>
      <w:bookmarkEnd w:id="106"/>
    </w:p>
    <w:p w14:paraId="36288741" w14:textId="77777777" w:rsidR="000C2F81" w:rsidRDefault="00755138">
      <w:r>
        <w:t>The Console UART stream contains one or more newline-terminated JSON objects, one per tracked aircraft. Fields are omitted when their data has not been received or is not applicable to the aircraft type; clients must treat absent fields as unknown rather than zero.</w:t>
      </w:r>
    </w:p>
    <w:p w14:paraId="4BD9A7E2" w14:textId="77777777" w:rsidR="000C2F81" w:rsidRDefault="00755138">
      <w:pPr>
        <w:pStyle w:val="code"/>
      </w:pPr>
      <w:r>
        <w:t>{"hex":"a1b2c3","type":"adsb_icao","flight":"UAL123 ","lat":37.62345,"lon":-122.37812,"alt_baro":37000,"gs":480,"track":270.0,"baro_rate":0,"nic":8,"nic_baro":1,"nac_p":9,"nac_v":2,"sil":3,"gva":2,"sda":2,"version":2,"rssi":-68,"messages":142}</w:t>
      </w:r>
    </w:p>
    <w:p w14:paraId="780A7479" w14:textId="77777777" w:rsidR="000C2F81" w:rsidRDefault="00755138">
      <w:pPr>
        <w:pStyle w:val="code"/>
      </w:pPr>
      <w:r>
        <w:t>{"hex":"c3d4e5","type":"adsb_icao","on_ground":1,"lat":37.61200,"lon":-122.38500,"alt_baro":0,"gs":12,"track":90.0,"nic":8,"nic_baro":1,"nac_p":9,"nac_v":2,"sil":3,"gva":2,"sda":2,"version":2,"rssi":-71,"messages":23}</w:t>
      </w:r>
    </w:p>
    <w:p w14:paraId="44232AF6" w14:textId="77777777" w:rsidR="000C2F81" w:rsidRDefault="000C2F81">
      <w:pPr>
        <w:pStyle w:val="Heading3"/>
      </w:pPr>
    </w:p>
    <w:p w14:paraId="1433F384" w14:textId="77777777" w:rsidR="00EF5FAA" w:rsidRDefault="00EF5FAA">
      <w:pPr>
        <w:pStyle w:val="Heading3"/>
        <w:numPr>
          <w:ilvl w:val="2"/>
          <w:numId w:val="4"/>
        </w:numPr>
        <w:sectPr w:rsidR="00EF5FAA" w:rsidSect="00170045">
          <w:pgSz w:w="12240" w:h="15840"/>
          <w:pgMar w:top="720" w:right="720" w:bottom="720" w:left="720" w:header="288" w:footer="288" w:gutter="0"/>
          <w:cols w:space="720"/>
          <w:docGrid w:linePitch="360"/>
        </w:sectPr>
      </w:pPr>
      <w:bookmarkStart w:id="107" w:name="_Toc230658105"/>
    </w:p>
    <w:p w14:paraId="2811C1C2" w14:textId="77777777" w:rsidR="000C2F81" w:rsidRDefault="00755138">
      <w:pPr>
        <w:pStyle w:val="Heading3"/>
        <w:numPr>
          <w:ilvl w:val="2"/>
          <w:numId w:val="4"/>
        </w:numPr>
      </w:pPr>
      <w:bookmarkStart w:id="108" w:name="_Toc237911250"/>
      <w:r>
        <w:lastRenderedPageBreak/>
        <w:t>JSON Fields</w:t>
      </w:r>
      <w:bookmarkEnd w:id="107"/>
      <w:bookmarkEnd w:id="108"/>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990"/>
        <w:gridCol w:w="1440"/>
        <w:gridCol w:w="990"/>
        <w:gridCol w:w="630"/>
        <w:gridCol w:w="990"/>
        <w:gridCol w:w="4446"/>
      </w:tblGrid>
      <w:tr w:rsidR="007809E4" w14:paraId="2C3CC76D" w14:textId="77777777" w:rsidTr="00B45558">
        <w:tc>
          <w:tcPr>
            <w:tcW w:w="1458" w:type="dxa"/>
            <w:tcBorders>
              <w:top w:val="single" w:sz="6" w:space="0" w:color="000000"/>
              <w:left w:val="single" w:sz="6" w:space="0" w:color="000000"/>
              <w:bottom w:val="single" w:sz="6" w:space="0" w:color="000000"/>
              <w:right w:val="single" w:sz="6" w:space="0" w:color="000000"/>
            </w:tcBorders>
            <w:shd w:val="clear" w:color="auto" w:fill="FFCB00"/>
          </w:tcPr>
          <w:p w14:paraId="4C42E8CC" w14:textId="77777777" w:rsidR="000C2F81" w:rsidRDefault="00755138">
            <w:r>
              <w:rPr>
                <w:b/>
              </w:rPr>
              <w:t>Field</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3DE9B23A" w14:textId="77777777" w:rsidR="000C2F81" w:rsidRDefault="00755138">
            <w:r>
              <w:rPr>
                <w:b/>
              </w:rPr>
              <w:t>Type</w:t>
            </w:r>
          </w:p>
        </w:tc>
        <w:tc>
          <w:tcPr>
            <w:tcW w:w="1440" w:type="dxa"/>
            <w:tcBorders>
              <w:top w:val="single" w:sz="6" w:space="0" w:color="000000"/>
              <w:left w:val="single" w:sz="6" w:space="0" w:color="000000"/>
              <w:bottom w:val="single" w:sz="6" w:space="0" w:color="000000"/>
              <w:right w:val="single" w:sz="6" w:space="0" w:color="000000"/>
            </w:tcBorders>
            <w:shd w:val="clear" w:color="auto" w:fill="FFCB00"/>
          </w:tcPr>
          <w:p w14:paraId="496725EC" w14:textId="77777777" w:rsidR="000C2F81" w:rsidRDefault="00755138">
            <w:r>
              <w:rPr>
                <w:b/>
              </w:rPr>
              <w:t>Condition</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1526BA2F" w14:textId="77777777" w:rsidR="000C2F81" w:rsidRDefault="00755138">
            <w:r>
              <w:rPr>
                <w:b/>
              </w:rPr>
              <w:t>Mode S</w:t>
            </w:r>
          </w:p>
        </w:tc>
        <w:tc>
          <w:tcPr>
            <w:tcW w:w="630" w:type="dxa"/>
            <w:tcBorders>
              <w:top w:val="single" w:sz="6" w:space="0" w:color="000000"/>
              <w:left w:val="single" w:sz="6" w:space="0" w:color="000000"/>
              <w:bottom w:val="single" w:sz="6" w:space="0" w:color="000000"/>
              <w:right w:val="single" w:sz="6" w:space="0" w:color="000000"/>
            </w:tcBorders>
            <w:shd w:val="clear" w:color="auto" w:fill="FFCB00"/>
          </w:tcPr>
          <w:p w14:paraId="09C162B0" w14:textId="77777777" w:rsidR="000C2F81" w:rsidRDefault="00755138">
            <w:r>
              <w:rPr>
                <w:b/>
              </w:rPr>
              <w:t>UAT</w:t>
            </w:r>
          </w:p>
        </w:tc>
        <w:tc>
          <w:tcPr>
            <w:tcW w:w="990" w:type="dxa"/>
            <w:tcBorders>
              <w:top w:val="single" w:sz="6" w:space="0" w:color="000000"/>
              <w:left w:val="single" w:sz="6" w:space="0" w:color="000000"/>
              <w:bottom w:val="single" w:sz="6" w:space="0" w:color="000000"/>
              <w:right w:val="single" w:sz="6" w:space="0" w:color="000000"/>
            </w:tcBorders>
            <w:shd w:val="clear" w:color="auto" w:fill="FFCB00"/>
          </w:tcPr>
          <w:p w14:paraId="5AF3A399" w14:textId="77777777" w:rsidR="000C2F81" w:rsidRDefault="00755138">
            <w:r>
              <w:rPr>
                <w:b/>
              </w:rPr>
              <w:t>Units</w:t>
            </w:r>
          </w:p>
        </w:tc>
        <w:tc>
          <w:tcPr>
            <w:tcW w:w="4446" w:type="dxa"/>
            <w:tcBorders>
              <w:top w:val="single" w:sz="6" w:space="0" w:color="000000"/>
              <w:left w:val="single" w:sz="6" w:space="0" w:color="000000"/>
              <w:bottom w:val="single" w:sz="6" w:space="0" w:color="000000"/>
              <w:right w:val="single" w:sz="6" w:space="0" w:color="000000"/>
            </w:tcBorders>
            <w:shd w:val="clear" w:color="auto" w:fill="FFCB00"/>
          </w:tcPr>
          <w:p w14:paraId="4FD7FE1F" w14:textId="77777777" w:rsidR="000C2F81" w:rsidRDefault="00755138">
            <w:r>
              <w:rPr>
                <w:b/>
              </w:rPr>
              <w:t>Description</w:t>
            </w:r>
          </w:p>
        </w:tc>
      </w:tr>
      <w:tr w:rsidR="007809E4" w14:paraId="25DA7D8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2BB641C" w14:textId="77777777" w:rsidR="000C2F81" w:rsidRDefault="00755138">
            <w:r>
              <w:t>hex</w:t>
            </w:r>
          </w:p>
        </w:tc>
        <w:tc>
          <w:tcPr>
            <w:tcW w:w="990" w:type="dxa"/>
            <w:tcBorders>
              <w:top w:val="single" w:sz="6" w:space="0" w:color="000000"/>
              <w:left w:val="single" w:sz="6" w:space="0" w:color="000000"/>
              <w:bottom w:val="single" w:sz="6" w:space="0" w:color="000000"/>
              <w:right w:val="single" w:sz="6" w:space="0" w:color="000000"/>
            </w:tcBorders>
          </w:tcPr>
          <w:p w14:paraId="59FC52E6"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40051B65"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1EF8C35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86BA02D"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3ECAC92"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9A54F29" w14:textId="77777777" w:rsidR="000C2F81" w:rsidRDefault="00755138">
            <w:r>
              <w:t>6-digit ICAO 24-bit address in lowercase hex. UAT non-ICAO addresses (self-assigned or TIS-B track file) are prefixed with ~.</w:t>
            </w:r>
          </w:p>
        </w:tc>
      </w:tr>
      <w:tr w:rsidR="007809E4" w14:paraId="7BF9829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A0DC51C" w14:textId="77777777" w:rsidR="000C2F81" w:rsidRDefault="00755138">
            <w:r>
              <w:t>type</w:t>
            </w:r>
          </w:p>
        </w:tc>
        <w:tc>
          <w:tcPr>
            <w:tcW w:w="990" w:type="dxa"/>
            <w:tcBorders>
              <w:top w:val="single" w:sz="6" w:space="0" w:color="000000"/>
              <w:left w:val="single" w:sz="6" w:space="0" w:color="000000"/>
              <w:bottom w:val="single" w:sz="6" w:space="0" w:color="000000"/>
              <w:right w:val="single" w:sz="6" w:space="0" w:color="000000"/>
            </w:tcBorders>
          </w:tcPr>
          <w:p w14:paraId="0D4F97B2"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417B36F2"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2EF7ACF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EB46643"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9C3F7F3"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E0BF66E" w14:textId="77777777" w:rsidR="000C2F81" w:rsidRDefault="00755138">
            <w:r>
              <w:t>Aircraft type. Mode S: adsb_icao, adsr_icao (non-transponder), adsb_icao_nt (Class B ground vehicle). UAT: adsb_icao, adsb_other, tisb_icao, tisb_trackfile.</w:t>
            </w:r>
          </w:p>
        </w:tc>
      </w:tr>
      <w:tr w:rsidR="007809E4" w14:paraId="5FBCAF3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E13061D" w14:textId="77777777" w:rsidR="000C2F81" w:rsidRDefault="00755138">
            <w:r>
              <w:t>flight</w:t>
            </w:r>
          </w:p>
        </w:tc>
        <w:tc>
          <w:tcPr>
            <w:tcW w:w="990" w:type="dxa"/>
            <w:tcBorders>
              <w:top w:val="single" w:sz="6" w:space="0" w:color="000000"/>
              <w:left w:val="single" w:sz="6" w:space="0" w:color="000000"/>
              <w:bottom w:val="single" w:sz="6" w:space="0" w:color="000000"/>
              <w:right w:val="single" w:sz="6" w:space="0" w:color="000000"/>
            </w:tcBorders>
          </w:tcPr>
          <w:p w14:paraId="2ADE4FBE"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2DA5F142" w14:textId="77777777" w:rsidR="000C2F81" w:rsidRDefault="00755138">
            <w:r>
              <w:t>If callsign received</w:t>
            </w:r>
          </w:p>
        </w:tc>
        <w:tc>
          <w:tcPr>
            <w:tcW w:w="990" w:type="dxa"/>
            <w:tcBorders>
              <w:top w:val="single" w:sz="6" w:space="0" w:color="000000"/>
              <w:left w:val="single" w:sz="6" w:space="0" w:color="000000"/>
              <w:bottom w:val="single" w:sz="6" w:space="0" w:color="000000"/>
              <w:right w:val="single" w:sz="6" w:space="0" w:color="000000"/>
            </w:tcBorders>
          </w:tcPr>
          <w:p w14:paraId="52254485"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AC2907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52CD929"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493A8B9" w14:textId="77777777" w:rsidR="000C2F81" w:rsidRDefault="00755138">
            <w:r>
              <w:t>8-character flight identifier / callsign, right-padded with spaces.</w:t>
            </w:r>
          </w:p>
        </w:tc>
      </w:tr>
      <w:tr w:rsidR="007809E4" w14:paraId="3B43F597"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649A2A3E" w14:textId="77777777" w:rsidR="000C2F81" w:rsidRDefault="00755138">
            <w:r>
              <w:t>squawk</w:t>
            </w:r>
          </w:p>
        </w:tc>
        <w:tc>
          <w:tcPr>
            <w:tcW w:w="990" w:type="dxa"/>
            <w:tcBorders>
              <w:top w:val="single" w:sz="6" w:space="0" w:color="000000"/>
              <w:left w:val="single" w:sz="6" w:space="0" w:color="000000"/>
              <w:bottom w:val="single" w:sz="6" w:space="0" w:color="000000"/>
              <w:right w:val="single" w:sz="6" w:space="0" w:color="000000"/>
            </w:tcBorders>
          </w:tcPr>
          <w:p w14:paraId="095369E3"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6011E961" w14:textId="77777777" w:rsidR="000C2F81" w:rsidRDefault="00755138">
            <w:r>
              <w:t>If squawk received</w:t>
            </w:r>
          </w:p>
        </w:tc>
        <w:tc>
          <w:tcPr>
            <w:tcW w:w="990" w:type="dxa"/>
            <w:tcBorders>
              <w:top w:val="single" w:sz="6" w:space="0" w:color="000000"/>
              <w:left w:val="single" w:sz="6" w:space="0" w:color="000000"/>
              <w:bottom w:val="single" w:sz="6" w:space="0" w:color="000000"/>
              <w:right w:val="single" w:sz="6" w:space="0" w:color="000000"/>
            </w:tcBorders>
          </w:tcPr>
          <w:p w14:paraId="2A3305C2"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2709CF3"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541D5F8"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39BA4DB5" w14:textId="77777777" w:rsidR="000C2F81" w:rsidRDefault="00755138">
            <w:r>
              <w:t>4-digit octal transponder squawk code.</w:t>
            </w:r>
          </w:p>
        </w:tc>
      </w:tr>
      <w:tr w:rsidR="007809E4" w14:paraId="15D55DCE"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9317DB8" w14:textId="77777777" w:rsidR="000C2F81" w:rsidRDefault="00755138">
            <w:r>
              <w:t>category</w:t>
            </w:r>
          </w:p>
        </w:tc>
        <w:tc>
          <w:tcPr>
            <w:tcW w:w="990" w:type="dxa"/>
            <w:tcBorders>
              <w:top w:val="single" w:sz="6" w:space="0" w:color="000000"/>
              <w:left w:val="single" w:sz="6" w:space="0" w:color="000000"/>
              <w:bottom w:val="single" w:sz="6" w:space="0" w:color="000000"/>
              <w:right w:val="single" w:sz="6" w:space="0" w:color="000000"/>
            </w:tcBorders>
          </w:tcPr>
          <w:p w14:paraId="3AB0C9D8"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2B3C40AE" w14:textId="77777777" w:rsidR="000C2F81" w:rsidRDefault="00755138">
            <w:r>
              <w:t>If category received</w:t>
            </w:r>
          </w:p>
        </w:tc>
        <w:tc>
          <w:tcPr>
            <w:tcW w:w="990" w:type="dxa"/>
            <w:tcBorders>
              <w:top w:val="single" w:sz="6" w:space="0" w:color="000000"/>
              <w:left w:val="single" w:sz="6" w:space="0" w:color="000000"/>
              <w:bottom w:val="single" w:sz="6" w:space="0" w:color="000000"/>
              <w:right w:val="single" w:sz="6" w:space="0" w:color="000000"/>
            </w:tcBorders>
          </w:tcPr>
          <w:p w14:paraId="418A2B8D"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CB59FFB"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EC73F45"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CD300E1" w14:textId="77777777" w:rsidR="000C2F81" w:rsidRDefault="00755138">
            <w:r>
              <w:t>Emitter category in readsb A0-D7 format. Letter A-D = set 0-3; digit 0-7 = subcategory.</w:t>
            </w:r>
          </w:p>
        </w:tc>
      </w:tr>
      <w:tr w:rsidR="007809E4" w14:paraId="1B201323"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57C65CD" w14:textId="77777777" w:rsidR="000C2F81" w:rsidRDefault="00755138">
            <w:r>
              <w:t>lat</w:t>
            </w:r>
          </w:p>
        </w:tc>
        <w:tc>
          <w:tcPr>
            <w:tcW w:w="990" w:type="dxa"/>
            <w:tcBorders>
              <w:top w:val="single" w:sz="6" w:space="0" w:color="000000"/>
              <w:left w:val="single" w:sz="6" w:space="0" w:color="000000"/>
              <w:bottom w:val="single" w:sz="6" w:space="0" w:color="000000"/>
              <w:right w:val="single" w:sz="6" w:space="0" w:color="000000"/>
            </w:tcBorders>
          </w:tcPr>
          <w:p w14:paraId="005A4BA2"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23143762" w14:textId="77777777" w:rsidR="000C2F81" w:rsidRDefault="00755138">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599D608D"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58DE10F"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2EFFBC24"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23E173B1" w14:textId="77777777" w:rsidR="000C2F81" w:rsidRDefault="00755138">
            <w:r>
              <w:t>WGS-84 latitude, 5 decimal places (~1.1 m resolution).</w:t>
            </w:r>
          </w:p>
        </w:tc>
      </w:tr>
      <w:tr w:rsidR="007809E4" w14:paraId="2CEA160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88AE448" w14:textId="77777777" w:rsidR="000C2F81" w:rsidRDefault="00755138">
            <w:r>
              <w:t>lon</w:t>
            </w:r>
          </w:p>
        </w:tc>
        <w:tc>
          <w:tcPr>
            <w:tcW w:w="990" w:type="dxa"/>
            <w:tcBorders>
              <w:top w:val="single" w:sz="6" w:space="0" w:color="000000"/>
              <w:left w:val="single" w:sz="6" w:space="0" w:color="000000"/>
              <w:bottom w:val="single" w:sz="6" w:space="0" w:color="000000"/>
              <w:right w:val="single" w:sz="6" w:space="0" w:color="000000"/>
            </w:tcBorders>
          </w:tcPr>
          <w:p w14:paraId="43646B55"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7E767929" w14:textId="77777777" w:rsidR="000C2F81" w:rsidRDefault="00755138">
            <w:r>
              <w:t>If position valid</w:t>
            </w:r>
          </w:p>
        </w:tc>
        <w:tc>
          <w:tcPr>
            <w:tcW w:w="990" w:type="dxa"/>
            <w:tcBorders>
              <w:top w:val="single" w:sz="6" w:space="0" w:color="000000"/>
              <w:left w:val="single" w:sz="6" w:space="0" w:color="000000"/>
              <w:bottom w:val="single" w:sz="6" w:space="0" w:color="000000"/>
              <w:right w:val="single" w:sz="6" w:space="0" w:color="000000"/>
            </w:tcBorders>
          </w:tcPr>
          <w:p w14:paraId="22131F92"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52AED950"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8D3B186"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0C4E24E5" w14:textId="77777777" w:rsidR="000C2F81" w:rsidRDefault="00755138">
            <w:r>
              <w:t>WGS-84 longitude, 5 decimal places (~1.1 m resolution).</w:t>
            </w:r>
          </w:p>
        </w:tc>
      </w:tr>
      <w:tr w:rsidR="007809E4" w14:paraId="25D4250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B5C8E52" w14:textId="77777777" w:rsidR="000C2F81" w:rsidRDefault="00755138">
            <w:r>
              <w:t>alt_baro</w:t>
            </w:r>
          </w:p>
        </w:tc>
        <w:tc>
          <w:tcPr>
            <w:tcW w:w="990" w:type="dxa"/>
            <w:tcBorders>
              <w:top w:val="single" w:sz="6" w:space="0" w:color="000000"/>
              <w:left w:val="single" w:sz="6" w:space="0" w:color="000000"/>
              <w:bottom w:val="single" w:sz="6" w:space="0" w:color="000000"/>
              <w:right w:val="single" w:sz="6" w:space="0" w:color="000000"/>
            </w:tcBorders>
          </w:tcPr>
          <w:p w14:paraId="18CCAFF7"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7F8757D7" w14:textId="77777777" w:rsidR="000C2F81" w:rsidRDefault="00755138">
            <w:r>
              <w:t>If baro altitude valid</w:t>
            </w:r>
          </w:p>
        </w:tc>
        <w:tc>
          <w:tcPr>
            <w:tcW w:w="990" w:type="dxa"/>
            <w:tcBorders>
              <w:top w:val="single" w:sz="6" w:space="0" w:color="000000"/>
              <w:left w:val="single" w:sz="6" w:space="0" w:color="000000"/>
              <w:bottom w:val="single" w:sz="6" w:space="0" w:color="000000"/>
              <w:right w:val="single" w:sz="6" w:space="0" w:color="000000"/>
            </w:tcBorders>
          </w:tcPr>
          <w:p w14:paraId="0641CD6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5713997"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3BB1B8B" w14:textId="77777777" w:rsidR="000C2F81" w:rsidRDefault="00755138"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3C1C5420" w14:textId="77777777" w:rsidR="000C2F81" w:rsidRDefault="00755138">
            <w:r>
              <w:t>Barometric pressure altitude.</w:t>
            </w:r>
          </w:p>
        </w:tc>
      </w:tr>
      <w:tr w:rsidR="007809E4" w14:paraId="716B4A31"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69DF388" w14:textId="77777777" w:rsidR="000C2F81" w:rsidRDefault="00755138">
            <w:r>
              <w:t>alt_geom</w:t>
            </w:r>
          </w:p>
        </w:tc>
        <w:tc>
          <w:tcPr>
            <w:tcW w:w="990" w:type="dxa"/>
            <w:tcBorders>
              <w:top w:val="single" w:sz="6" w:space="0" w:color="000000"/>
              <w:left w:val="single" w:sz="6" w:space="0" w:color="000000"/>
              <w:bottom w:val="single" w:sz="6" w:space="0" w:color="000000"/>
              <w:right w:val="single" w:sz="6" w:space="0" w:color="000000"/>
            </w:tcBorders>
          </w:tcPr>
          <w:p w14:paraId="04948EC3"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523586F6" w14:textId="77777777" w:rsidR="000C2F81" w:rsidRDefault="00755138">
            <w:r>
              <w:t>If GNSS altitude valid</w:t>
            </w:r>
          </w:p>
        </w:tc>
        <w:tc>
          <w:tcPr>
            <w:tcW w:w="990" w:type="dxa"/>
            <w:tcBorders>
              <w:top w:val="single" w:sz="6" w:space="0" w:color="000000"/>
              <w:left w:val="single" w:sz="6" w:space="0" w:color="000000"/>
              <w:bottom w:val="single" w:sz="6" w:space="0" w:color="000000"/>
              <w:right w:val="single" w:sz="6" w:space="0" w:color="000000"/>
            </w:tcBorders>
          </w:tcPr>
          <w:p w14:paraId="6A87671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78A50B1"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0467BC1" w14:textId="77777777" w:rsidR="000C2F81" w:rsidRDefault="00755138" w:rsidP="00B45558">
            <w:pPr>
              <w:jc w:val="center"/>
            </w:pPr>
            <w:r>
              <w:t>ft</w:t>
            </w:r>
          </w:p>
        </w:tc>
        <w:tc>
          <w:tcPr>
            <w:tcW w:w="4446" w:type="dxa"/>
            <w:tcBorders>
              <w:top w:val="single" w:sz="6" w:space="0" w:color="000000"/>
              <w:left w:val="single" w:sz="6" w:space="0" w:color="000000"/>
              <w:bottom w:val="single" w:sz="6" w:space="0" w:color="000000"/>
              <w:right w:val="single" w:sz="6" w:space="0" w:color="000000"/>
            </w:tcBorders>
          </w:tcPr>
          <w:p w14:paraId="6B0672B4" w14:textId="77777777" w:rsidR="000C2F81" w:rsidRDefault="00755138">
            <w:r>
              <w:t>Geometric (GNSS/GPS) altitude.</w:t>
            </w:r>
          </w:p>
        </w:tc>
      </w:tr>
      <w:tr w:rsidR="007809E4" w14:paraId="1E8519B6"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0A1BBC" w14:textId="77777777" w:rsidR="000C2F81" w:rsidRDefault="00755138">
            <w:r>
              <w:t>gs</w:t>
            </w:r>
          </w:p>
        </w:tc>
        <w:tc>
          <w:tcPr>
            <w:tcW w:w="990" w:type="dxa"/>
            <w:tcBorders>
              <w:top w:val="single" w:sz="6" w:space="0" w:color="000000"/>
              <w:left w:val="single" w:sz="6" w:space="0" w:color="000000"/>
              <w:bottom w:val="single" w:sz="6" w:space="0" w:color="000000"/>
              <w:right w:val="single" w:sz="6" w:space="0" w:color="000000"/>
            </w:tcBorders>
          </w:tcPr>
          <w:p w14:paraId="6AD6BE5B"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4B5198B4" w14:textId="77777777" w:rsidR="000C2F81" w:rsidRDefault="00755138">
            <w:r>
              <w:t>If speed valid</w:t>
            </w:r>
          </w:p>
        </w:tc>
        <w:tc>
          <w:tcPr>
            <w:tcW w:w="990" w:type="dxa"/>
            <w:tcBorders>
              <w:top w:val="single" w:sz="6" w:space="0" w:color="000000"/>
              <w:left w:val="single" w:sz="6" w:space="0" w:color="000000"/>
              <w:bottom w:val="single" w:sz="6" w:space="0" w:color="000000"/>
              <w:right w:val="single" w:sz="6" w:space="0" w:color="000000"/>
            </w:tcBorders>
          </w:tcPr>
          <w:p w14:paraId="145BFD98"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81C7FA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859A518" w14:textId="77777777" w:rsidR="000C2F81" w:rsidRDefault="00755138" w:rsidP="00B45558">
            <w:pPr>
              <w:jc w:val="center"/>
            </w:pPr>
            <w:r>
              <w:t>kt</w:t>
            </w:r>
          </w:p>
        </w:tc>
        <w:tc>
          <w:tcPr>
            <w:tcW w:w="4446" w:type="dxa"/>
            <w:tcBorders>
              <w:top w:val="single" w:sz="6" w:space="0" w:color="000000"/>
              <w:left w:val="single" w:sz="6" w:space="0" w:color="000000"/>
              <w:bottom w:val="single" w:sz="6" w:space="0" w:color="000000"/>
              <w:right w:val="single" w:sz="6" w:space="0" w:color="000000"/>
            </w:tcBorders>
          </w:tcPr>
          <w:p w14:paraId="521F86D9" w14:textId="77777777" w:rsidR="000C2F81" w:rsidRDefault="00755138">
            <w:r>
              <w:t>Ground speed.</w:t>
            </w:r>
          </w:p>
        </w:tc>
      </w:tr>
      <w:tr w:rsidR="007809E4" w14:paraId="75BF5052"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3381DA7" w14:textId="77777777" w:rsidR="000C2F81" w:rsidRDefault="00755138">
            <w:r>
              <w:t>track</w:t>
            </w:r>
          </w:p>
        </w:tc>
        <w:tc>
          <w:tcPr>
            <w:tcW w:w="990" w:type="dxa"/>
            <w:tcBorders>
              <w:top w:val="single" w:sz="6" w:space="0" w:color="000000"/>
              <w:left w:val="single" w:sz="6" w:space="0" w:color="000000"/>
              <w:bottom w:val="single" w:sz="6" w:space="0" w:color="000000"/>
              <w:right w:val="single" w:sz="6" w:space="0" w:color="000000"/>
            </w:tcBorders>
          </w:tcPr>
          <w:p w14:paraId="4AD674E5"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204F5E51" w14:textId="77777777" w:rsidR="000C2F81" w:rsidRDefault="00755138">
            <w:r>
              <w:t>If direction valid, not heading</w:t>
            </w:r>
          </w:p>
        </w:tc>
        <w:tc>
          <w:tcPr>
            <w:tcW w:w="990" w:type="dxa"/>
            <w:tcBorders>
              <w:top w:val="single" w:sz="6" w:space="0" w:color="000000"/>
              <w:left w:val="single" w:sz="6" w:space="0" w:color="000000"/>
              <w:bottom w:val="single" w:sz="6" w:space="0" w:color="000000"/>
              <w:right w:val="single" w:sz="6" w:space="0" w:color="000000"/>
            </w:tcBorders>
          </w:tcPr>
          <w:p w14:paraId="1FE21D33"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086E3DA"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1DFF020"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570BAB81" w14:textId="77777777" w:rsidR="000C2F81" w:rsidRDefault="00755138">
            <w:r>
              <w:t>True track over ground, 1 decimal place.</w:t>
            </w:r>
          </w:p>
        </w:tc>
      </w:tr>
      <w:tr w:rsidR="007809E4" w14:paraId="05FE79E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7795F89" w14:textId="77777777" w:rsidR="000C2F81" w:rsidRDefault="00755138">
            <w:r>
              <w:t>mag_heading</w:t>
            </w:r>
          </w:p>
        </w:tc>
        <w:tc>
          <w:tcPr>
            <w:tcW w:w="990" w:type="dxa"/>
            <w:tcBorders>
              <w:top w:val="single" w:sz="6" w:space="0" w:color="000000"/>
              <w:left w:val="single" w:sz="6" w:space="0" w:color="000000"/>
              <w:bottom w:val="single" w:sz="6" w:space="0" w:color="000000"/>
              <w:right w:val="single" w:sz="6" w:space="0" w:color="000000"/>
            </w:tcBorders>
          </w:tcPr>
          <w:p w14:paraId="1652ED74"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066C3716" w14:textId="77777777" w:rsidR="000C2F81" w:rsidRDefault="00755138">
            <w:r>
              <w:t>If heading valid, magnetic</w:t>
            </w:r>
          </w:p>
        </w:tc>
        <w:tc>
          <w:tcPr>
            <w:tcW w:w="990" w:type="dxa"/>
            <w:tcBorders>
              <w:top w:val="single" w:sz="6" w:space="0" w:color="000000"/>
              <w:left w:val="single" w:sz="6" w:space="0" w:color="000000"/>
              <w:bottom w:val="single" w:sz="6" w:space="0" w:color="000000"/>
              <w:right w:val="single" w:sz="6" w:space="0" w:color="000000"/>
            </w:tcBorders>
          </w:tcPr>
          <w:p w14:paraId="008A067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A268A93"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39EFB9A"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5270BDA" w14:textId="77777777" w:rsidR="000C2F81" w:rsidRDefault="00755138">
            <w:r>
              <w:t>Magnetic heading, 1 decimal place.</w:t>
            </w:r>
          </w:p>
        </w:tc>
      </w:tr>
      <w:tr w:rsidR="007809E4" w14:paraId="1E480EC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E981067" w14:textId="77777777" w:rsidR="000C2F81" w:rsidRDefault="00755138">
            <w:r>
              <w:t>true_heading</w:t>
            </w:r>
          </w:p>
        </w:tc>
        <w:tc>
          <w:tcPr>
            <w:tcW w:w="990" w:type="dxa"/>
            <w:tcBorders>
              <w:top w:val="single" w:sz="6" w:space="0" w:color="000000"/>
              <w:left w:val="single" w:sz="6" w:space="0" w:color="000000"/>
              <w:bottom w:val="single" w:sz="6" w:space="0" w:color="000000"/>
              <w:right w:val="single" w:sz="6" w:space="0" w:color="000000"/>
            </w:tcBorders>
          </w:tcPr>
          <w:p w14:paraId="7ABA05B3" w14:textId="77777777" w:rsidR="000C2F81" w:rsidRDefault="00755138">
            <w:r>
              <w:t>number</w:t>
            </w:r>
          </w:p>
        </w:tc>
        <w:tc>
          <w:tcPr>
            <w:tcW w:w="1440" w:type="dxa"/>
            <w:tcBorders>
              <w:top w:val="single" w:sz="6" w:space="0" w:color="000000"/>
              <w:left w:val="single" w:sz="6" w:space="0" w:color="000000"/>
              <w:bottom w:val="single" w:sz="6" w:space="0" w:color="000000"/>
              <w:right w:val="single" w:sz="6" w:space="0" w:color="000000"/>
            </w:tcBorders>
          </w:tcPr>
          <w:p w14:paraId="4D798C67" w14:textId="77777777" w:rsidR="000C2F81" w:rsidRDefault="00755138">
            <w:r>
              <w:t>If heading valid, true north</w:t>
            </w:r>
          </w:p>
        </w:tc>
        <w:tc>
          <w:tcPr>
            <w:tcW w:w="990" w:type="dxa"/>
            <w:tcBorders>
              <w:top w:val="single" w:sz="6" w:space="0" w:color="000000"/>
              <w:left w:val="single" w:sz="6" w:space="0" w:color="000000"/>
              <w:bottom w:val="single" w:sz="6" w:space="0" w:color="000000"/>
              <w:right w:val="single" w:sz="6" w:space="0" w:color="000000"/>
            </w:tcBorders>
          </w:tcPr>
          <w:p w14:paraId="4B0C264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C2664D7"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7F7522A" w14:textId="77777777" w:rsidR="000C2F81" w:rsidRDefault="00755138" w:rsidP="00B45558">
            <w:pPr>
              <w:jc w:val="center"/>
            </w:pPr>
            <w:r>
              <w:t>degrees</w:t>
            </w:r>
          </w:p>
        </w:tc>
        <w:tc>
          <w:tcPr>
            <w:tcW w:w="4446" w:type="dxa"/>
            <w:tcBorders>
              <w:top w:val="single" w:sz="6" w:space="0" w:color="000000"/>
              <w:left w:val="single" w:sz="6" w:space="0" w:color="000000"/>
              <w:bottom w:val="single" w:sz="6" w:space="0" w:color="000000"/>
              <w:right w:val="single" w:sz="6" w:space="0" w:color="000000"/>
            </w:tcBorders>
          </w:tcPr>
          <w:p w14:paraId="4617E8BA" w14:textId="77777777" w:rsidR="000C2F81" w:rsidRDefault="00755138">
            <w:r>
              <w:t>True heading, 1 decimal place.</w:t>
            </w:r>
          </w:p>
        </w:tc>
      </w:tr>
      <w:tr w:rsidR="007809E4" w14:paraId="5F9D0779"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D6A93CC" w14:textId="77777777" w:rsidR="000C2F81" w:rsidRDefault="00755138">
            <w:r>
              <w:t>baro_rate</w:t>
            </w:r>
          </w:p>
        </w:tc>
        <w:tc>
          <w:tcPr>
            <w:tcW w:w="990" w:type="dxa"/>
            <w:tcBorders>
              <w:top w:val="single" w:sz="6" w:space="0" w:color="000000"/>
              <w:left w:val="single" w:sz="6" w:space="0" w:color="000000"/>
              <w:bottom w:val="single" w:sz="6" w:space="0" w:color="000000"/>
              <w:right w:val="single" w:sz="6" w:space="0" w:color="000000"/>
            </w:tcBorders>
          </w:tcPr>
          <w:p w14:paraId="0CB4CDDB"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0F4A0EBF" w14:textId="77777777" w:rsidR="000C2F81" w:rsidRDefault="00755138">
            <w:r>
              <w:t>If baro vertical rate valid</w:t>
            </w:r>
          </w:p>
        </w:tc>
        <w:tc>
          <w:tcPr>
            <w:tcW w:w="990" w:type="dxa"/>
            <w:tcBorders>
              <w:top w:val="single" w:sz="6" w:space="0" w:color="000000"/>
              <w:left w:val="single" w:sz="6" w:space="0" w:color="000000"/>
              <w:bottom w:val="single" w:sz="6" w:space="0" w:color="000000"/>
              <w:right w:val="single" w:sz="6" w:space="0" w:color="000000"/>
            </w:tcBorders>
          </w:tcPr>
          <w:p w14:paraId="2724741B"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C86E48F"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DFB16FF" w14:textId="77777777" w:rsidR="000C2F81" w:rsidRDefault="00755138"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44ADEE55" w14:textId="77777777" w:rsidR="000C2F81" w:rsidRDefault="00755138">
            <w:r>
              <w:t>Barometric vertical rate of climb/descent.</w:t>
            </w:r>
          </w:p>
        </w:tc>
      </w:tr>
    </w:tbl>
    <w:p w14:paraId="26348992" w14:textId="77777777" w:rsidR="00EF5FAA" w:rsidRDefault="00EF5FAA">
      <w:pPr>
        <w:sectPr w:rsidR="00EF5FAA" w:rsidSect="00170045">
          <w:pgSz w:w="12240" w:h="15840"/>
          <w:pgMar w:top="720" w:right="720" w:bottom="720" w:left="720" w:header="288" w:footer="288" w:gutter="0"/>
          <w:cols w:space="720"/>
          <w:docGrid w:linePitch="360"/>
        </w:sectPr>
      </w:pPr>
    </w:p>
    <w:tbl>
      <w:tblPr>
        <w:tblW w:w="109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458"/>
        <w:gridCol w:w="990"/>
        <w:gridCol w:w="1440"/>
        <w:gridCol w:w="990"/>
        <w:gridCol w:w="630"/>
        <w:gridCol w:w="990"/>
        <w:gridCol w:w="4446"/>
      </w:tblGrid>
      <w:tr w:rsidR="007809E4" w14:paraId="5D28E15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488E6CFF" w14:textId="77777777" w:rsidR="000C2F81" w:rsidRDefault="00755138">
            <w:r>
              <w:lastRenderedPageBreak/>
              <w:t>geom_rate</w:t>
            </w:r>
          </w:p>
        </w:tc>
        <w:tc>
          <w:tcPr>
            <w:tcW w:w="990" w:type="dxa"/>
            <w:tcBorders>
              <w:top w:val="single" w:sz="6" w:space="0" w:color="000000"/>
              <w:left w:val="single" w:sz="6" w:space="0" w:color="000000"/>
              <w:bottom w:val="single" w:sz="6" w:space="0" w:color="000000"/>
              <w:right w:val="single" w:sz="6" w:space="0" w:color="000000"/>
            </w:tcBorders>
          </w:tcPr>
          <w:p w14:paraId="1AF84D01"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42AED516" w14:textId="77777777" w:rsidR="000C2F81" w:rsidRDefault="00755138">
            <w:r>
              <w:t>If GNSS vertical rate valid</w:t>
            </w:r>
          </w:p>
        </w:tc>
        <w:tc>
          <w:tcPr>
            <w:tcW w:w="990" w:type="dxa"/>
            <w:tcBorders>
              <w:top w:val="single" w:sz="6" w:space="0" w:color="000000"/>
              <w:left w:val="single" w:sz="6" w:space="0" w:color="000000"/>
              <w:bottom w:val="single" w:sz="6" w:space="0" w:color="000000"/>
              <w:right w:val="single" w:sz="6" w:space="0" w:color="000000"/>
            </w:tcBorders>
          </w:tcPr>
          <w:p w14:paraId="48318FE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06A3B67"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675B7E1" w14:textId="77777777" w:rsidR="000C2F81" w:rsidRDefault="00755138" w:rsidP="00B45558">
            <w:pPr>
              <w:jc w:val="center"/>
            </w:pPr>
            <w:r>
              <w:t>ft/min</w:t>
            </w:r>
          </w:p>
        </w:tc>
        <w:tc>
          <w:tcPr>
            <w:tcW w:w="4446" w:type="dxa"/>
            <w:tcBorders>
              <w:top w:val="single" w:sz="6" w:space="0" w:color="000000"/>
              <w:left w:val="single" w:sz="6" w:space="0" w:color="000000"/>
              <w:bottom w:val="single" w:sz="6" w:space="0" w:color="000000"/>
              <w:right w:val="single" w:sz="6" w:space="0" w:color="000000"/>
            </w:tcBorders>
          </w:tcPr>
          <w:p w14:paraId="1D1C2E4C" w14:textId="77777777" w:rsidR="000C2F81" w:rsidRDefault="00755138">
            <w:r>
              <w:t>Geometric (GNSS) vertical rate of climb/descent.</w:t>
            </w:r>
          </w:p>
        </w:tc>
      </w:tr>
      <w:tr w:rsidR="007809E4" w14:paraId="1A5EACA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458B3C0" w14:textId="77777777" w:rsidR="000C2F81" w:rsidRDefault="00755138">
            <w:r>
              <w:t>nic</w:t>
            </w:r>
          </w:p>
        </w:tc>
        <w:tc>
          <w:tcPr>
            <w:tcW w:w="990" w:type="dxa"/>
            <w:tcBorders>
              <w:top w:val="single" w:sz="6" w:space="0" w:color="000000"/>
              <w:left w:val="single" w:sz="6" w:space="0" w:color="000000"/>
              <w:bottom w:val="single" w:sz="6" w:space="0" w:color="000000"/>
              <w:right w:val="single" w:sz="6" w:space="0" w:color="000000"/>
            </w:tcBorders>
          </w:tcPr>
          <w:p w14:paraId="59F47FA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13D103C8"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48ABD49"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698C8B1C"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FC19919"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11B2B73" w14:textId="77777777" w:rsidR="000C2F81" w:rsidRDefault="00755138">
            <w:r>
              <w:t>Navigation Integrity Category (0-11).</w:t>
            </w:r>
          </w:p>
        </w:tc>
      </w:tr>
      <w:tr w:rsidR="007809E4" w14:paraId="42768539"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D1330C8" w14:textId="77777777" w:rsidR="000C2F81" w:rsidRDefault="00755138">
            <w:r>
              <w:t>nic_baro</w:t>
            </w:r>
          </w:p>
        </w:tc>
        <w:tc>
          <w:tcPr>
            <w:tcW w:w="990" w:type="dxa"/>
            <w:tcBorders>
              <w:top w:val="single" w:sz="6" w:space="0" w:color="000000"/>
              <w:left w:val="single" w:sz="6" w:space="0" w:color="000000"/>
              <w:bottom w:val="single" w:sz="6" w:space="0" w:color="000000"/>
              <w:right w:val="single" w:sz="6" w:space="0" w:color="000000"/>
            </w:tcBorders>
          </w:tcPr>
          <w:p w14:paraId="24432A85"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3FC2FD31"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3678289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AB97F32"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9517B4D"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5F42685" w14:textId="77777777" w:rsidR="000C2F81" w:rsidRDefault="00755138">
            <w:r>
              <w:t>Navigation Integrity Category Barometric (0-4).</w:t>
            </w:r>
          </w:p>
        </w:tc>
      </w:tr>
      <w:tr w:rsidR="007809E4" w14:paraId="3B4B5E8B"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7E1AB6E" w14:textId="77777777" w:rsidR="000C2F81" w:rsidRDefault="00755138">
            <w:r>
              <w:t>nac_p</w:t>
            </w:r>
          </w:p>
        </w:tc>
        <w:tc>
          <w:tcPr>
            <w:tcW w:w="990" w:type="dxa"/>
            <w:tcBorders>
              <w:top w:val="single" w:sz="6" w:space="0" w:color="000000"/>
              <w:left w:val="single" w:sz="6" w:space="0" w:color="000000"/>
              <w:bottom w:val="single" w:sz="6" w:space="0" w:color="000000"/>
              <w:right w:val="single" w:sz="6" w:space="0" w:color="000000"/>
            </w:tcBorders>
          </w:tcPr>
          <w:p w14:paraId="077A7EFE"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01669C8F"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890DBF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853472E"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DDE9AB6"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FE1FA48" w14:textId="77777777" w:rsidR="000C2F81" w:rsidRDefault="00755138">
            <w:r>
              <w:t>Navigation Accuracy Category - Position (0-11).</w:t>
            </w:r>
          </w:p>
        </w:tc>
      </w:tr>
      <w:tr w:rsidR="007809E4" w14:paraId="6F6794F7"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576D1C9" w14:textId="77777777" w:rsidR="000C2F81" w:rsidRDefault="00755138">
            <w:r>
              <w:t>nac_v</w:t>
            </w:r>
          </w:p>
        </w:tc>
        <w:tc>
          <w:tcPr>
            <w:tcW w:w="990" w:type="dxa"/>
            <w:tcBorders>
              <w:top w:val="single" w:sz="6" w:space="0" w:color="000000"/>
              <w:left w:val="single" w:sz="6" w:space="0" w:color="000000"/>
              <w:bottom w:val="single" w:sz="6" w:space="0" w:color="000000"/>
              <w:right w:val="single" w:sz="6" w:space="0" w:color="000000"/>
            </w:tcBorders>
          </w:tcPr>
          <w:p w14:paraId="4A5AFD5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1FB4B21E"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7221EA62"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A29A85E"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B2CCDE1"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10E2FF44" w14:textId="77777777" w:rsidR="000C2F81" w:rsidRDefault="00755138">
            <w:r>
              <w:t>Navigation Accuracy Category - Velocity (0-4).</w:t>
            </w:r>
          </w:p>
        </w:tc>
      </w:tr>
      <w:tr w:rsidR="007809E4" w14:paraId="345F061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3CAA995" w14:textId="77777777" w:rsidR="000C2F81" w:rsidRDefault="00755138">
            <w:r>
              <w:t>sil</w:t>
            </w:r>
          </w:p>
        </w:tc>
        <w:tc>
          <w:tcPr>
            <w:tcW w:w="990" w:type="dxa"/>
            <w:tcBorders>
              <w:top w:val="single" w:sz="6" w:space="0" w:color="000000"/>
              <w:left w:val="single" w:sz="6" w:space="0" w:color="000000"/>
              <w:bottom w:val="single" w:sz="6" w:space="0" w:color="000000"/>
              <w:right w:val="single" w:sz="6" w:space="0" w:color="000000"/>
            </w:tcBorders>
          </w:tcPr>
          <w:p w14:paraId="40D8C1E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569274E2"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4B9AD905"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E846345"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07E1085D"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F0A9766" w14:textId="77777777" w:rsidR="000C2F81" w:rsidRDefault="00755138">
            <w:r>
              <w:t>Surveillance Integrity Level (0-3).</w:t>
            </w:r>
          </w:p>
        </w:tc>
      </w:tr>
      <w:tr w:rsidR="007809E4" w14:paraId="6D19A8FA"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785DC4" w14:textId="77777777" w:rsidR="000C2F81" w:rsidRDefault="00755138">
            <w:r>
              <w:t>gva</w:t>
            </w:r>
          </w:p>
        </w:tc>
        <w:tc>
          <w:tcPr>
            <w:tcW w:w="990" w:type="dxa"/>
            <w:tcBorders>
              <w:top w:val="single" w:sz="6" w:space="0" w:color="000000"/>
              <w:left w:val="single" w:sz="6" w:space="0" w:color="000000"/>
              <w:bottom w:val="single" w:sz="6" w:space="0" w:color="000000"/>
              <w:right w:val="single" w:sz="6" w:space="0" w:color="000000"/>
            </w:tcBorders>
          </w:tcPr>
          <w:p w14:paraId="70B20CC1"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79A03F2C"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13A46CF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5F48AC2"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17BFE35"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CD406E6" w14:textId="77777777" w:rsidR="000C2F81" w:rsidRDefault="00755138">
            <w:r>
              <w:t>Geometric Vertical Accuracy (0-2).</w:t>
            </w:r>
          </w:p>
        </w:tc>
      </w:tr>
      <w:tr w:rsidR="007809E4" w14:paraId="60290CE4"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0C746F97" w14:textId="77777777" w:rsidR="000C2F81" w:rsidRDefault="00755138">
            <w:r>
              <w:t>sda</w:t>
            </w:r>
          </w:p>
        </w:tc>
        <w:tc>
          <w:tcPr>
            <w:tcW w:w="990" w:type="dxa"/>
            <w:tcBorders>
              <w:top w:val="single" w:sz="6" w:space="0" w:color="000000"/>
              <w:left w:val="single" w:sz="6" w:space="0" w:color="000000"/>
              <w:bottom w:val="single" w:sz="6" w:space="0" w:color="000000"/>
              <w:right w:val="single" w:sz="6" w:space="0" w:color="000000"/>
            </w:tcBorders>
          </w:tcPr>
          <w:p w14:paraId="69E9B591"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45E760FB"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88046D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C2A6EC9"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2E8F634"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E39F2EC" w14:textId="77777777" w:rsidR="000C2F81" w:rsidRDefault="00755138">
            <w:r>
              <w:t>System Design Assurance (0-3).</w:t>
            </w:r>
          </w:p>
        </w:tc>
      </w:tr>
      <w:tr w:rsidR="007809E4" w14:paraId="513029AC"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21E079C5" w14:textId="77777777" w:rsidR="000C2F81" w:rsidRDefault="00755138">
            <w:r>
              <w:t>version</w:t>
            </w:r>
          </w:p>
        </w:tc>
        <w:tc>
          <w:tcPr>
            <w:tcW w:w="990" w:type="dxa"/>
            <w:tcBorders>
              <w:top w:val="single" w:sz="6" w:space="0" w:color="000000"/>
              <w:left w:val="single" w:sz="6" w:space="0" w:color="000000"/>
              <w:bottom w:val="single" w:sz="6" w:space="0" w:color="000000"/>
              <w:right w:val="single" w:sz="6" w:space="0" w:color="000000"/>
            </w:tcBorders>
          </w:tcPr>
          <w:p w14:paraId="3BAC4678"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5B184382" w14:textId="77777777" w:rsidR="000C2F81" w:rsidRDefault="00755138">
            <w:r>
              <w:t>Always (Mode S); if &gt;= 0 (UAT)</w:t>
            </w:r>
          </w:p>
        </w:tc>
        <w:tc>
          <w:tcPr>
            <w:tcW w:w="990" w:type="dxa"/>
            <w:tcBorders>
              <w:top w:val="single" w:sz="6" w:space="0" w:color="000000"/>
              <w:left w:val="single" w:sz="6" w:space="0" w:color="000000"/>
              <w:bottom w:val="single" w:sz="6" w:space="0" w:color="000000"/>
              <w:right w:val="single" w:sz="6" w:space="0" w:color="000000"/>
            </w:tcBorders>
          </w:tcPr>
          <w:p w14:paraId="4CE2AADE"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EC1DBEB"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5E1E94F8"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5645DCB0" w14:textId="77777777" w:rsidR="000C2F81" w:rsidRDefault="00755138">
            <w:r>
              <w:t>ADS-B version number.</w:t>
            </w:r>
          </w:p>
        </w:tc>
      </w:tr>
      <w:tr w:rsidR="007809E4" w14:paraId="4B401C10"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FBB8E3D" w14:textId="77777777" w:rsidR="000C2F81" w:rsidRDefault="00755138">
            <w:r>
              <w:t>rssi</w:t>
            </w:r>
          </w:p>
        </w:tc>
        <w:tc>
          <w:tcPr>
            <w:tcW w:w="990" w:type="dxa"/>
            <w:tcBorders>
              <w:top w:val="single" w:sz="6" w:space="0" w:color="000000"/>
              <w:left w:val="single" w:sz="6" w:space="0" w:color="000000"/>
              <w:bottom w:val="single" w:sz="6" w:space="0" w:color="000000"/>
              <w:right w:val="single" w:sz="6" w:space="0" w:color="000000"/>
            </w:tcBorders>
          </w:tcPr>
          <w:p w14:paraId="194CA370"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2C26BB08"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64E1F659"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4BB4A95F"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6CD270B5" w14:textId="77777777" w:rsidR="000C2F81" w:rsidRDefault="00755138" w:rsidP="00B45558">
            <w:pPr>
              <w:jc w:val="center"/>
            </w:pPr>
            <w:r>
              <w:t>dBm</w:t>
            </w:r>
          </w:p>
        </w:tc>
        <w:tc>
          <w:tcPr>
            <w:tcW w:w="4446" w:type="dxa"/>
            <w:tcBorders>
              <w:top w:val="single" w:sz="6" w:space="0" w:color="000000"/>
              <w:left w:val="single" w:sz="6" w:space="0" w:color="000000"/>
              <w:bottom w:val="single" w:sz="6" w:space="0" w:color="000000"/>
              <w:right w:val="single" w:sz="6" w:space="0" w:color="000000"/>
            </w:tcBorders>
          </w:tcPr>
          <w:p w14:paraId="603ACFBB" w14:textId="77777777" w:rsidR="000C2F81" w:rsidRDefault="00755138">
            <w:r>
              <w:t>Last received signal strength.</w:t>
            </w:r>
          </w:p>
        </w:tc>
      </w:tr>
      <w:tr w:rsidR="007809E4" w14:paraId="5BED630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5817790" w14:textId="77777777" w:rsidR="000C2F81" w:rsidRDefault="00755138">
            <w:r>
              <w:t>messages</w:t>
            </w:r>
          </w:p>
        </w:tc>
        <w:tc>
          <w:tcPr>
            <w:tcW w:w="990" w:type="dxa"/>
            <w:tcBorders>
              <w:top w:val="single" w:sz="6" w:space="0" w:color="000000"/>
              <w:left w:val="single" w:sz="6" w:space="0" w:color="000000"/>
              <w:bottom w:val="single" w:sz="6" w:space="0" w:color="000000"/>
              <w:right w:val="single" w:sz="6" w:space="0" w:color="000000"/>
            </w:tcBorders>
          </w:tcPr>
          <w:p w14:paraId="02D4C2C8" w14:textId="77777777" w:rsidR="000C2F81" w:rsidRDefault="00755138">
            <w:r>
              <w:t>integer</w:t>
            </w:r>
          </w:p>
        </w:tc>
        <w:tc>
          <w:tcPr>
            <w:tcW w:w="1440" w:type="dxa"/>
            <w:tcBorders>
              <w:top w:val="single" w:sz="6" w:space="0" w:color="000000"/>
              <w:left w:val="single" w:sz="6" w:space="0" w:color="000000"/>
              <w:bottom w:val="single" w:sz="6" w:space="0" w:color="000000"/>
              <w:right w:val="single" w:sz="6" w:space="0" w:color="000000"/>
            </w:tcBorders>
          </w:tcPr>
          <w:p w14:paraId="374122B0" w14:textId="77777777" w:rsidR="000C2F81" w:rsidRDefault="00755138">
            <w:r>
              <w:t>Always</w:t>
            </w:r>
          </w:p>
        </w:tc>
        <w:tc>
          <w:tcPr>
            <w:tcW w:w="990" w:type="dxa"/>
            <w:tcBorders>
              <w:top w:val="single" w:sz="6" w:space="0" w:color="000000"/>
              <w:left w:val="single" w:sz="6" w:space="0" w:color="000000"/>
              <w:bottom w:val="single" w:sz="6" w:space="0" w:color="000000"/>
              <w:right w:val="single" w:sz="6" w:space="0" w:color="000000"/>
            </w:tcBorders>
          </w:tcPr>
          <w:p w14:paraId="58DC7DF9"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1DD9A79B"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1FF993C"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05A667EB" w14:textId="77777777" w:rsidR="000C2F81" w:rsidRDefault="00755138">
            <w:r>
              <w:t>Total valid messages received from this aircraft since tracking began.</w:t>
            </w:r>
          </w:p>
        </w:tc>
      </w:tr>
      <w:tr w:rsidR="007809E4" w14:paraId="5E0EB62F"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3CFD20BE" w14:textId="77777777" w:rsidR="000C2F81" w:rsidRDefault="00755138">
            <w:r>
              <w:t>alert</w:t>
            </w:r>
          </w:p>
        </w:tc>
        <w:tc>
          <w:tcPr>
            <w:tcW w:w="990" w:type="dxa"/>
            <w:tcBorders>
              <w:top w:val="single" w:sz="6" w:space="0" w:color="000000"/>
              <w:left w:val="single" w:sz="6" w:space="0" w:color="000000"/>
              <w:bottom w:val="single" w:sz="6" w:space="0" w:color="000000"/>
              <w:right w:val="single" w:sz="6" w:space="0" w:color="000000"/>
            </w:tcBorders>
          </w:tcPr>
          <w:p w14:paraId="55DDF602" w14:textId="77777777" w:rsidR="000C2F81" w:rsidRDefault="00755138">
            <w:r>
              <w:t>integer (1)</w:t>
            </w:r>
          </w:p>
        </w:tc>
        <w:tc>
          <w:tcPr>
            <w:tcW w:w="1440" w:type="dxa"/>
            <w:tcBorders>
              <w:top w:val="single" w:sz="6" w:space="0" w:color="000000"/>
              <w:left w:val="single" w:sz="6" w:space="0" w:color="000000"/>
              <w:bottom w:val="single" w:sz="6" w:space="0" w:color="000000"/>
              <w:right w:val="single" w:sz="6" w:space="0" w:color="000000"/>
            </w:tcBorders>
          </w:tcPr>
          <w:p w14:paraId="3F339487" w14:textId="77777777" w:rsidR="000C2F81" w:rsidRDefault="00755138">
            <w:r>
              <w:t>If alert flag set</w:t>
            </w:r>
          </w:p>
        </w:tc>
        <w:tc>
          <w:tcPr>
            <w:tcW w:w="990" w:type="dxa"/>
            <w:tcBorders>
              <w:top w:val="single" w:sz="6" w:space="0" w:color="000000"/>
              <w:left w:val="single" w:sz="6" w:space="0" w:color="000000"/>
              <w:bottom w:val="single" w:sz="6" w:space="0" w:color="000000"/>
              <w:right w:val="single" w:sz="6" w:space="0" w:color="000000"/>
            </w:tcBorders>
          </w:tcPr>
          <w:p w14:paraId="38D5C4CD"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7BEBCA6E"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1FC1D5A0"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6A2D11BF" w14:textId="77777777" w:rsidR="000C2F81" w:rsidRDefault="00755138">
            <w:r>
              <w:t>Present (value 1) when the Mode S alert flag is active. Mode S only.</w:t>
            </w:r>
          </w:p>
        </w:tc>
      </w:tr>
      <w:tr w:rsidR="007809E4" w14:paraId="06F771D8"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75701531" w14:textId="77777777" w:rsidR="000C2F81" w:rsidRDefault="00755138">
            <w:r>
              <w:t>spi</w:t>
            </w:r>
          </w:p>
        </w:tc>
        <w:tc>
          <w:tcPr>
            <w:tcW w:w="990" w:type="dxa"/>
            <w:tcBorders>
              <w:top w:val="single" w:sz="6" w:space="0" w:color="000000"/>
              <w:left w:val="single" w:sz="6" w:space="0" w:color="000000"/>
              <w:bottom w:val="single" w:sz="6" w:space="0" w:color="000000"/>
              <w:right w:val="single" w:sz="6" w:space="0" w:color="000000"/>
            </w:tcBorders>
          </w:tcPr>
          <w:p w14:paraId="67E9FD1F" w14:textId="77777777" w:rsidR="000C2F81" w:rsidRDefault="00755138">
            <w:r>
              <w:t>integer (1)</w:t>
            </w:r>
          </w:p>
        </w:tc>
        <w:tc>
          <w:tcPr>
            <w:tcW w:w="1440" w:type="dxa"/>
            <w:tcBorders>
              <w:top w:val="single" w:sz="6" w:space="0" w:color="000000"/>
              <w:left w:val="single" w:sz="6" w:space="0" w:color="000000"/>
              <w:bottom w:val="single" w:sz="6" w:space="0" w:color="000000"/>
              <w:right w:val="single" w:sz="6" w:space="0" w:color="000000"/>
            </w:tcBorders>
          </w:tcPr>
          <w:p w14:paraId="16A085ED" w14:textId="77777777" w:rsidR="000C2F81" w:rsidRDefault="00755138">
            <w:r>
              <w:t>If SPI flag set</w:t>
            </w:r>
          </w:p>
        </w:tc>
        <w:tc>
          <w:tcPr>
            <w:tcW w:w="990" w:type="dxa"/>
            <w:tcBorders>
              <w:top w:val="single" w:sz="6" w:space="0" w:color="000000"/>
              <w:left w:val="single" w:sz="6" w:space="0" w:color="000000"/>
              <w:bottom w:val="single" w:sz="6" w:space="0" w:color="000000"/>
              <w:right w:val="single" w:sz="6" w:space="0" w:color="000000"/>
            </w:tcBorders>
          </w:tcPr>
          <w:p w14:paraId="273E8BA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25801BC6"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3EB644CF"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17A96C8" w14:textId="77777777" w:rsidR="000C2F81" w:rsidRDefault="00755138">
            <w:r>
              <w:t>Present (value 1) when the aircraft is squawking ident (Special Position Identification). Mode S only.</w:t>
            </w:r>
          </w:p>
        </w:tc>
      </w:tr>
      <w:tr w:rsidR="007809E4" w14:paraId="32220055"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DD71042" w14:textId="77777777" w:rsidR="000C2F81" w:rsidRDefault="00755138">
            <w:r>
              <w:t>emergency</w:t>
            </w:r>
          </w:p>
        </w:tc>
        <w:tc>
          <w:tcPr>
            <w:tcW w:w="990" w:type="dxa"/>
            <w:tcBorders>
              <w:top w:val="single" w:sz="6" w:space="0" w:color="000000"/>
              <w:left w:val="single" w:sz="6" w:space="0" w:color="000000"/>
              <w:bottom w:val="single" w:sz="6" w:space="0" w:color="000000"/>
              <w:right w:val="single" w:sz="6" w:space="0" w:color="000000"/>
            </w:tcBorders>
          </w:tcPr>
          <w:p w14:paraId="1E9794F0" w14:textId="77777777" w:rsidR="000C2F81" w:rsidRDefault="00755138">
            <w:r>
              <w:t>string</w:t>
            </w:r>
          </w:p>
        </w:tc>
        <w:tc>
          <w:tcPr>
            <w:tcW w:w="1440" w:type="dxa"/>
            <w:tcBorders>
              <w:top w:val="single" w:sz="6" w:space="0" w:color="000000"/>
              <w:left w:val="single" w:sz="6" w:space="0" w:color="000000"/>
              <w:bottom w:val="single" w:sz="6" w:space="0" w:color="000000"/>
              <w:right w:val="single" w:sz="6" w:space="0" w:color="000000"/>
            </w:tcBorders>
          </w:tcPr>
          <w:p w14:paraId="38397050" w14:textId="77777777" w:rsidR="000C2F81" w:rsidRDefault="00755138">
            <w:r>
              <w:t>If emergency status set</w:t>
            </w:r>
          </w:p>
        </w:tc>
        <w:tc>
          <w:tcPr>
            <w:tcW w:w="990" w:type="dxa"/>
            <w:tcBorders>
              <w:top w:val="single" w:sz="6" w:space="0" w:color="000000"/>
              <w:left w:val="single" w:sz="6" w:space="0" w:color="000000"/>
              <w:bottom w:val="single" w:sz="6" w:space="0" w:color="000000"/>
              <w:right w:val="single" w:sz="6" w:space="0" w:color="000000"/>
            </w:tcBorders>
          </w:tcPr>
          <w:p w14:paraId="0E967E96"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3E830BF2"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446E1962"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4ED08F9B" w14:textId="77777777" w:rsidR="000C2F81" w:rsidRDefault="00755138">
            <w:r>
              <w:t>Emergency/priority status: none, general, lifeguard, minfuel, nordo, unlawful, downed, reserved. UAT only.</w:t>
            </w:r>
          </w:p>
        </w:tc>
      </w:tr>
      <w:tr w:rsidR="007809E4" w14:paraId="06F00D9D" w14:textId="77777777" w:rsidTr="00B45558">
        <w:tc>
          <w:tcPr>
            <w:tcW w:w="1458" w:type="dxa"/>
            <w:tcBorders>
              <w:top w:val="single" w:sz="6" w:space="0" w:color="000000"/>
              <w:left w:val="single" w:sz="6" w:space="0" w:color="000000"/>
              <w:bottom w:val="single" w:sz="6" w:space="0" w:color="000000"/>
              <w:right w:val="single" w:sz="6" w:space="0" w:color="000000"/>
            </w:tcBorders>
          </w:tcPr>
          <w:p w14:paraId="5D737A3E" w14:textId="77777777" w:rsidR="000C2F81" w:rsidRDefault="00755138">
            <w:r>
              <w:t>on_ground</w:t>
            </w:r>
          </w:p>
        </w:tc>
        <w:tc>
          <w:tcPr>
            <w:tcW w:w="990" w:type="dxa"/>
            <w:tcBorders>
              <w:top w:val="single" w:sz="6" w:space="0" w:color="000000"/>
              <w:left w:val="single" w:sz="6" w:space="0" w:color="000000"/>
              <w:bottom w:val="single" w:sz="6" w:space="0" w:color="000000"/>
              <w:right w:val="single" w:sz="6" w:space="0" w:color="000000"/>
            </w:tcBorders>
          </w:tcPr>
          <w:p w14:paraId="322593A9" w14:textId="77777777" w:rsidR="000C2F81" w:rsidRDefault="00755138">
            <w:r>
              <w:t>integer (1)</w:t>
            </w:r>
          </w:p>
        </w:tc>
        <w:tc>
          <w:tcPr>
            <w:tcW w:w="1440" w:type="dxa"/>
            <w:tcBorders>
              <w:top w:val="single" w:sz="6" w:space="0" w:color="000000"/>
              <w:left w:val="single" w:sz="6" w:space="0" w:color="000000"/>
              <w:bottom w:val="single" w:sz="6" w:space="0" w:color="000000"/>
              <w:right w:val="single" w:sz="6" w:space="0" w:color="000000"/>
            </w:tcBorders>
          </w:tcPr>
          <w:p w14:paraId="669E8CE3" w14:textId="77777777" w:rsidR="000C2F81" w:rsidRDefault="00755138">
            <w:r>
              <w:t>If NOT airborne</w:t>
            </w:r>
          </w:p>
        </w:tc>
        <w:tc>
          <w:tcPr>
            <w:tcW w:w="990" w:type="dxa"/>
            <w:tcBorders>
              <w:top w:val="single" w:sz="6" w:space="0" w:color="000000"/>
              <w:left w:val="single" w:sz="6" w:space="0" w:color="000000"/>
              <w:bottom w:val="single" w:sz="6" w:space="0" w:color="000000"/>
              <w:right w:val="single" w:sz="6" w:space="0" w:color="000000"/>
            </w:tcBorders>
          </w:tcPr>
          <w:p w14:paraId="6B8FE024" w14:textId="77777777" w:rsidR="000C2F81" w:rsidRDefault="00755138" w:rsidP="00B45558">
            <w:pPr>
              <w:jc w:val="center"/>
            </w:pPr>
            <w:r>
              <w:t>✓</w:t>
            </w:r>
          </w:p>
        </w:tc>
        <w:tc>
          <w:tcPr>
            <w:tcW w:w="630" w:type="dxa"/>
            <w:tcBorders>
              <w:top w:val="single" w:sz="6" w:space="0" w:color="000000"/>
              <w:left w:val="single" w:sz="6" w:space="0" w:color="000000"/>
              <w:bottom w:val="single" w:sz="6" w:space="0" w:color="000000"/>
              <w:right w:val="single" w:sz="6" w:space="0" w:color="000000"/>
            </w:tcBorders>
          </w:tcPr>
          <w:p w14:paraId="0996B2B4" w14:textId="77777777" w:rsidR="000C2F81" w:rsidRDefault="00755138" w:rsidP="00B45558">
            <w:pPr>
              <w:jc w:val="center"/>
            </w:pPr>
            <w:r>
              <w:t>✓</w:t>
            </w:r>
          </w:p>
        </w:tc>
        <w:tc>
          <w:tcPr>
            <w:tcW w:w="990" w:type="dxa"/>
            <w:tcBorders>
              <w:top w:val="single" w:sz="6" w:space="0" w:color="000000"/>
              <w:left w:val="single" w:sz="6" w:space="0" w:color="000000"/>
              <w:bottom w:val="single" w:sz="6" w:space="0" w:color="000000"/>
              <w:right w:val="single" w:sz="6" w:space="0" w:color="000000"/>
            </w:tcBorders>
          </w:tcPr>
          <w:p w14:paraId="75524CF9" w14:textId="77777777" w:rsidR="000C2F81" w:rsidRDefault="00755138" w:rsidP="00B45558">
            <w:pPr>
              <w:jc w:val="center"/>
            </w:pPr>
            <w:r>
              <w:t>—</w:t>
            </w:r>
          </w:p>
        </w:tc>
        <w:tc>
          <w:tcPr>
            <w:tcW w:w="4446" w:type="dxa"/>
            <w:tcBorders>
              <w:top w:val="single" w:sz="6" w:space="0" w:color="000000"/>
              <w:left w:val="single" w:sz="6" w:space="0" w:color="000000"/>
              <w:bottom w:val="single" w:sz="6" w:space="0" w:color="000000"/>
              <w:right w:val="single" w:sz="6" w:space="0" w:color="000000"/>
            </w:tcBorders>
          </w:tcPr>
          <w:p w14:paraId="715FE563" w14:textId="77777777" w:rsidR="000C2F81" w:rsidRDefault="00755138">
            <w:r>
              <w:t>Present (value 1) when aircraft is on the ground. For UAT, also set for surface vehicles.</w:t>
            </w:r>
          </w:p>
        </w:tc>
      </w:tr>
    </w:tbl>
    <w:p w14:paraId="4247033F" w14:textId="77777777" w:rsidR="0030654F" w:rsidRPr="0030654F" w:rsidRDefault="0030654F" w:rsidP="000E2936">
      <w:pPr>
        <w:rPr>
          <w:lang w:eastAsia="zh-CN"/>
        </w:rPr>
        <w:sectPr w:rsidR="0030654F" w:rsidRPr="0030654F" w:rsidSect="00170045">
          <w:pgSz w:w="12240" w:h="15840"/>
          <w:pgMar w:top="720" w:right="720" w:bottom="720" w:left="720" w:header="288" w:footer="288" w:gutter="0"/>
          <w:cols w:space="720"/>
          <w:docGrid w:linePitch="360"/>
        </w:sectPr>
      </w:pPr>
    </w:p>
    <w:p w14:paraId="39545F1B" w14:textId="77777777" w:rsidR="00B97631" w:rsidRPr="002F7014" w:rsidRDefault="00B97631" w:rsidP="00B97631"/>
    <w:sectPr w:rsidR="00B97631" w:rsidRPr="002F7014" w:rsidSect="003547B7">
      <w:pgSz w:w="12240" w:h="15840"/>
      <w:pgMar w:top="720" w:right="720" w:bottom="720" w:left="720"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EDA997" w14:textId="77777777" w:rsidR="00255CB3" w:rsidRDefault="00255CB3" w:rsidP="00135062">
      <w:pPr>
        <w:spacing w:after="0" w:line="240" w:lineRule="auto"/>
      </w:pPr>
      <w:r>
        <w:separator/>
      </w:r>
    </w:p>
  </w:endnote>
  <w:endnote w:type="continuationSeparator" w:id="0">
    <w:p w14:paraId="2E84FECF" w14:textId="77777777" w:rsidR="00255CB3" w:rsidRDefault="00255CB3" w:rsidP="00135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8717EF" w14:textId="77777777" w:rsidR="00427FE8" w:rsidRDefault="00427F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C182D" w14:textId="77777777" w:rsidR="00884D5A" w:rsidRPr="00EA076D" w:rsidRDefault="00255CB3" w:rsidP="00A17A84">
    <w:pPr>
      <w:pStyle w:val="NoSpacing"/>
      <w:spacing w:before="240"/>
      <w:jc w:val="both"/>
      <w:rPr>
        <w:color w:val="FFFFFF" w:themeColor="background1"/>
      </w:rPr>
    </w:pPr>
    <w:r>
      <w:rPr>
        <w:rFonts w:ascii="Poppins SemiBold" w:hAnsi="Poppins SemiBold" w:cs="Poppins SemiBold"/>
        <w:b/>
        <w:bCs/>
        <w:noProof/>
        <w:color w:val="FFFFFF" w:themeColor="background1"/>
      </w:rPr>
      <w:pict w14:anchorId="02696CF0">
        <v:rect id="_x0000_s1025" alt="" style="position:absolute;left:0;text-align:left;margin-left:-82.1pt;margin-top:.05pt;width:664.9pt;height:84.5pt;z-index:-251656704;mso-wrap-edited:f;mso-width-percent:0;mso-height-percent:0;mso-width-percent:0;mso-height-percent:0" fillcolor="#00ad4d" stroked="f"/>
      </w:pict>
    </w:r>
    <w:r w:rsidR="00884D5A" w:rsidRPr="00A17A84">
      <w:rPr>
        <w:rFonts w:ascii="Poppins SemiBold" w:hAnsi="Poppins SemiBold" w:cs="Poppins SemiBold"/>
        <w:b/>
        <w:bCs/>
        <w:color w:val="FFFFFF" w:themeColor="background1"/>
      </w:rPr>
      <w:t xml:space="preserve">ADSBee </w:t>
    </w:r>
    <w:r w:rsidR="00170045">
      <w:rPr>
        <w:rFonts w:ascii="Poppins SemiBold" w:hAnsi="Poppins SemiBold" w:cs="Poppins SemiBold"/>
        <w:b/>
        <w:bCs/>
        <w:color w:val="FFFFFF" w:themeColor="background1"/>
      </w:rPr>
      <w:t>m1421</w:t>
    </w:r>
    <w:r w:rsidR="00884D5A" w:rsidRPr="00A17A84">
      <w:rPr>
        <w:rFonts w:ascii="Poppins SemiBold" w:hAnsi="Poppins SemiBold" w:cs="Poppins SemiBold"/>
        <w:b/>
        <w:bCs/>
        <w:color w:val="FFFFFF" w:themeColor="background1"/>
      </w:rPr>
      <w:t xml:space="preserve"> Datasheet</w:t>
    </w:r>
    <w:r w:rsidR="00884D5A" w:rsidRPr="00A17A84">
      <w:rPr>
        <w:b/>
        <w:bCs/>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884D5A" w:rsidRPr="00EA076D">
      <w:rPr>
        <w:color w:val="FFFFFF" w:themeColor="background1"/>
      </w:rPr>
      <w:tab/>
    </w:r>
    <w:r w:rsidR="00A17A84">
      <w:rPr>
        <w:color w:val="FFFFFF" w:themeColor="background1"/>
      </w:rPr>
      <w:tab/>
    </w:r>
    <w:r w:rsidR="00A17A84">
      <w:rPr>
        <w:color w:val="FFFFFF" w:themeColor="background1"/>
      </w:rPr>
      <w:tab/>
      <w:t xml:space="preserve">        </w:t>
    </w:r>
    <w:sdt>
      <w:sdtPr>
        <w:rPr>
          <w:color w:val="FFFFFF" w:themeColor="background1"/>
        </w:rPr>
        <w:id w:val="252165264"/>
        <w:docPartObj>
          <w:docPartGallery w:val="Page Numbers (Bottom of Page)"/>
          <w:docPartUnique/>
        </w:docPartObj>
      </w:sdtPr>
      <w:sdtEndPr>
        <w:rPr>
          <w:noProof/>
        </w:rPr>
      </w:sdtEndPr>
      <w:sdtContent>
        <w:r w:rsidR="00884D5A" w:rsidRPr="00A17A84">
          <w:rPr>
            <w:rFonts w:ascii="Poppins SemiBold" w:hAnsi="Poppins SemiBold" w:cs="Poppins SemiBold"/>
            <w:color w:val="FFFFFF" w:themeColor="background1"/>
          </w:rPr>
          <w:fldChar w:fldCharType="begin"/>
        </w:r>
        <w:r w:rsidR="00884D5A" w:rsidRPr="00A17A84">
          <w:rPr>
            <w:rFonts w:ascii="Poppins SemiBold" w:hAnsi="Poppins SemiBold" w:cs="Poppins SemiBold"/>
            <w:color w:val="FFFFFF" w:themeColor="background1"/>
          </w:rPr>
          <w:instrText xml:space="preserve"> PAGE   \* MERGEFORMAT </w:instrText>
        </w:r>
        <w:r w:rsidR="00884D5A" w:rsidRPr="00A17A84">
          <w:rPr>
            <w:rFonts w:ascii="Poppins SemiBold" w:hAnsi="Poppins SemiBold" w:cs="Poppins SemiBold"/>
            <w:color w:val="FFFFFF" w:themeColor="background1"/>
          </w:rPr>
          <w:fldChar w:fldCharType="separate"/>
        </w:r>
        <w:r w:rsidR="00884D5A" w:rsidRPr="00A17A84">
          <w:rPr>
            <w:rFonts w:ascii="Poppins SemiBold" w:hAnsi="Poppins SemiBold" w:cs="Poppins SemiBold"/>
            <w:color w:val="FFFFFF" w:themeColor="background1"/>
          </w:rPr>
          <w:t>1</w:t>
        </w:r>
        <w:r w:rsidR="00884D5A" w:rsidRPr="00A17A84">
          <w:rPr>
            <w:rFonts w:ascii="Poppins SemiBold" w:hAnsi="Poppins SemiBold" w:cs="Poppins SemiBold"/>
            <w:noProof/>
            <w:color w:val="FFFFFF" w:themeColor="background1"/>
          </w:rPr>
          <w:fldChar w:fldCharType="end"/>
        </w:r>
      </w:sdtContent>
    </w:sdt>
  </w:p>
  <w:p w14:paraId="216867DE" w14:textId="77777777" w:rsidR="00884D5A" w:rsidRPr="00EA076D" w:rsidRDefault="00A17A84" w:rsidP="00EA076D">
    <w:pPr>
      <w:pStyle w:val="Footer"/>
      <w:rPr>
        <w:color w:val="FFFFFF" w:themeColor="background1"/>
      </w:rPr>
    </w:pPr>
    <w:r>
      <w:rPr>
        <w:color w:val="FFFFFF" w:themeColor="background1"/>
      </w:rPr>
      <w:t>Pants for Birds LLC</w:t>
    </w:r>
    <w:r>
      <w:rPr>
        <w:color w:val="FFFFFF" w:themeColor="background1"/>
      </w:rPr>
      <w:tab/>
    </w:r>
    <w:r w:rsidR="00291F53" w:rsidRPr="00EA076D">
      <w:rPr>
        <w:color w:val="FFFFFF" w:themeColor="background1"/>
      </w:rPr>
      <w:t xml:space="preserve">Document Version: </w:t>
    </w:r>
    <w:r w:rsidR="00170045">
      <w:rPr>
        <w:color w:val="FFFFFF" w:themeColor="background1"/>
      </w:rPr>
      <w:t>20261</w:t>
    </w:r>
    <w:r w:rsidR="00427FE8">
      <w:rPr>
        <w:color w:val="FFFFFF" w:themeColor="background1"/>
      </w:rPr>
      <w:t>007</w:t>
    </w:r>
    <w:r w:rsidR="00291F53" w:rsidRPr="00EA076D">
      <w:rPr>
        <w:color w:val="FFFFFF" w:themeColor="background1"/>
      </w:rPr>
      <w:tab/>
      <w:t>Firmware Version: 0.</w:t>
    </w:r>
    <w:r w:rsidR="00A613CF">
      <w:rPr>
        <w:color w:val="FFFFFF" w:themeColor="background1"/>
      </w:rPr>
      <w:t>3.</w:t>
    </w:r>
    <w:r w:rsidR="00427FE8">
      <w:rPr>
        <w:color w:val="FFFFFF" w:themeColor="background1"/>
      </w:rPr>
      <w:t>11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C07E0" w14:textId="77777777" w:rsidR="00427FE8" w:rsidRDefault="00427F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8AB8CF" w14:textId="77777777" w:rsidR="00255CB3" w:rsidRDefault="00255CB3" w:rsidP="00135062">
      <w:pPr>
        <w:spacing w:after="0" w:line="240" w:lineRule="auto"/>
      </w:pPr>
      <w:r>
        <w:separator/>
      </w:r>
    </w:p>
  </w:footnote>
  <w:footnote w:type="continuationSeparator" w:id="0">
    <w:p w14:paraId="3E087767" w14:textId="77777777" w:rsidR="00255CB3" w:rsidRDefault="00255CB3" w:rsidP="001350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0C350F" w14:textId="77777777" w:rsidR="006F7AFE" w:rsidRDefault="006F7A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B8E94C" w14:textId="77777777" w:rsidR="00135062" w:rsidRDefault="00E83C11" w:rsidP="004B759E">
    <w:pPr>
      <w:pStyle w:val="Header"/>
    </w:pPr>
    <w:r>
      <w:rPr>
        <w:noProof/>
      </w:rPr>
      <w:drawing>
        <wp:anchor distT="0" distB="0" distL="114300" distR="114300" simplePos="0" relativeHeight="251656704" behindDoc="0" locked="0" layoutInCell="1" allowOverlap="1" wp14:anchorId="777CC58A" wp14:editId="094190BA">
          <wp:simplePos x="0" y="0"/>
          <wp:positionH relativeFrom="column">
            <wp:posOffset>6045835</wp:posOffset>
          </wp:positionH>
          <wp:positionV relativeFrom="paragraph">
            <wp:posOffset>-181</wp:posOffset>
          </wp:positionV>
          <wp:extent cx="811530" cy="506730"/>
          <wp:effectExtent l="0" t="0" r="0" b="0"/>
          <wp:wrapSquare wrapText="bothSides"/>
          <wp:docPr id="174782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sidR="00FA0AA4">
      <w:rPr>
        <w:noProof/>
      </w:rPr>
      <w:drawing>
        <wp:anchor distT="0" distB="0" distL="114300" distR="114300" simplePos="0" relativeHeight="251655680" behindDoc="1" locked="0" layoutInCell="1" allowOverlap="1" wp14:anchorId="1CF8A30F" wp14:editId="2EA3B536">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596477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759E">
      <w:tab/>
    </w:r>
    <w:r w:rsidR="004B759E">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A9A802" w14:textId="77777777" w:rsidR="00AC7C3A" w:rsidRDefault="00AC7C3A" w:rsidP="00AC7C3A">
    <w:pPr>
      <w:pStyle w:val="Header"/>
    </w:pPr>
    <w:r>
      <w:rPr>
        <w:noProof/>
      </w:rPr>
      <w:drawing>
        <wp:anchor distT="0" distB="0" distL="114300" distR="114300" simplePos="0" relativeHeight="251658752" behindDoc="0" locked="0" layoutInCell="1" allowOverlap="1" wp14:anchorId="7344B32C" wp14:editId="6E1EBA9E">
          <wp:simplePos x="0" y="0"/>
          <wp:positionH relativeFrom="column">
            <wp:posOffset>6045835</wp:posOffset>
          </wp:positionH>
          <wp:positionV relativeFrom="paragraph">
            <wp:posOffset>-181</wp:posOffset>
          </wp:positionV>
          <wp:extent cx="811530" cy="506730"/>
          <wp:effectExtent l="0" t="0" r="0" b="0"/>
          <wp:wrapSquare wrapText="bothSides"/>
          <wp:docPr id="1856948658" name="Picture 1" descr="A cartoon bee with headph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48658" name="Picture 1" descr="A cartoon bee with headphone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530" cy="506730"/>
                  </a:xfrm>
                  <a:prstGeom prst="rect">
                    <a:avLst/>
                  </a:prstGeom>
                  <a:noFill/>
                  <a:ln>
                    <a:noFill/>
                  </a:ln>
                </pic:spPr>
              </pic:pic>
            </a:graphicData>
          </a:graphic>
        </wp:anchor>
      </w:drawing>
    </w:r>
    <w:r>
      <w:rPr>
        <w:noProof/>
      </w:rPr>
      <w:drawing>
        <wp:anchor distT="0" distB="0" distL="114300" distR="114300" simplePos="0" relativeHeight="251657728" behindDoc="1" locked="0" layoutInCell="1" allowOverlap="1" wp14:anchorId="1C3C2FD4" wp14:editId="2BEA43E0">
          <wp:simplePos x="0" y="0"/>
          <wp:positionH relativeFrom="column">
            <wp:posOffset>-2540</wp:posOffset>
          </wp:positionH>
          <wp:positionV relativeFrom="paragraph">
            <wp:posOffset>-11430</wp:posOffset>
          </wp:positionV>
          <wp:extent cx="275590" cy="275590"/>
          <wp:effectExtent l="0" t="0" r="0" b="0"/>
          <wp:wrapTight wrapText="bothSides">
            <wp:wrapPolygon edited="0">
              <wp:start x="0" y="0"/>
              <wp:lineTo x="2986" y="19410"/>
              <wp:lineTo x="19410" y="19410"/>
              <wp:lineTo x="19410" y="10452"/>
              <wp:lineTo x="11945" y="0"/>
              <wp:lineTo x="5972" y="0"/>
              <wp:lineTo x="0" y="0"/>
            </wp:wrapPolygon>
          </wp:wrapTight>
          <wp:docPr id="945411746" name="Picture 3"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1746" name="Picture 3" descr="A green and yellow logo&#10;&#10;AI-generated content may be incorrec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5590" cy="27559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p w14:paraId="659F4C9C" w14:textId="77777777" w:rsidR="004B759E" w:rsidRDefault="004B759E" w:rsidP="004B759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3E5377"/>
    <w:multiLevelType w:val="hybridMultilevel"/>
    <w:tmpl w:val="A86E20B4"/>
    <w:lvl w:ilvl="0" w:tplc="D212820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522B65"/>
    <w:multiLevelType w:val="hybridMultilevel"/>
    <w:tmpl w:val="55DEB3F6"/>
    <w:lvl w:ilvl="0" w:tplc="D212820A">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01CAD"/>
    <w:multiLevelType w:val="multilevel"/>
    <w:tmpl w:val="624C7896"/>
    <w:styleLink w:val="Style1"/>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15:restartNumberingAfterBreak="0">
    <w:nsid w:val="5A331350"/>
    <w:multiLevelType w:val="hybridMultilevel"/>
    <w:tmpl w:val="4E14C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6A558D"/>
    <w:multiLevelType w:val="multilevel"/>
    <w:tmpl w:val="624C7896"/>
    <w:lvl w:ilvl="0">
      <w:start w:val="1"/>
      <w:numFmt w:val="decimal"/>
      <w:lvlText w:val="%1    "/>
      <w:lvlJc w:val="left"/>
      <w:pPr>
        <w:ind w:left="0" w:firstLine="0"/>
      </w:pPr>
      <w:rPr>
        <w:rFonts w:ascii="Poppins SemiBold" w:hAnsi="Poppins SemiBold" w:hint="default"/>
        <w:b/>
        <w:i w:val="0"/>
        <w:color w:val="00AD4D"/>
        <w:sz w:val="32"/>
      </w:rPr>
    </w:lvl>
    <w:lvl w:ilvl="1">
      <w:start w:val="1"/>
      <w:numFmt w:val="decimal"/>
      <w:lvlText w:val="%1.%2 "/>
      <w:lvlJc w:val="left"/>
      <w:pPr>
        <w:ind w:left="0" w:firstLine="0"/>
      </w:pPr>
      <w:rPr>
        <w:rFonts w:ascii="Poppins SemiBold" w:hAnsi="Poppins SemiBold" w:hint="default"/>
        <w:color w:val="FFCB00"/>
        <w:sz w:val="26"/>
      </w:rPr>
    </w:lvl>
    <w:lvl w:ilvl="2">
      <w:start w:val="1"/>
      <w:numFmt w:val="decimal"/>
      <w:lvlText w:val="%1.%2.%3  "/>
      <w:lvlJc w:val="left"/>
      <w:pPr>
        <w:ind w:left="0" w:firstLine="0"/>
      </w:pPr>
      <w:rPr>
        <w:rFonts w:ascii="Poppins" w:hAnsi="Poppins" w:hint="default"/>
        <w:b w:val="0"/>
        <w:i w:val="0"/>
        <w:color w:val="00AD4D"/>
        <w:sz w:val="22"/>
      </w:rPr>
    </w:lvl>
    <w:lvl w:ilvl="3">
      <w:start w:val="1"/>
      <w:numFmt w:val="decimal"/>
      <w:lvlText w:val="%1.%2.%3.%4"/>
      <w:lvlJc w:val="left"/>
      <w:pPr>
        <w:ind w:left="0" w:firstLine="0"/>
      </w:pPr>
      <w:rPr>
        <w:rFonts w:asciiTheme="minorHAnsi" w:hAnsiTheme="minorHAnsi" w:cstheme="majorHAnsi" w:hint="default"/>
        <w:b/>
        <w:i w:val="0"/>
        <w:color w:val="auto"/>
        <w:sz w:val="22"/>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 w15:restartNumberingAfterBreak="0">
    <w:nsid w:val="77C0496B"/>
    <w:multiLevelType w:val="multilevel"/>
    <w:tmpl w:val="55DEB3F6"/>
    <w:styleLink w:val="CurrentList1"/>
    <w:lvl w:ilvl="0">
      <w:numFmt w:val="bulle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8501990">
    <w:abstractNumId w:val="1"/>
  </w:num>
  <w:num w:numId="2" w16cid:durableId="1392578920">
    <w:abstractNumId w:val="2"/>
  </w:num>
  <w:num w:numId="3" w16cid:durableId="1577352707">
    <w:abstractNumId w:val="5"/>
  </w:num>
  <w:num w:numId="4" w16cid:durableId="72315746">
    <w:abstractNumId w:val="4"/>
  </w:num>
  <w:num w:numId="5" w16cid:durableId="699555179">
    <w:abstractNumId w:val="0"/>
  </w:num>
  <w:num w:numId="6" w16cid:durableId="1609238188">
    <w:abstractNumId w:val="3"/>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attachedTemplate r:id="rId1"/>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34633"/>
    <w:rsid w:val="00007779"/>
    <w:rsid w:val="00011A7C"/>
    <w:rsid w:val="000172B7"/>
    <w:rsid w:val="00022F56"/>
    <w:rsid w:val="00027624"/>
    <w:rsid w:val="0003232F"/>
    <w:rsid w:val="00060C53"/>
    <w:rsid w:val="0007051D"/>
    <w:rsid w:val="00070D76"/>
    <w:rsid w:val="00081252"/>
    <w:rsid w:val="00090283"/>
    <w:rsid w:val="00096A9B"/>
    <w:rsid w:val="000A0064"/>
    <w:rsid w:val="000A2B7F"/>
    <w:rsid w:val="000B41ED"/>
    <w:rsid w:val="000C2F81"/>
    <w:rsid w:val="000C6D81"/>
    <w:rsid w:val="000D0F95"/>
    <w:rsid w:val="000D42BC"/>
    <w:rsid w:val="000D57D9"/>
    <w:rsid w:val="000E2936"/>
    <w:rsid w:val="000F5AD2"/>
    <w:rsid w:val="00101A9B"/>
    <w:rsid w:val="0011244A"/>
    <w:rsid w:val="00124EEE"/>
    <w:rsid w:val="00135062"/>
    <w:rsid w:val="00136677"/>
    <w:rsid w:val="001367D2"/>
    <w:rsid w:val="00137C63"/>
    <w:rsid w:val="0014639C"/>
    <w:rsid w:val="00156535"/>
    <w:rsid w:val="001611EE"/>
    <w:rsid w:val="00161611"/>
    <w:rsid w:val="00165C4B"/>
    <w:rsid w:val="00170045"/>
    <w:rsid w:val="00172835"/>
    <w:rsid w:val="00176E8C"/>
    <w:rsid w:val="0018449B"/>
    <w:rsid w:val="001847D9"/>
    <w:rsid w:val="00185287"/>
    <w:rsid w:val="00186BDC"/>
    <w:rsid w:val="001A3262"/>
    <w:rsid w:val="001B622D"/>
    <w:rsid w:val="001C4BEA"/>
    <w:rsid w:val="001C5595"/>
    <w:rsid w:val="001D0584"/>
    <w:rsid w:val="001D234A"/>
    <w:rsid w:val="001F1CFD"/>
    <w:rsid w:val="001F2636"/>
    <w:rsid w:val="001F32D6"/>
    <w:rsid w:val="001F58BC"/>
    <w:rsid w:val="002019BF"/>
    <w:rsid w:val="002163C6"/>
    <w:rsid w:val="00216AC8"/>
    <w:rsid w:val="00227276"/>
    <w:rsid w:val="0023708F"/>
    <w:rsid w:val="00244EAF"/>
    <w:rsid w:val="00251B73"/>
    <w:rsid w:val="00255CB3"/>
    <w:rsid w:val="0028110C"/>
    <w:rsid w:val="002822F7"/>
    <w:rsid w:val="00282612"/>
    <w:rsid w:val="002907FD"/>
    <w:rsid w:val="00290A89"/>
    <w:rsid w:val="00291F53"/>
    <w:rsid w:val="0029331A"/>
    <w:rsid w:val="002A025B"/>
    <w:rsid w:val="002A2444"/>
    <w:rsid w:val="002A757F"/>
    <w:rsid w:val="002C3BCC"/>
    <w:rsid w:val="002F7014"/>
    <w:rsid w:val="00301C53"/>
    <w:rsid w:val="0030654F"/>
    <w:rsid w:val="003219F4"/>
    <w:rsid w:val="00331279"/>
    <w:rsid w:val="0033229A"/>
    <w:rsid w:val="00333EA2"/>
    <w:rsid w:val="00334633"/>
    <w:rsid w:val="00334AB7"/>
    <w:rsid w:val="00335EF2"/>
    <w:rsid w:val="003547B7"/>
    <w:rsid w:val="003644D3"/>
    <w:rsid w:val="00367668"/>
    <w:rsid w:val="003733A5"/>
    <w:rsid w:val="00375869"/>
    <w:rsid w:val="00380BEB"/>
    <w:rsid w:val="00385C68"/>
    <w:rsid w:val="00386258"/>
    <w:rsid w:val="003A5870"/>
    <w:rsid w:val="003A7C1F"/>
    <w:rsid w:val="003D09FC"/>
    <w:rsid w:val="003D4983"/>
    <w:rsid w:val="003D7A8B"/>
    <w:rsid w:val="003D7B5C"/>
    <w:rsid w:val="003E40BA"/>
    <w:rsid w:val="003E6509"/>
    <w:rsid w:val="003E6EDA"/>
    <w:rsid w:val="003F2A63"/>
    <w:rsid w:val="003F3765"/>
    <w:rsid w:val="003F7BC1"/>
    <w:rsid w:val="00400C7A"/>
    <w:rsid w:val="00405083"/>
    <w:rsid w:val="00407889"/>
    <w:rsid w:val="00410EBE"/>
    <w:rsid w:val="0041639E"/>
    <w:rsid w:val="00416FA3"/>
    <w:rsid w:val="00420233"/>
    <w:rsid w:val="00427FE8"/>
    <w:rsid w:val="00435CD8"/>
    <w:rsid w:val="0044018E"/>
    <w:rsid w:val="00456EEE"/>
    <w:rsid w:val="0046060E"/>
    <w:rsid w:val="004673CC"/>
    <w:rsid w:val="00470A5E"/>
    <w:rsid w:val="00473C68"/>
    <w:rsid w:val="00480086"/>
    <w:rsid w:val="00490EF3"/>
    <w:rsid w:val="004A1DAD"/>
    <w:rsid w:val="004A40CC"/>
    <w:rsid w:val="004A67CC"/>
    <w:rsid w:val="004A7425"/>
    <w:rsid w:val="004B759E"/>
    <w:rsid w:val="004C5DDD"/>
    <w:rsid w:val="004D1746"/>
    <w:rsid w:val="004D23E5"/>
    <w:rsid w:val="004D6610"/>
    <w:rsid w:val="004D6EDB"/>
    <w:rsid w:val="004F4403"/>
    <w:rsid w:val="004F7122"/>
    <w:rsid w:val="0051167F"/>
    <w:rsid w:val="00516292"/>
    <w:rsid w:val="0052440E"/>
    <w:rsid w:val="00533362"/>
    <w:rsid w:val="00536C9C"/>
    <w:rsid w:val="00537616"/>
    <w:rsid w:val="00540734"/>
    <w:rsid w:val="00540829"/>
    <w:rsid w:val="005420B1"/>
    <w:rsid w:val="00543F2B"/>
    <w:rsid w:val="0054743F"/>
    <w:rsid w:val="00550D1B"/>
    <w:rsid w:val="00551424"/>
    <w:rsid w:val="005537F0"/>
    <w:rsid w:val="00560334"/>
    <w:rsid w:val="00561D96"/>
    <w:rsid w:val="00571628"/>
    <w:rsid w:val="005720E9"/>
    <w:rsid w:val="00573403"/>
    <w:rsid w:val="00573456"/>
    <w:rsid w:val="00576730"/>
    <w:rsid w:val="005843BD"/>
    <w:rsid w:val="00586B63"/>
    <w:rsid w:val="00592FAB"/>
    <w:rsid w:val="00596909"/>
    <w:rsid w:val="005A4872"/>
    <w:rsid w:val="005A60B7"/>
    <w:rsid w:val="005C2B6E"/>
    <w:rsid w:val="005E55D5"/>
    <w:rsid w:val="005F2066"/>
    <w:rsid w:val="005F5B50"/>
    <w:rsid w:val="00611F4E"/>
    <w:rsid w:val="00636166"/>
    <w:rsid w:val="0065286F"/>
    <w:rsid w:val="0066358D"/>
    <w:rsid w:val="00670312"/>
    <w:rsid w:val="00671B5F"/>
    <w:rsid w:val="00672300"/>
    <w:rsid w:val="0068437F"/>
    <w:rsid w:val="006A0B67"/>
    <w:rsid w:val="006A1684"/>
    <w:rsid w:val="006A6DD0"/>
    <w:rsid w:val="006C5852"/>
    <w:rsid w:val="006D3D0B"/>
    <w:rsid w:val="006F69E6"/>
    <w:rsid w:val="006F7AFE"/>
    <w:rsid w:val="00700188"/>
    <w:rsid w:val="007055BF"/>
    <w:rsid w:val="007074ED"/>
    <w:rsid w:val="00727268"/>
    <w:rsid w:val="00736CA2"/>
    <w:rsid w:val="007374E9"/>
    <w:rsid w:val="00742ED4"/>
    <w:rsid w:val="0074568C"/>
    <w:rsid w:val="00755138"/>
    <w:rsid w:val="007762E3"/>
    <w:rsid w:val="00782FA4"/>
    <w:rsid w:val="00784E6A"/>
    <w:rsid w:val="007934CE"/>
    <w:rsid w:val="00797B10"/>
    <w:rsid w:val="007A2629"/>
    <w:rsid w:val="007D062D"/>
    <w:rsid w:val="007E03D4"/>
    <w:rsid w:val="007E2AA0"/>
    <w:rsid w:val="007E3651"/>
    <w:rsid w:val="007E561A"/>
    <w:rsid w:val="007E7FE9"/>
    <w:rsid w:val="007F0693"/>
    <w:rsid w:val="007F44D7"/>
    <w:rsid w:val="007F7DD3"/>
    <w:rsid w:val="00803428"/>
    <w:rsid w:val="00811493"/>
    <w:rsid w:val="0081518E"/>
    <w:rsid w:val="00815FF8"/>
    <w:rsid w:val="00816AAA"/>
    <w:rsid w:val="008200D6"/>
    <w:rsid w:val="00844B94"/>
    <w:rsid w:val="00852525"/>
    <w:rsid w:val="00854075"/>
    <w:rsid w:val="00864099"/>
    <w:rsid w:val="00867AD5"/>
    <w:rsid w:val="00875A6F"/>
    <w:rsid w:val="0087643C"/>
    <w:rsid w:val="008770CB"/>
    <w:rsid w:val="00880088"/>
    <w:rsid w:val="00882470"/>
    <w:rsid w:val="00884D5A"/>
    <w:rsid w:val="00893FCA"/>
    <w:rsid w:val="0089643D"/>
    <w:rsid w:val="008B0722"/>
    <w:rsid w:val="008C0F22"/>
    <w:rsid w:val="008C11C6"/>
    <w:rsid w:val="008C79A4"/>
    <w:rsid w:val="008D3B98"/>
    <w:rsid w:val="008E14C2"/>
    <w:rsid w:val="008E29D1"/>
    <w:rsid w:val="008E2C41"/>
    <w:rsid w:val="008F20EE"/>
    <w:rsid w:val="008F3E7A"/>
    <w:rsid w:val="008F406F"/>
    <w:rsid w:val="008F65B0"/>
    <w:rsid w:val="00906C12"/>
    <w:rsid w:val="00906D79"/>
    <w:rsid w:val="00914208"/>
    <w:rsid w:val="00926A91"/>
    <w:rsid w:val="00937483"/>
    <w:rsid w:val="00950B34"/>
    <w:rsid w:val="00950C91"/>
    <w:rsid w:val="00956E9A"/>
    <w:rsid w:val="0096002A"/>
    <w:rsid w:val="0097079A"/>
    <w:rsid w:val="0097675E"/>
    <w:rsid w:val="00977950"/>
    <w:rsid w:val="00987FDA"/>
    <w:rsid w:val="0099588D"/>
    <w:rsid w:val="00996307"/>
    <w:rsid w:val="009A1D26"/>
    <w:rsid w:val="009A22A2"/>
    <w:rsid w:val="009B340B"/>
    <w:rsid w:val="009D4BDC"/>
    <w:rsid w:val="009F34FC"/>
    <w:rsid w:val="00A04635"/>
    <w:rsid w:val="00A159D1"/>
    <w:rsid w:val="00A17A84"/>
    <w:rsid w:val="00A35710"/>
    <w:rsid w:val="00A40465"/>
    <w:rsid w:val="00A44FAD"/>
    <w:rsid w:val="00A613CF"/>
    <w:rsid w:val="00A64F8D"/>
    <w:rsid w:val="00A73A9D"/>
    <w:rsid w:val="00A8122A"/>
    <w:rsid w:val="00A86C2E"/>
    <w:rsid w:val="00A86C91"/>
    <w:rsid w:val="00A9417D"/>
    <w:rsid w:val="00AA0453"/>
    <w:rsid w:val="00AA3904"/>
    <w:rsid w:val="00AB089E"/>
    <w:rsid w:val="00AB0D33"/>
    <w:rsid w:val="00AB5A9F"/>
    <w:rsid w:val="00AC2E82"/>
    <w:rsid w:val="00AC42C9"/>
    <w:rsid w:val="00AC6691"/>
    <w:rsid w:val="00AC7C3A"/>
    <w:rsid w:val="00AE0CA6"/>
    <w:rsid w:val="00AF4A22"/>
    <w:rsid w:val="00B27983"/>
    <w:rsid w:val="00B316A5"/>
    <w:rsid w:val="00B33D43"/>
    <w:rsid w:val="00B571DA"/>
    <w:rsid w:val="00B60B9A"/>
    <w:rsid w:val="00B640DB"/>
    <w:rsid w:val="00B65FF7"/>
    <w:rsid w:val="00B66195"/>
    <w:rsid w:val="00B71C09"/>
    <w:rsid w:val="00B73C68"/>
    <w:rsid w:val="00B772FA"/>
    <w:rsid w:val="00B818C6"/>
    <w:rsid w:val="00B9093D"/>
    <w:rsid w:val="00B97631"/>
    <w:rsid w:val="00BB4436"/>
    <w:rsid w:val="00BC05F2"/>
    <w:rsid w:val="00BC3143"/>
    <w:rsid w:val="00BD193E"/>
    <w:rsid w:val="00BD56F3"/>
    <w:rsid w:val="00BE187B"/>
    <w:rsid w:val="00BE61DE"/>
    <w:rsid w:val="00BF5C1C"/>
    <w:rsid w:val="00BF7A89"/>
    <w:rsid w:val="00C00475"/>
    <w:rsid w:val="00C15B9F"/>
    <w:rsid w:val="00C239CC"/>
    <w:rsid w:val="00C2560F"/>
    <w:rsid w:val="00C409E5"/>
    <w:rsid w:val="00C43F4C"/>
    <w:rsid w:val="00C469E9"/>
    <w:rsid w:val="00C54D86"/>
    <w:rsid w:val="00C611CC"/>
    <w:rsid w:val="00C642F7"/>
    <w:rsid w:val="00C74F0F"/>
    <w:rsid w:val="00C77EB7"/>
    <w:rsid w:val="00C85A8C"/>
    <w:rsid w:val="00C86B09"/>
    <w:rsid w:val="00C912B7"/>
    <w:rsid w:val="00C95BEA"/>
    <w:rsid w:val="00C96409"/>
    <w:rsid w:val="00C97CAC"/>
    <w:rsid w:val="00CA1622"/>
    <w:rsid w:val="00CA38CF"/>
    <w:rsid w:val="00CA5DE0"/>
    <w:rsid w:val="00CB21B0"/>
    <w:rsid w:val="00CC0849"/>
    <w:rsid w:val="00CC462F"/>
    <w:rsid w:val="00CC5370"/>
    <w:rsid w:val="00CC6793"/>
    <w:rsid w:val="00CD6F25"/>
    <w:rsid w:val="00CE012C"/>
    <w:rsid w:val="00CE3F1A"/>
    <w:rsid w:val="00D00858"/>
    <w:rsid w:val="00D05704"/>
    <w:rsid w:val="00D06650"/>
    <w:rsid w:val="00D20238"/>
    <w:rsid w:val="00D2322B"/>
    <w:rsid w:val="00D45129"/>
    <w:rsid w:val="00D51716"/>
    <w:rsid w:val="00D55262"/>
    <w:rsid w:val="00D55B71"/>
    <w:rsid w:val="00D84C1C"/>
    <w:rsid w:val="00D924AA"/>
    <w:rsid w:val="00D94C92"/>
    <w:rsid w:val="00DA3E92"/>
    <w:rsid w:val="00DB3014"/>
    <w:rsid w:val="00DC2058"/>
    <w:rsid w:val="00DD0469"/>
    <w:rsid w:val="00DD4FE1"/>
    <w:rsid w:val="00DD66A1"/>
    <w:rsid w:val="00DD7054"/>
    <w:rsid w:val="00DE0C34"/>
    <w:rsid w:val="00DE3884"/>
    <w:rsid w:val="00DE645F"/>
    <w:rsid w:val="00DE6CB5"/>
    <w:rsid w:val="00DF1A57"/>
    <w:rsid w:val="00DF3482"/>
    <w:rsid w:val="00DF76A4"/>
    <w:rsid w:val="00E05529"/>
    <w:rsid w:val="00E07832"/>
    <w:rsid w:val="00E12670"/>
    <w:rsid w:val="00E14BBC"/>
    <w:rsid w:val="00E15E15"/>
    <w:rsid w:val="00E27EFA"/>
    <w:rsid w:val="00E3174D"/>
    <w:rsid w:val="00E35EAF"/>
    <w:rsid w:val="00E45027"/>
    <w:rsid w:val="00E55DA3"/>
    <w:rsid w:val="00E63276"/>
    <w:rsid w:val="00E70035"/>
    <w:rsid w:val="00E758A2"/>
    <w:rsid w:val="00E75DB5"/>
    <w:rsid w:val="00E83C11"/>
    <w:rsid w:val="00E86A31"/>
    <w:rsid w:val="00EA076D"/>
    <w:rsid w:val="00EA6F49"/>
    <w:rsid w:val="00EB1F3C"/>
    <w:rsid w:val="00EB397C"/>
    <w:rsid w:val="00EE3F68"/>
    <w:rsid w:val="00EE551E"/>
    <w:rsid w:val="00EE69A4"/>
    <w:rsid w:val="00EE6ED8"/>
    <w:rsid w:val="00EF5FAA"/>
    <w:rsid w:val="00F118AB"/>
    <w:rsid w:val="00F11EDA"/>
    <w:rsid w:val="00F13897"/>
    <w:rsid w:val="00F14BFD"/>
    <w:rsid w:val="00F15560"/>
    <w:rsid w:val="00F35618"/>
    <w:rsid w:val="00F52C06"/>
    <w:rsid w:val="00F63248"/>
    <w:rsid w:val="00F634BB"/>
    <w:rsid w:val="00F64017"/>
    <w:rsid w:val="00F705EF"/>
    <w:rsid w:val="00F74C29"/>
    <w:rsid w:val="00F75E1C"/>
    <w:rsid w:val="00F91173"/>
    <w:rsid w:val="00FA0AA4"/>
    <w:rsid w:val="00FA3673"/>
    <w:rsid w:val="00FA5ABC"/>
    <w:rsid w:val="00FB129B"/>
    <w:rsid w:val="00FB207B"/>
    <w:rsid w:val="00FB66E6"/>
    <w:rsid w:val="00FC0334"/>
    <w:rsid w:val="00FD09EB"/>
    <w:rsid w:val="00FE1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229DEB0"/>
  <w15:docId w15:val="{4776401B-045C-48A9-8E47-B6F1C2862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5B0"/>
  </w:style>
  <w:style w:type="paragraph" w:styleId="Heading1">
    <w:name w:val="heading 1"/>
    <w:basedOn w:val="Normal"/>
    <w:next w:val="Normal"/>
    <w:link w:val="Heading1Char"/>
    <w:uiPriority w:val="9"/>
    <w:qFormat/>
    <w:rsid w:val="00AE0CA6"/>
    <w:pPr>
      <w:keepNext/>
      <w:keepLines/>
      <w:spacing w:before="240" w:after="0"/>
      <w:outlineLvl w:val="0"/>
    </w:pPr>
    <w:rPr>
      <w:rFonts w:ascii="Poppins SemiBold" w:eastAsiaTheme="majorEastAsia" w:hAnsi="Poppins SemiBold" w:cstheme="majorBidi"/>
      <w:b/>
      <w:color w:val="00AD4D"/>
      <w:sz w:val="32"/>
      <w:szCs w:val="32"/>
    </w:rPr>
  </w:style>
  <w:style w:type="paragraph" w:styleId="Heading2">
    <w:name w:val="heading 2"/>
    <w:basedOn w:val="Normal"/>
    <w:next w:val="Normal"/>
    <w:link w:val="Heading2Char"/>
    <w:uiPriority w:val="9"/>
    <w:unhideWhenUsed/>
    <w:qFormat/>
    <w:rsid w:val="00956E9A"/>
    <w:pPr>
      <w:keepNext/>
      <w:keepLines/>
      <w:spacing w:before="40" w:after="0"/>
      <w:outlineLvl w:val="1"/>
    </w:pPr>
    <w:rPr>
      <w:rFonts w:ascii="Poppins SemiBold" w:eastAsiaTheme="majorEastAsia" w:hAnsi="Poppins SemiBold" w:cstheme="majorBidi"/>
      <w:b/>
      <w:color w:val="FFCB00"/>
      <w:sz w:val="26"/>
      <w:szCs w:val="26"/>
    </w:rPr>
  </w:style>
  <w:style w:type="paragraph" w:styleId="Heading3">
    <w:name w:val="heading 3"/>
    <w:basedOn w:val="Normal"/>
    <w:next w:val="Normal"/>
    <w:link w:val="Heading3Char"/>
    <w:uiPriority w:val="9"/>
    <w:unhideWhenUsed/>
    <w:qFormat/>
    <w:rsid w:val="00956E9A"/>
    <w:pPr>
      <w:keepNext/>
      <w:keepLines/>
      <w:spacing w:before="40" w:after="0"/>
      <w:outlineLvl w:val="2"/>
    </w:pPr>
    <w:rPr>
      <w:rFonts w:ascii="Poppins" w:eastAsiaTheme="majorEastAsia" w:hAnsi="Poppins" w:cstheme="majorBidi"/>
      <w:color w:val="00AD4D"/>
      <w:sz w:val="24"/>
      <w:szCs w:val="24"/>
    </w:rPr>
  </w:style>
  <w:style w:type="paragraph" w:styleId="Heading4">
    <w:name w:val="heading 4"/>
    <w:basedOn w:val="Normal"/>
    <w:next w:val="Normal"/>
    <w:link w:val="Heading4Char"/>
    <w:uiPriority w:val="9"/>
    <w:unhideWhenUsed/>
    <w:qFormat/>
    <w:rsid w:val="00EE3F68"/>
    <w:pPr>
      <w:keepNext/>
      <w:keepLines/>
      <w:spacing w:before="40" w:after="0"/>
      <w:outlineLvl w:val="3"/>
    </w:pPr>
    <w:rPr>
      <w:rFonts w:ascii="Calibri" w:eastAsiaTheme="majorEastAsia" w:hAnsi="Calibri"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2B6E"/>
    <w:pPr>
      <w:spacing w:after="0" w:line="240" w:lineRule="auto"/>
      <w:contextualSpacing/>
    </w:pPr>
    <w:rPr>
      <w:rFonts w:ascii="Poppins" w:eastAsiaTheme="majorEastAsia" w:hAnsi="Poppins" w:cstheme="majorBidi"/>
      <w:spacing w:val="-10"/>
      <w:kern w:val="28"/>
      <w:sz w:val="56"/>
      <w:szCs w:val="56"/>
    </w:rPr>
  </w:style>
  <w:style w:type="character" w:customStyle="1" w:styleId="TitleChar">
    <w:name w:val="Title Char"/>
    <w:basedOn w:val="DefaultParagraphFont"/>
    <w:link w:val="Title"/>
    <w:uiPriority w:val="10"/>
    <w:rsid w:val="005C2B6E"/>
    <w:rPr>
      <w:rFonts w:ascii="Poppins" w:eastAsiaTheme="majorEastAsia" w:hAnsi="Poppins" w:cstheme="majorBidi"/>
      <w:spacing w:val="-10"/>
      <w:kern w:val="28"/>
      <w:sz w:val="56"/>
      <w:szCs w:val="56"/>
    </w:rPr>
  </w:style>
  <w:style w:type="paragraph" w:styleId="Subtitle">
    <w:name w:val="Subtitle"/>
    <w:basedOn w:val="Normal"/>
    <w:next w:val="Normal"/>
    <w:link w:val="SubtitleChar"/>
    <w:uiPriority w:val="11"/>
    <w:qFormat/>
    <w:rsid w:val="00216AC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216AC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AE0CA6"/>
    <w:rPr>
      <w:rFonts w:ascii="Poppins SemiBold" w:eastAsiaTheme="majorEastAsia" w:hAnsi="Poppins SemiBold" w:cstheme="majorBidi"/>
      <w:b/>
      <w:color w:val="00AD4D"/>
      <w:sz w:val="32"/>
      <w:szCs w:val="32"/>
    </w:rPr>
  </w:style>
  <w:style w:type="paragraph" w:styleId="ListParagraph">
    <w:name w:val="List Paragraph"/>
    <w:basedOn w:val="Normal"/>
    <w:uiPriority w:val="34"/>
    <w:qFormat/>
    <w:rsid w:val="00216AC8"/>
    <w:pPr>
      <w:ind w:left="720"/>
      <w:contextualSpacing/>
    </w:pPr>
  </w:style>
  <w:style w:type="character" w:customStyle="1" w:styleId="Heading2Char">
    <w:name w:val="Heading 2 Char"/>
    <w:basedOn w:val="DefaultParagraphFont"/>
    <w:link w:val="Heading2"/>
    <w:uiPriority w:val="9"/>
    <w:rsid w:val="00956E9A"/>
    <w:rPr>
      <w:rFonts w:ascii="Poppins SemiBold" w:eastAsiaTheme="majorEastAsia" w:hAnsi="Poppins SemiBold" w:cstheme="majorBidi"/>
      <w:b/>
      <w:color w:val="FFCB00"/>
      <w:sz w:val="26"/>
      <w:szCs w:val="26"/>
    </w:rPr>
  </w:style>
  <w:style w:type="table" w:styleId="TableGrid">
    <w:name w:val="Table Grid"/>
    <w:basedOn w:val="TableNormal"/>
    <w:uiPriority w:val="39"/>
    <w:rsid w:val="00AC42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56E9A"/>
    <w:rPr>
      <w:rFonts w:ascii="Poppins" w:eastAsiaTheme="majorEastAsia" w:hAnsi="Poppins" w:cstheme="majorBidi"/>
      <w:color w:val="00AD4D"/>
      <w:sz w:val="24"/>
      <w:szCs w:val="24"/>
    </w:rPr>
  </w:style>
  <w:style w:type="paragraph" w:styleId="Header">
    <w:name w:val="header"/>
    <w:basedOn w:val="Normal"/>
    <w:link w:val="HeaderChar"/>
    <w:uiPriority w:val="99"/>
    <w:unhideWhenUsed/>
    <w:rsid w:val="00135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062"/>
  </w:style>
  <w:style w:type="paragraph" w:styleId="Footer">
    <w:name w:val="footer"/>
    <w:basedOn w:val="Normal"/>
    <w:link w:val="FooterChar"/>
    <w:uiPriority w:val="99"/>
    <w:unhideWhenUsed/>
    <w:rsid w:val="00135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062"/>
  </w:style>
  <w:style w:type="paragraph" w:styleId="NoSpacing">
    <w:name w:val="No Spacing"/>
    <w:uiPriority w:val="1"/>
    <w:qFormat/>
    <w:rsid w:val="004B759E"/>
    <w:pPr>
      <w:spacing w:after="0" w:line="240" w:lineRule="auto"/>
    </w:pPr>
  </w:style>
  <w:style w:type="character" w:styleId="Hyperlink">
    <w:name w:val="Hyperlink"/>
    <w:basedOn w:val="DefaultParagraphFont"/>
    <w:uiPriority w:val="99"/>
    <w:unhideWhenUsed/>
    <w:rsid w:val="00F64017"/>
    <w:rPr>
      <w:color w:val="0563C1" w:themeColor="hyperlink"/>
      <w:u w:val="single"/>
    </w:rPr>
  </w:style>
  <w:style w:type="character" w:styleId="UnresolvedMention">
    <w:name w:val="Unresolved Mention"/>
    <w:basedOn w:val="DefaultParagraphFont"/>
    <w:uiPriority w:val="99"/>
    <w:semiHidden/>
    <w:unhideWhenUsed/>
    <w:rsid w:val="00F64017"/>
    <w:rPr>
      <w:color w:val="605E5C"/>
      <w:shd w:val="clear" w:color="auto" w:fill="E1DFDD"/>
    </w:rPr>
  </w:style>
  <w:style w:type="character" w:styleId="FollowedHyperlink">
    <w:name w:val="FollowedHyperlink"/>
    <w:basedOn w:val="DefaultParagraphFont"/>
    <w:uiPriority w:val="99"/>
    <w:semiHidden/>
    <w:unhideWhenUsed/>
    <w:rsid w:val="005C2B6E"/>
    <w:rPr>
      <w:color w:val="954F72" w:themeColor="followedHyperlink"/>
      <w:u w:val="single"/>
    </w:rPr>
  </w:style>
  <w:style w:type="character" w:customStyle="1" w:styleId="Heading4Char">
    <w:name w:val="Heading 4 Char"/>
    <w:basedOn w:val="DefaultParagraphFont"/>
    <w:link w:val="Heading4"/>
    <w:uiPriority w:val="9"/>
    <w:rsid w:val="00EE3F68"/>
    <w:rPr>
      <w:rFonts w:ascii="Calibri" w:eastAsiaTheme="majorEastAsia" w:hAnsi="Calibri" w:cstheme="majorBidi"/>
      <w:b/>
      <w:iCs/>
    </w:rPr>
  </w:style>
  <w:style w:type="numbering" w:customStyle="1" w:styleId="Style1">
    <w:name w:val="Style1"/>
    <w:uiPriority w:val="99"/>
    <w:rsid w:val="00EE3F68"/>
    <w:pPr>
      <w:numPr>
        <w:numId w:val="2"/>
      </w:numPr>
    </w:pPr>
  </w:style>
  <w:style w:type="paragraph" w:styleId="TOCHeading">
    <w:name w:val="TOC Heading"/>
    <w:basedOn w:val="Heading1"/>
    <w:next w:val="Normal"/>
    <w:uiPriority w:val="39"/>
    <w:unhideWhenUsed/>
    <w:qFormat/>
    <w:rsid w:val="00291F53"/>
    <w:pPr>
      <w:outlineLvl w:val="9"/>
    </w:pPr>
    <w:rPr>
      <w:rFonts w:asciiTheme="majorHAnsi" w:hAnsiTheme="majorHAnsi"/>
      <w:color w:val="008139" w:themeColor="accent1" w:themeShade="BF"/>
      <w:kern w:val="0"/>
    </w:rPr>
  </w:style>
  <w:style w:type="paragraph" w:styleId="TOC1">
    <w:name w:val="toc 1"/>
    <w:basedOn w:val="Normal"/>
    <w:next w:val="Normal"/>
    <w:autoRedefine/>
    <w:uiPriority w:val="39"/>
    <w:unhideWhenUsed/>
    <w:rsid w:val="00291F53"/>
    <w:pPr>
      <w:spacing w:after="100"/>
    </w:pPr>
  </w:style>
  <w:style w:type="paragraph" w:styleId="TOC2">
    <w:name w:val="toc 2"/>
    <w:basedOn w:val="Normal"/>
    <w:next w:val="Normal"/>
    <w:autoRedefine/>
    <w:uiPriority w:val="39"/>
    <w:unhideWhenUsed/>
    <w:rsid w:val="00291F53"/>
    <w:pPr>
      <w:spacing w:after="100"/>
      <w:ind w:left="220"/>
    </w:pPr>
  </w:style>
  <w:style w:type="paragraph" w:styleId="TOC3">
    <w:name w:val="toc 3"/>
    <w:basedOn w:val="Normal"/>
    <w:next w:val="Normal"/>
    <w:autoRedefine/>
    <w:uiPriority w:val="39"/>
    <w:unhideWhenUsed/>
    <w:rsid w:val="00291F53"/>
    <w:pPr>
      <w:spacing w:after="100"/>
      <w:ind w:left="440"/>
    </w:pPr>
  </w:style>
  <w:style w:type="paragraph" w:customStyle="1" w:styleId="IgnoredHeading">
    <w:name w:val="Ignored Heading"/>
    <w:basedOn w:val="Heading1"/>
    <w:link w:val="IgnoredHeadingChar"/>
    <w:qFormat/>
    <w:rsid w:val="00291F53"/>
  </w:style>
  <w:style w:type="character" w:customStyle="1" w:styleId="IgnoredHeadingChar">
    <w:name w:val="Ignored Heading Char"/>
    <w:basedOn w:val="Heading1Char"/>
    <w:link w:val="IgnoredHeading"/>
    <w:rsid w:val="00291F53"/>
    <w:rPr>
      <w:rFonts w:ascii="Poppins SemiBold" w:eastAsiaTheme="majorEastAsia" w:hAnsi="Poppins SemiBold" w:cstheme="majorBidi"/>
      <w:b/>
      <w:color w:val="00AD4D"/>
      <w:sz w:val="32"/>
      <w:szCs w:val="32"/>
    </w:rPr>
  </w:style>
  <w:style w:type="paragraph" w:customStyle="1" w:styleId="code">
    <w:name w:val="code"/>
    <w:basedOn w:val="Heading4"/>
    <w:link w:val="codeChar"/>
    <w:qFormat/>
    <w:rsid w:val="00E758A2"/>
    <w:pPr>
      <w:pBdr>
        <w:top w:val="single" w:sz="4" w:space="1" w:color="auto"/>
        <w:left w:val="single" w:sz="4" w:space="4" w:color="auto"/>
        <w:bottom w:val="single" w:sz="4" w:space="1" w:color="auto"/>
        <w:right w:val="single" w:sz="4" w:space="4" w:color="auto"/>
      </w:pBdr>
      <w:shd w:val="clear" w:color="auto" w:fill="E7E6E6" w:themeFill="background2"/>
    </w:pPr>
    <w:rPr>
      <w:rFonts w:ascii="Consolas" w:hAnsi="Consolas" w:cs="Courier New"/>
      <w:b w:val="0"/>
      <w:bCs/>
    </w:rPr>
  </w:style>
  <w:style w:type="character" w:customStyle="1" w:styleId="codeChar">
    <w:name w:val="code Char"/>
    <w:basedOn w:val="DefaultParagraphFont"/>
    <w:link w:val="code"/>
    <w:rsid w:val="00E758A2"/>
    <w:rPr>
      <w:rFonts w:ascii="Consolas" w:eastAsiaTheme="majorEastAsia" w:hAnsi="Consolas" w:cs="Courier New"/>
      <w:bCs/>
      <w:iCs/>
      <w:shd w:val="clear" w:color="auto" w:fill="E7E6E6" w:themeFill="background2"/>
    </w:rPr>
  </w:style>
  <w:style w:type="paragraph" w:styleId="Revision">
    <w:name w:val="Revision"/>
    <w:hidden/>
    <w:uiPriority w:val="99"/>
    <w:semiHidden/>
    <w:rsid w:val="00E14BBC"/>
    <w:pPr>
      <w:spacing w:after="0" w:line="240" w:lineRule="auto"/>
    </w:pPr>
  </w:style>
  <w:style w:type="paragraph" w:styleId="TOC4">
    <w:name w:val="toc 4"/>
    <w:basedOn w:val="Normal"/>
    <w:next w:val="Normal"/>
    <w:autoRedefine/>
    <w:uiPriority w:val="39"/>
    <w:unhideWhenUsed/>
    <w:rsid w:val="004C5DDD"/>
    <w:pPr>
      <w:spacing w:after="100" w:line="278" w:lineRule="auto"/>
      <w:ind w:left="720"/>
    </w:pPr>
    <w:rPr>
      <w:rFonts w:eastAsiaTheme="minorEastAsia"/>
      <w:sz w:val="24"/>
      <w:szCs w:val="24"/>
      <w:lang w:eastAsia="zh-CN"/>
    </w:rPr>
  </w:style>
  <w:style w:type="paragraph" w:styleId="TOC5">
    <w:name w:val="toc 5"/>
    <w:basedOn w:val="Normal"/>
    <w:next w:val="Normal"/>
    <w:autoRedefine/>
    <w:uiPriority w:val="39"/>
    <w:unhideWhenUsed/>
    <w:rsid w:val="004C5DDD"/>
    <w:pPr>
      <w:spacing w:after="100" w:line="278" w:lineRule="auto"/>
      <w:ind w:left="960"/>
    </w:pPr>
    <w:rPr>
      <w:rFonts w:eastAsiaTheme="minorEastAsia"/>
      <w:sz w:val="24"/>
      <w:szCs w:val="24"/>
      <w:lang w:eastAsia="zh-CN"/>
    </w:rPr>
  </w:style>
  <w:style w:type="paragraph" w:styleId="TOC6">
    <w:name w:val="toc 6"/>
    <w:basedOn w:val="Normal"/>
    <w:next w:val="Normal"/>
    <w:autoRedefine/>
    <w:uiPriority w:val="39"/>
    <w:unhideWhenUsed/>
    <w:rsid w:val="004C5DDD"/>
    <w:pPr>
      <w:spacing w:after="100" w:line="278" w:lineRule="auto"/>
      <w:ind w:left="1200"/>
    </w:pPr>
    <w:rPr>
      <w:rFonts w:eastAsiaTheme="minorEastAsia"/>
      <w:sz w:val="24"/>
      <w:szCs w:val="24"/>
      <w:lang w:eastAsia="zh-CN"/>
    </w:rPr>
  </w:style>
  <w:style w:type="paragraph" w:styleId="TOC7">
    <w:name w:val="toc 7"/>
    <w:basedOn w:val="Normal"/>
    <w:next w:val="Normal"/>
    <w:autoRedefine/>
    <w:uiPriority w:val="39"/>
    <w:unhideWhenUsed/>
    <w:rsid w:val="004C5DDD"/>
    <w:pPr>
      <w:spacing w:after="100" w:line="278" w:lineRule="auto"/>
      <w:ind w:left="1440"/>
    </w:pPr>
    <w:rPr>
      <w:rFonts w:eastAsiaTheme="minorEastAsia"/>
      <w:sz w:val="24"/>
      <w:szCs w:val="24"/>
      <w:lang w:eastAsia="zh-CN"/>
    </w:rPr>
  </w:style>
  <w:style w:type="paragraph" w:styleId="TOC8">
    <w:name w:val="toc 8"/>
    <w:basedOn w:val="Normal"/>
    <w:next w:val="Normal"/>
    <w:autoRedefine/>
    <w:uiPriority w:val="39"/>
    <w:unhideWhenUsed/>
    <w:rsid w:val="004C5DDD"/>
    <w:pPr>
      <w:spacing w:after="100" w:line="278" w:lineRule="auto"/>
      <w:ind w:left="1680"/>
    </w:pPr>
    <w:rPr>
      <w:rFonts w:eastAsiaTheme="minorEastAsia"/>
      <w:sz w:val="24"/>
      <w:szCs w:val="24"/>
      <w:lang w:eastAsia="zh-CN"/>
    </w:rPr>
  </w:style>
  <w:style w:type="paragraph" w:styleId="TOC9">
    <w:name w:val="toc 9"/>
    <w:basedOn w:val="Normal"/>
    <w:next w:val="Normal"/>
    <w:autoRedefine/>
    <w:uiPriority w:val="39"/>
    <w:unhideWhenUsed/>
    <w:rsid w:val="004C5DDD"/>
    <w:pPr>
      <w:spacing w:after="100" w:line="278" w:lineRule="auto"/>
      <w:ind w:left="1920"/>
    </w:pPr>
    <w:rPr>
      <w:rFonts w:eastAsiaTheme="minorEastAsia"/>
      <w:sz w:val="24"/>
      <w:szCs w:val="24"/>
      <w:lang w:eastAsia="zh-CN"/>
    </w:rPr>
  </w:style>
  <w:style w:type="numbering" w:customStyle="1" w:styleId="CurrentList1">
    <w:name w:val="Current List1"/>
    <w:uiPriority w:val="99"/>
    <w:rsid w:val="003D7A8B"/>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3259157">
      <w:bodyDiv w:val="1"/>
      <w:marLeft w:val="0"/>
      <w:marRight w:val="0"/>
      <w:marTop w:val="0"/>
      <w:marBottom w:val="0"/>
      <w:divBdr>
        <w:top w:val="none" w:sz="0" w:space="0" w:color="auto"/>
        <w:left w:val="none" w:sz="0" w:space="0" w:color="auto"/>
        <w:bottom w:val="none" w:sz="0" w:space="0" w:color="auto"/>
        <w:right w:val="none" w:sz="0" w:space="0" w:color="auto"/>
      </w:divBdr>
    </w:div>
    <w:div w:id="125391218">
      <w:bodyDiv w:val="1"/>
      <w:marLeft w:val="0"/>
      <w:marRight w:val="0"/>
      <w:marTop w:val="0"/>
      <w:marBottom w:val="0"/>
      <w:divBdr>
        <w:top w:val="none" w:sz="0" w:space="0" w:color="auto"/>
        <w:left w:val="none" w:sz="0" w:space="0" w:color="auto"/>
        <w:bottom w:val="none" w:sz="0" w:space="0" w:color="auto"/>
        <w:right w:val="none" w:sz="0" w:space="0" w:color="auto"/>
      </w:divBdr>
      <w:divsChild>
        <w:div w:id="1421413223">
          <w:marLeft w:val="0"/>
          <w:marRight w:val="0"/>
          <w:marTop w:val="0"/>
          <w:marBottom w:val="0"/>
          <w:divBdr>
            <w:top w:val="none" w:sz="0" w:space="0" w:color="auto"/>
            <w:left w:val="none" w:sz="0" w:space="0" w:color="auto"/>
            <w:bottom w:val="none" w:sz="0" w:space="0" w:color="auto"/>
            <w:right w:val="none" w:sz="0" w:space="0" w:color="auto"/>
          </w:divBdr>
          <w:divsChild>
            <w:div w:id="533931609">
              <w:marLeft w:val="0"/>
              <w:marRight w:val="0"/>
              <w:marTop w:val="0"/>
              <w:marBottom w:val="0"/>
              <w:divBdr>
                <w:top w:val="none" w:sz="0" w:space="0" w:color="auto"/>
                <w:left w:val="none" w:sz="0" w:space="0" w:color="auto"/>
                <w:bottom w:val="none" w:sz="0" w:space="0" w:color="auto"/>
                <w:right w:val="none" w:sz="0" w:space="0" w:color="auto"/>
              </w:divBdr>
            </w:div>
            <w:div w:id="644166287">
              <w:marLeft w:val="0"/>
              <w:marRight w:val="0"/>
              <w:marTop w:val="0"/>
              <w:marBottom w:val="0"/>
              <w:divBdr>
                <w:top w:val="none" w:sz="0" w:space="0" w:color="auto"/>
                <w:left w:val="none" w:sz="0" w:space="0" w:color="auto"/>
                <w:bottom w:val="none" w:sz="0" w:space="0" w:color="auto"/>
                <w:right w:val="none" w:sz="0" w:space="0" w:color="auto"/>
              </w:divBdr>
            </w:div>
            <w:div w:id="725298755">
              <w:marLeft w:val="0"/>
              <w:marRight w:val="0"/>
              <w:marTop w:val="0"/>
              <w:marBottom w:val="0"/>
              <w:divBdr>
                <w:top w:val="none" w:sz="0" w:space="0" w:color="auto"/>
                <w:left w:val="none" w:sz="0" w:space="0" w:color="auto"/>
                <w:bottom w:val="none" w:sz="0" w:space="0" w:color="auto"/>
                <w:right w:val="none" w:sz="0" w:space="0" w:color="auto"/>
              </w:divBdr>
            </w:div>
            <w:div w:id="883712675">
              <w:marLeft w:val="0"/>
              <w:marRight w:val="0"/>
              <w:marTop w:val="0"/>
              <w:marBottom w:val="0"/>
              <w:divBdr>
                <w:top w:val="none" w:sz="0" w:space="0" w:color="auto"/>
                <w:left w:val="none" w:sz="0" w:space="0" w:color="auto"/>
                <w:bottom w:val="none" w:sz="0" w:space="0" w:color="auto"/>
                <w:right w:val="none" w:sz="0" w:space="0" w:color="auto"/>
              </w:divBdr>
            </w:div>
            <w:div w:id="1065494686">
              <w:marLeft w:val="0"/>
              <w:marRight w:val="0"/>
              <w:marTop w:val="0"/>
              <w:marBottom w:val="0"/>
              <w:divBdr>
                <w:top w:val="none" w:sz="0" w:space="0" w:color="auto"/>
                <w:left w:val="none" w:sz="0" w:space="0" w:color="auto"/>
                <w:bottom w:val="none" w:sz="0" w:space="0" w:color="auto"/>
                <w:right w:val="none" w:sz="0" w:space="0" w:color="auto"/>
              </w:divBdr>
            </w:div>
            <w:div w:id="1090154330">
              <w:marLeft w:val="0"/>
              <w:marRight w:val="0"/>
              <w:marTop w:val="0"/>
              <w:marBottom w:val="0"/>
              <w:divBdr>
                <w:top w:val="none" w:sz="0" w:space="0" w:color="auto"/>
                <w:left w:val="none" w:sz="0" w:space="0" w:color="auto"/>
                <w:bottom w:val="none" w:sz="0" w:space="0" w:color="auto"/>
                <w:right w:val="none" w:sz="0" w:space="0" w:color="auto"/>
              </w:divBdr>
            </w:div>
            <w:div w:id="1203400023">
              <w:marLeft w:val="0"/>
              <w:marRight w:val="0"/>
              <w:marTop w:val="0"/>
              <w:marBottom w:val="0"/>
              <w:divBdr>
                <w:top w:val="none" w:sz="0" w:space="0" w:color="auto"/>
                <w:left w:val="none" w:sz="0" w:space="0" w:color="auto"/>
                <w:bottom w:val="none" w:sz="0" w:space="0" w:color="auto"/>
                <w:right w:val="none" w:sz="0" w:space="0" w:color="auto"/>
              </w:divBdr>
            </w:div>
            <w:div w:id="1408303800">
              <w:marLeft w:val="0"/>
              <w:marRight w:val="0"/>
              <w:marTop w:val="0"/>
              <w:marBottom w:val="0"/>
              <w:divBdr>
                <w:top w:val="none" w:sz="0" w:space="0" w:color="auto"/>
                <w:left w:val="none" w:sz="0" w:space="0" w:color="auto"/>
                <w:bottom w:val="none" w:sz="0" w:space="0" w:color="auto"/>
                <w:right w:val="none" w:sz="0" w:space="0" w:color="auto"/>
              </w:divBdr>
            </w:div>
            <w:div w:id="1489249814">
              <w:marLeft w:val="0"/>
              <w:marRight w:val="0"/>
              <w:marTop w:val="0"/>
              <w:marBottom w:val="0"/>
              <w:divBdr>
                <w:top w:val="none" w:sz="0" w:space="0" w:color="auto"/>
                <w:left w:val="none" w:sz="0" w:space="0" w:color="auto"/>
                <w:bottom w:val="none" w:sz="0" w:space="0" w:color="auto"/>
                <w:right w:val="none" w:sz="0" w:space="0" w:color="auto"/>
              </w:divBdr>
            </w:div>
            <w:div w:id="1746874320">
              <w:marLeft w:val="0"/>
              <w:marRight w:val="0"/>
              <w:marTop w:val="0"/>
              <w:marBottom w:val="0"/>
              <w:divBdr>
                <w:top w:val="none" w:sz="0" w:space="0" w:color="auto"/>
                <w:left w:val="none" w:sz="0" w:space="0" w:color="auto"/>
                <w:bottom w:val="none" w:sz="0" w:space="0" w:color="auto"/>
                <w:right w:val="none" w:sz="0" w:space="0" w:color="auto"/>
              </w:divBdr>
            </w:div>
            <w:div w:id="198404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381694">
      <w:bodyDiv w:val="1"/>
      <w:marLeft w:val="0"/>
      <w:marRight w:val="0"/>
      <w:marTop w:val="0"/>
      <w:marBottom w:val="0"/>
      <w:divBdr>
        <w:top w:val="none" w:sz="0" w:space="0" w:color="auto"/>
        <w:left w:val="none" w:sz="0" w:space="0" w:color="auto"/>
        <w:bottom w:val="none" w:sz="0" w:space="0" w:color="auto"/>
        <w:right w:val="none" w:sz="0" w:space="0" w:color="auto"/>
      </w:divBdr>
    </w:div>
    <w:div w:id="486871414">
      <w:bodyDiv w:val="1"/>
      <w:marLeft w:val="0"/>
      <w:marRight w:val="0"/>
      <w:marTop w:val="0"/>
      <w:marBottom w:val="0"/>
      <w:divBdr>
        <w:top w:val="none" w:sz="0" w:space="0" w:color="auto"/>
        <w:left w:val="none" w:sz="0" w:space="0" w:color="auto"/>
        <w:bottom w:val="none" w:sz="0" w:space="0" w:color="auto"/>
        <w:right w:val="none" w:sz="0" w:space="0" w:color="auto"/>
      </w:divBdr>
    </w:div>
    <w:div w:id="516189213">
      <w:bodyDiv w:val="1"/>
      <w:marLeft w:val="0"/>
      <w:marRight w:val="0"/>
      <w:marTop w:val="0"/>
      <w:marBottom w:val="0"/>
      <w:divBdr>
        <w:top w:val="none" w:sz="0" w:space="0" w:color="auto"/>
        <w:left w:val="none" w:sz="0" w:space="0" w:color="auto"/>
        <w:bottom w:val="none" w:sz="0" w:space="0" w:color="auto"/>
        <w:right w:val="none" w:sz="0" w:space="0" w:color="auto"/>
      </w:divBdr>
      <w:divsChild>
        <w:div w:id="711003619">
          <w:marLeft w:val="0"/>
          <w:marRight w:val="0"/>
          <w:marTop w:val="0"/>
          <w:marBottom w:val="0"/>
          <w:divBdr>
            <w:top w:val="none" w:sz="0" w:space="0" w:color="auto"/>
            <w:left w:val="none" w:sz="0" w:space="0" w:color="auto"/>
            <w:bottom w:val="none" w:sz="0" w:space="0" w:color="auto"/>
            <w:right w:val="none" w:sz="0" w:space="0" w:color="auto"/>
          </w:divBdr>
          <w:divsChild>
            <w:div w:id="139008813">
              <w:marLeft w:val="0"/>
              <w:marRight w:val="0"/>
              <w:marTop w:val="0"/>
              <w:marBottom w:val="0"/>
              <w:divBdr>
                <w:top w:val="none" w:sz="0" w:space="0" w:color="auto"/>
                <w:left w:val="none" w:sz="0" w:space="0" w:color="auto"/>
                <w:bottom w:val="none" w:sz="0" w:space="0" w:color="auto"/>
                <w:right w:val="none" w:sz="0" w:space="0" w:color="auto"/>
              </w:divBdr>
            </w:div>
          </w:divsChild>
        </w:div>
        <w:div w:id="751853265">
          <w:marLeft w:val="0"/>
          <w:marRight w:val="0"/>
          <w:marTop w:val="0"/>
          <w:marBottom w:val="0"/>
          <w:divBdr>
            <w:top w:val="none" w:sz="0" w:space="0" w:color="auto"/>
            <w:left w:val="none" w:sz="0" w:space="0" w:color="auto"/>
            <w:bottom w:val="none" w:sz="0" w:space="0" w:color="auto"/>
            <w:right w:val="none" w:sz="0" w:space="0" w:color="auto"/>
          </w:divBdr>
          <w:divsChild>
            <w:div w:id="1927958995">
              <w:marLeft w:val="0"/>
              <w:marRight w:val="0"/>
              <w:marTop w:val="0"/>
              <w:marBottom w:val="0"/>
              <w:divBdr>
                <w:top w:val="none" w:sz="0" w:space="0" w:color="auto"/>
                <w:left w:val="none" w:sz="0" w:space="0" w:color="auto"/>
                <w:bottom w:val="none" w:sz="0" w:space="0" w:color="auto"/>
                <w:right w:val="none" w:sz="0" w:space="0" w:color="auto"/>
              </w:divBdr>
            </w:div>
          </w:divsChild>
        </w:div>
        <w:div w:id="1165977324">
          <w:marLeft w:val="0"/>
          <w:marRight w:val="0"/>
          <w:marTop w:val="0"/>
          <w:marBottom w:val="0"/>
          <w:divBdr>
            <w:top w:val="none" w:sz="0" w:space="0" w:color="auto"/>
            <w:left w:val="none" w:sz="0" w:space="0" w:color="auto"/>
            <w:bottom w:val="none" w:sz="0" w:space="0" w:color="auto"/>
            <w:right w:val="none" w:sz="0" w:space="0" w:color="auto"/>
          </w:divBdr>
          <w:divsChild>
            <w:div w:id="245847128">
              <w:marLeft w:val="0"/>
              <w:marRight w:val="0"/>
              <w:marTop w:val="0"/>
              <w:marBottom w:val="0"/>
              <w:divBdr>
                <w:top w:val="none" w:sz="0" w:space="0" w:color="auto"/>
                <w:left w:val="none" w:sz="0" w:space="0" w:color="auto"/>
                <w:bottom w:val="none" w:sz="0" w:space="0" w:color="auto"/>
                <w:right w:val="none" w:sz="0" w:space="0" w:color="auto"/>
              </w:divBdr>
            </w:div>
          </w:divsChild>
        </w:div>
        <w:div w:id="1256859023">
          <w:marLeft w:val="0"/>
          <w:marRight w:val="0"/>
          <w:marTop w:val="0"/>
          <w:marBottom w:val="0"/>
          <w:divBdr>
            <w:top w:val="none" w:sz="0" w:space="0" w:color="auto"/>
            <w:left w:val="none" w:sz="0" w:space="0" w:color="auto"/>
            <w:bottom w:val="none" w:sz="0" w:space="0" w:color="auto"/>
            <w:right w:val="none" w:sz="0" w:space="0" w:color="auto"/>
          </w:divBdr>
          <w:divsChild>
            <w:div w:id="1511599199">
              <w:marLeft w:val="0"/>
              <w:marRight w:val="0"/>
              <w:marTop w:val="0"/>
              <w:marBottom w:val="0"/>
              <w:divBdr>
                <w:top w:val="none" w:sz="0" w:space="0" w:color="auto"/>
                <w:left w:val="none" w:sz="0" w:space="0" w:color="auto"/>
                <w:bottom w:val="none" w:sz="0" w:space="0" w:color="auto"/>
                <w:right w:val="none" w:sz="0" w:space="0" w:color="auto"/>
              </w:divBdr>
            </w:div>
          </w:divsChild>
        </w:div>
        <w:div w:id="1506244324">
          <w:marLeft w:val="0"/>
          <w:marRight w:val="0"/>
          <w:marTop w:val="0"/>
          <w:marBottom w:val="0"/>
          <w:divBdr>
            <w:top w:val="none" w:sz="0" w:space="0" w:color="auto"/>
            <w:left w:val="none" w:sz="0" w:space="0" w:color="auto"/>
            <w:bottom w:val="none" w:sz="0" w:space="0" w:color="auto"/>
            <w:right w:val="none" w:sz="0" w:space="0" w:color="auto"/>
          </w:divBdr>
          <w:divsChild>
            <w:div w:id="2136949070">
              <w:marLeft w:val="0"/>
              <w:marRight w:val="0"/>
              <w:marTop w:val="0"/>
              <w:marBottom w:val="0"/>
              <w:divBdr>
                <w:top w:val="none" w:sz="0" w:space="0" w:color="auto"/>
                <w:left w:val="none" w:sz="0" w:space="0" w:color="auto"/>
                <w:bottom w:val="none" w:sz="0" w:space="0" w:color="auto"/>
                <w:right w:val="none" w:sz="0" w:space="0" w:color="auto"/>
              </w:divBdr>
            </w:div>
          </w:divsChild>
        </w:div>
        <w:div w:id="1642073476">
          <w:marLeft w:val="0"/>
          <w:marRight w:val="0"/>
          <w:marTop w:val="0"/>
          <w:marBottom w:val="0"/>
          <w:divBdr>
            <w:top w:val="none" w:sz="0" w:space="0" w:color="auto"/>
            <w:left w:val="none" w:sz="0" w:space="0" w:color="auto"/>
            <w:bottom w:val="none" w:sz="0" w:space="0" w:color="auto"/>
            <w:right w:val="none" w:sz="0" w:space="0" w:color="auto"/>
          </w:divBdr>
          <w:divsChild>
            <w:div w:id="905148817">
              <w:marLeft w:val="0"/>
              <w:marRight w:val="0"/>
              <w:marTop w:val="0"/>
              <w:marBottom w:val="0"/>
              <w:divBdr>
                <w:top w:val="none" w:sz="0" w:space="0" w:color="auto"/>
                <w:left w:val="none" w:sz="0" w:space="0" w:color="auto"/>
                <w:bottom w:val="none" w:sz="0" w:space="0" w:color="auto"/>
                <w:right w:val="none" w:sz="0" w:space="0" w:color="auto"/>
              </w:divBdr>
            </w:div>
          </w:divsChild>
        </w:div>
        <w:div w:id="1649280483">
          <w:marLeft w:val="0"/>
          <w:marRight w:val="0"/>
          <w:marTop w:val="0"/>
          <w:marBottom w:val="0"/>
          <w:divBdr>
            <w:top w:val="none" w:sz="0" w:space="0" w:color="auto"/>
            <w:left w:val="none" w:sz="0" w:space="0" w:color="auto"/>
            <w:bottom w:val="none" w:sz="0" w:space="0" w:color="auto"/>
            <w:right w:val="none" w:sz="0" w:space="0" w:color="auto"/>
          </w:divBdr>
          <w:divsChild>
            <w:div w:id="222644735">
              <w:marLeft w:val="0"/>
              <w:marRight w:val="0"/>
              <w:marTop w:val="0"/>
              <w:marBottom w:val="0"/>
              <w:divBdr>
                <w:top w:val="none" w:sz="0" w:space="0" w:color="auto"/>
                <w:left w:val="none" w:sz="0" w:space="0" w:color="auto"/>
                <w:bottom w:val="none" w:sz="0" w:space="0" w:color="auto"/>
                <w:right w:val="none" w:sz="0" w:space="0" w:color="auto"/>
              </w:divBdr>
            </w:div>
          </w:divsChild>
        </w:div>
        <w:div w:id="2076856122">
          <w:marLeft w:val="0"/>
          <w:marRight w:val="0"/>
          <w:marTop w:val="0"/>
          <w:marBottom w:val="0"/>
          <w:divBdr>
            <w:top w:val="none" w:sz="0" w:space="0" w:color="auto"/>
            <w:left w:val="none" w:sz="0" w:space="0" w:color="auto"/>
            <w:bottom w:val="none" w:sz="0" w:space="0" w:color="auto"/>
            <w:right w:val="none" w:sz="0" w:space="0" w:color="auto"/>
          </w:divBdr>
          <w:divsChild>
            <w:div w:id="100350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0530">
      <w:bodyDiv w:val="1"/>
      <w:marLeft w:val="0"/>
      <w:marRight w:val="0"/>
      <w:marTop w:val="0"/>
      <w:marBottom w:val="0"/>
      <w:divBdr>
        <w:top w:val="none" w:sz="0" w:space="0" w:color="auto"/>
        <w:left w:val="none" w:sz="0" w:space="0" w:color="auto"/>
        <w:bottom w:val="none" w:sz="0" w:space="0" w:color="auto"/>
        <w:right w:val="none" w:sz="0" w:space="0" w:color="auto"/>
      </w:divBdr>
      <w:divsChild>
        <w:div w:id="442268868">
          <w:marLeft w:val="0"/>
          <w:marRight w:val="0"/>
          <w:marTop w:val="0"/>
          <w:marBottom w:val="0"/>
          <w:divBdr>
            <w:top w:val="none" w:sz="0" w:space="0" w:color="auto"/>
            <w:left w:val="none" w:sz="0" w:space="0" w:color="auto"/>
            <w:bottom w:val="none" w:sz="0" w:space="0" w:color="auto"/>
            <w:right w:val="none" w:sz="0" w:space="0" w:color="auto"/>
          </w:divBdr>
          <w:divsChild>
            <w:div w:id="1016884516">
              <w:marLeft w:val="0"/>
              <w:marRight w:val="0"/>
              <w:marTop w:val="0"/>
              <w:marBottom w:val="0"/>
              <w:divBdr>
                <w:top w:val="none" w:sz="0" w:space="0" w:color="auto"/>
                <w:left w:val="none" w:sz="0" w:space="0" w:color="auto"/>
                <w:bottom w:val="none" w:sz="0" w:space="0" w:color="auto"/>
                <w:right w:val="none" w:sz="0" w:space="0" w:color="auto"/>
              </w:divBdr>
            </w:div>
          </w:divsChild>
        </w:div>
        <w:div w:id="449011103">
          <w:marLeft w:val="0"/>
          <w:marRight w:val="0"/>
          <w:marTop w:val="0"/>
          <w:marBottom w:val="0"/>
          <w:divBdr>
            <w:top w:val="none" w:sz="0" w:space="0" w:color="auto"/>
            <w:left w:val="none" w:sz="0" w:space="0" w:color="auto"/>
            <w:bottom w:val="none" w:sz="0" w:space="0" w:color="auto"/>
            <w:right w:val="none" w:sz="0" w:space="0" w:color="auto"/>
          </w:divBdr>
          <w:divsChild>
            <w:div w:id="21387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306554">
      <w:bodyDiv w:val="1"/>
      <w:marLeft w:val="0"/>
      <w:marRight w:val="0"/>
      <w:marTop w:val="0"/>
      <w:marBottom w:val="0"/>
      <w:divBdr>
        <w:top w:val="none" w:sz="0" w:space="0" w:color="auto"/>
        <w:left w:val="none" w:sz="0" w:space="0" w:color="auto"/>
        <w:bottom w:val="none" w:sz="0" w:space="0" w:color="auto"/>
        <w:right w:val="none" w:sz="0" w:space="0" w:color="auto"/>
      </w:divBdr>
      <w:divsChild>
        <w:div w:id="1059475706">
          <w:marLeft w:val="0"/>
          <w:marRight w:val="0"/>
          <w:marTop w:val="0"/>
          <w:marBottom w:val="0"/>
          <w:divBdr>
            <w:top w:val="none" w:sz="0" w:space="0" w:color="auto"/>
            <w:left w:val="none" w:sz="0" w:space="0" w:color="auto"/>
            <w:bottom w:val="none" w:sz="0" w:space="0" w:color="auto"/>
            <w:right w:val="none" w:sz="0" w:space="0" w:color="auto"/>
          </w:divBdr>
          <w:divsChild>
            <w:div w:id="76826885">
              <w:marLeft w:val="0"/>
              <w:marRight w:val="0"/>
              <w:marTop w:val="0"/>
              <w:marBottom w:val="0"/>
              <w:divBdr>
                <w:top w:val="none" w:sz="0" w:space="0" w:color="auto"/>
                <w:left w:val="none" w:sz="0" w:space="0" w:color="auto"/>
                <w:bottom w:val="none" w:sz="0" w:space="0" w:color="auto"/>
                <w:right w:val="none" w:sz="0" w:space="0" w:color="auto"/>
              </w:divBdr>
            </w:div>
            <w:div w:id="898786611">
              <w:marLeft w:val="0"/>
              <w:marRight w:val="0"/>
              <w:marTop w:val="0"/>
              <w:marBottom w:val="0"/>
              <w:divBdr>
                <w:top w:val="none" w:sz="0" w:space="0" w:color="auto"/>
                <w:left w:val="none" w:sz="0" w:space="0" w:color="auto"/>
                <w:bottom w:val="none" w:sz="0" w:space="0" w:color="auto"/>
                <w:right w:val="none" w:sz="0" w:space="0" w:color="auto"/>
              </w:divBdr>
            </w:div>
            <w:div w:id="911281255">
              <w:marLeft w:val="0"/>
              <w:marRight w:val="0"/>
              <w:marTop w:val="0"/>
              <w:marBottom w:val="0"/>
              <w:divBdr>
                <w:top w:val="none" w:sz="0" w:space="0" w:color="auto"/>
                <w:left w:val="none" w:sz="0" w:space="0" w:color="auto"/>
                <w:bottom w:val="none" w:sz="0" w:space="0" w:color="auto"/>
                <w:right w:val="none" w:sz="0" w:space="0" w:color="auto"/>
              </w:divBdr>
            </w:div>
            <w:div w:id="952249342">
              <w:marLeft w:val="0"/>
              <w:marRight w:val="0"/>
              <w:marTop w:val="0"/>
              <w:marBottom w:val="0"/>
              <w:divBdr>
                <w:top w:val="none" w:sz="0" w:space="0" w:color="auto"/>
                <w:left w:val="none" w:sz="0" w:space="0" w:color="auto"/>
                <w:bottom w:val="none" w:sz="0" w:space="0" w:color="auto"/>
                <w:right w:val="none" w:sz="0" w:space="0" w:color="auto"/>
              </w:divBdr>
            </w:div>
            <w:div w:id="1087537089">
              <w:marLeft w:val="0"/>
              <w:marRight w:val="0"/>
              <w:marTop w:val="0"/>
              <w:marBottom w:val="0"/>
              <w:divBdr>
                <w:top w:val="none" w:sz="0" w:space="0" w:color="auto"/>
                <w:left w:val="none" w:sz="0" w:space="0" w:color="auto"/>
                <w:bottom w:val="none" w:sz="0" w:space="0" w:color="auto"/>
                <w:right w:val="none" w:sz="0" w:space="0" w:color="auto"/>
              </w:divBdr>
            </w:div>
            <w:div w:id="1119881849">
              <w:marLeft w:val="0"/>
              <w:marRight w:val="0"/>
              <w:marTop w:val="0"/>
              <w:marBottom w:val="0"/>
              <w:divBdr>
                <w:top w:val="none" w:sz="0" w:space="0" w:color="auto"/>
                <w:left w:val="none" w:sz="0" w:space="0" w:color="auto"/>
                <w:bottom w:val="none" w:sz="0" w:space="0" w:color="auto"/>
                <w:right w:val="none" w:sz="0" w:space="0" w:color="auto"/>
              </w:divBdr>
            </w:div>
            <w:div w:id="1243028387">
              <w:marLeft w:val="0"/>
              <w:marRight w:val="0"/>
              <w:marTop w:val="0"/>
              <w:marBottom w:val="0"/>
              <w:divBdr>
                <w:top w:val="none" w:sz="0" w:space="0" w:color="auto"/>
                <w:left w:val="none" w:sz="0" w:space="0" w:color="auto"/>
                <w:bottom w:val="none" w:sz="0" w:space="0" w:color="auto"/>
                <w:right w:val="none" w:sz="0" w:space="0" w:color="auto"/>
              </w:divBdr>
            </w:div>
            <w:div w:id="1530874484">
              <w:marLeft w:val="0"/>
              <w:marRight w:val="0"/>
              <w:marTop w:val="0"/>
              <w:marBottom w:val="0"/>
              <w:divBdr>
                <w:top w:val="none" w:sz="0" w:space="0" w:color="auto"/>
                <w:left w:val="none" w:sz="0" w:space="0" w:color="auto"/>
                <w:bottom w:val="none" w:sz="0" w:space="0" w:color="auto"/>
                <w:right w:val="none" w:sz="0" w:space="0" w:color="auto"/>
              </w:divBdr>
            </w:div>
            <w:div w:id="1639459808">
              <w:marLeft w:val="0"/>
              <w:marRight w:val="0"/>
              <w:marTop w:val="0"/>
              <w:marBottom w:val="0"/>
              <w:divBdr>
                <w:top w:val="none" w:sz="0" w:space="0" w:color="auto"/>
                <w:left w:val="none" w:sz="0" w:space="0" w:color="auto"/>
                <w:bottom w:val="none" w:sz="0" w:space="0" w:color="auto"/>
                <w:right w:val="none" w:sz="0" w:space="0" w:color="auto"/>
              </w:divBdr>
            </w:div>
            <w:div w:id="1748529585">
              <w:marLeft w:val="0"/>
              <w:marRight w:val="0"/>
              <w:marTop w:val="0"/>
              <w:marBottom w:val="0"/>
              <w:divBdr>
                <w:top w:val="none" w:sz="0" w:space="0" w:color="auto"/>
                <w:left w:val="none" w:sz="0" w:space="0" w:color="auto"/>
                <w:bottom w:val="none" w:sz="0" w:space="0" w:color="auto"/>
                <w:right w:val="none" w:sz="0" w:space="0" w:color="auto"/>
              </w:divBdr>
            </w:div>
            <w:div w:id="195790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831684">
      <w:bodyDiv w:val="1"/>
      <w:marLeft w:val="0"/>
      <w:marRight w:val="0"/>
      <w:marTop w:val="0"/>
      <w:marBottom w:val="0"/>
      <w:divBdr>
        <w:top w:val="none" w:sz="0" w:space="0" w:color="auto"/>
        <w:left w:val="none" w:sz="0" w:space="0" w:color="auto"/>
        <w:bottom w:val="none" w:sz="0" w:space="0" w:color="auto"/>
        <w:right w:val="none" w:sz="0" w:space="0" w:color="auto"/>
      </w:divBdr>
    </w:div>
    <w:div w:id="1086340575">
      <w:bodyDiv w:val="1"/>
      <w:marLeft w:val="0"/>
      <w:marRight w:val="0"/>
      <w:marTop w:val="0"/>
      <w:marBottom w:val="0"/>
      <w:divBdr>
        <w:top w:val="none" w:sz="0" w:space="0" w:color="auto"/>
        <w:left w:val="none" w:sz="0" w:space="0" w:color="auto"/>
        <w:bottom w:val="none" w:sz="0" w:space="0" w:color="auto"/>
        <w:right w:val="none" w:sz="0" w:space="0" w:color="auto"/>
      </w:divBdr>
      <w:divsChild>
        <w:div w:id="1264342490">
          <w:marLeft w:val="0"/>
          <w:marRight w:val="0"/>
          <w:marTop w:val="0"/>
          <w:marBottom w:val="0"/>
          <w:divBdr>
            <w:top w:val="none" w:sz="0" w:space="0" w:color="auto"/>
            <w:left w:val="none" w:sz="0" w:space="0" w:color="auto"/>
            <w:bottom w:val="none" w:sz="0" w:space="0" w:color="auto"/>
            <w:right w:val="none" w:sz="0" w:space="0" w:color="auto"/>
          </w:divBdr>
          <w:divsChild>
            <w:div w:id="301816480">
              <w:marLeft w:val="0"/>
              <w:marRight w:val="0"/>
              <w:marTop w:val="0"/>
              <w:marBottom w:val="0"/>
              <w:divBdr>
                <w:top w:val="none" w:sz="0" w:space="0" w:color="auto"/>
                <w:left w:val="none" w:sz="0" w:space="0" w:color="auto"/>
                <w:bottom w:val="none" w:sz="0" w:space="0" w:color="auto"/>
                <w:right w:val="none" w:sz="0" w:space="0" w:color="auto"/>
              </w:divBdr>
            </w:div>
          </w:divsChild>
        </w:div>
        <w:div w:id="1993217668">
          <w:marLeft w:val="0"/>
          <w:marRight w:val="0"/>
          <w:marTop w:val="0"/>
          <w:marBottom w:val="0"/>
          <w:divBdr>
            <w:top w:val="none" w:sz="0" w:space="0" w:color="auto"/>
            <w:left w:val="none" w:sz="0" w:space="0" w:color="auto"/>
            <w:bottom w:val="none" w:sz="0" w:space="0" w:color="auto"/>
            <w:right w:val="none" w:sz="0" w:space="0" w:color="auto"/>
          </w:divBdr>
          <w:divsChild>
            <w:div w:id="61356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54666">
      <w:bodyDiv w:val="1"/>
      <w:marLeft w:val="0"/>
      <w:marRight w:val="0"/>
      <w:marTop w:val="0"/>
      <w:marBottom w:val="0"/>
      <w:divBdr>
        <w:top w:val="none" w:sz="0" w:space="0" w:color="auto"/>
        <w:left w:val="none" w:sz="0" w:space="0" w:color="auto"/>
        <w:bottom w:val="none" w:sz="0" w:space="0" w:color="auto"/>
        <w:right w:val="none" w:sz="0" w:space="0" w:color="auto"/>
      </w:divBdr>
    </w:div>
    <w:div w:id="1375546856">
      <w:bodyDiv w:val="1"/>
      <w:marLeft w:val="0"/>
      <w:marRight w:val="0"/>
      <w:marTop w:val="0"/>
      <w:marBottom w:val="0"/>
      <w:divBdr>
        <w:top w:val="none" w:sz="0" w:space="0" w:color="auto"/>
        <w:left w:val="none" w:sz="0" w:space="0" w:color="auto"/>
        <w:bottom w:val="none" w:sz="0" w:space="0" w:color="auto"/>
        <w:right w:val="none" w:sz="0" w:space="0" w:color="auto"/>
      </w:divBdr>
    </w:div>
    <w:div w:id="1798646875">
      <w:bodyDiv w:val="1"/>
      <w:marLeft w:val="0"/>
      <w:marRight w:val="0"/>
      <w:marTop w:val="0"/>
      <w:marBottom w:val="0"/>
      <w:divBdr>
        <w:top w:val="none" w:sz="0" w:space="0" w:color="auto"/>
        <w:left w:val="none" w:sz="0" w:space="0" w:color="auto"/>
        <w:bottom w:val="none" w:sz="0" w:space="0" w:color="auto"/>
        <w:right w:val="none" w:sz="0" w:space="0" w:color="auto"/>
      </w:divBdr>
    </w:div>
    <w:div w:id="1925140492">
      <w:bodyDiv w:val="1"/>
      <w:marLeft w:val="0"/>
      <w:marRight w:val="0"/>
      <w:marTop w:val="0"/>
      <w:marBottom w:val="0"/>
      <w:divBdr>
        <w:top w:val="none" w:sz="0" w:space="0" w:color="auto"/>
        <w:left w:val="none" w:sz="0" w:space="0" w:color="auto"/>
        <w:bottom w:val="none" w:sz="0" w:space="0" w:color="auto"/>
        <w:right w:val="none" w:sz="0" w:space="0" w:color="auto"/>
      </w:divBdr>
      <w:divsChild>
        <w:div w:id="149910459">
          <w:marLeft w:val="0"/>
          <w:marRight w:val="0"/>
          <w:marTop w:val="0"/>
          <w:marBottom w:val="0"/>
          <w:divBdr>
            <w:top w:val="none" w:sz="0" w:space="0" w:color="auto"/>
            <w:left w:val="none" w:sz="0" w:space="0" w:color="auto"/>
            <w:bottom w:val="none" w:sz="0" w:space="0" w:color="auto"/>
            <w:right w:val="none" w:sz="0" w:space="0" w:color="auto"/>
          </w:divBdr>
          <w:divsChild>
            <w:div w:id="1597320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hyperlink" Target="https://mavlink.io/en/messages/common.html%23ADSB_VEHICLE" TargetMode="External"/><Relationship Id="rId3" Type="http://schemas.openxmlformats.org/officeDocument/2006/relationships/styles" Target="styles.xml"/><Relationship Id="rId21" Type="http://schemas.openxmlformats.org/officeDocument/2006/relationships/hyperlink" Target="https://github.com/CoolNamesAllTaken/kicad-libs/blob/main/lib_fp/Custom_Module.pretty/PantsForBirds_ADSBee_m1421_Module.kicad_mod"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hyperlink" Target="https://www.guralp.com/howtos/misindentified-serial-mouse.s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CoolNamesAllTaken/adsbee/" TargetMode="External"/><Relationship Id="rId20" Type="http://schemas.openxmlformats.org/officeDocument/2006/relationships/image" Target="media/image7.png"/><Relationship Id="rId29" Type="http://schemas.openxmlformats.org/officeDocument/2006/relationships/hyperlink" Target="https://mavlink.io/en/messages/comm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faa.gov/sites/faa.gov/files/air_traffic/technology/adsb/archival/GDL90_Public_ICD_RevA.PDF"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faa.gov/regulations_policies/advisory_circulars/index.cfm/go/document.information/documentID/1019681" TargetMode="External"/><Relationship Id="rId28" Type="http://schemas.openxmlformats.org/officeDocument/2006/relationships/hyperlink" Target="https://mavlink.io/en/messages/common.html" TargetMode="External"/><Relationship Id="rId10" Type="http://schemas.openxmlformats.org/officeDocument/2006/relationships/footer" Target="footer1.xml"/><Relationship Id="rId19" Type="http://schemas.openxmlformats.org/officeDocument/2006/relationships/image" Target="http://10.42.2.218/scrprint.png?reload=0&amp;format=0&amp;mode=0" TargetMode="External"/><Relationship Id="rId31" Type="http://schemas.openxmlformats.org/officeDocument/2006/relationships/hyperlink" Target="https://github.com/wiedehopf/readsb/blob/dev/README-json.md"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hyperlink" Target="https://mavlink.io/en/messages/common.html" TargetMode="External"/><Relationship Id="rId30" Type="http://schemas.openxmlformats.org/officeDocument/2006/relationships/hyperlink" Target="https://mavlink.io/en/messages/common.html%23MESSAGE_INTERVAL"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kail\Documents\Custom%20Office%20Templates\pantsforbirds_style_template.dotx" TargetMode="External"/></Relationships>
</file>

<file path=word/theme/theme1.xml><?xml version="1.0" encoding="utf-8"?>
<a:theme xmlns:a="http://schemas.openxmlformats.org/drawingml/2006/main" name="Office Theme">
  <a:themeElements>
    <a:clrScheme name="Pants for Birds">
      <a:dk1>
        <a:sysClr val="windowText" lastClr="000000"/>
      </a:dk1>
      <a:lt1>
        <a:sysClr val="window" lastClr="FFFFFF"/>
      </a:lt1>
      <a:dk2>
        <a:srgbClr val="AEABAB"/>
      </a:dk2>
      <a:lt2>
        <a:srgbClr val="E7E6E6"/>
      </a:lt2>
      <a:accent1>
        <a:srgbClr val="00AD4D"/>
      </a:accent1>
      <a:accent2>
        <a:srgbClr val="FFCB00"/>
      </a:accent2>
      <a:accent3>
        <a:srgbClr val="A5A5A5"/>
      </a:accent3>
      <a:accent4>
        <a:srgbClr val="00AD4D"/>
      </a:accent4>
      <a:accent5>
        <a:srgbClr val="FFCB00"/>
      </a:accent5>
      <a:accent6>
        <a:srgbClr val="A5A5A5"/>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E8E26-FE74-4863-BD26-DE7CC55B9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C:\Users\jkail\Documents\Custom Office Templates\pantsforbirds_style_template.dotx</Template>
  <TotalTime>0</TotalTime>
  <Pages>47</Pages>
  <Words>9151</Words>
  <Characters>52163</Characters>
  <Application>Microsoft Office Word</Application>
  <DocSecurity>0</DocSecurity>
  <Lines>434</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McNelly</dc:creator>
  <cp:keywords/>
  <dc:description/>
  <cp:lastModifiedBy>John McNelly</cp:lastModifiedBy>
  <cp:revision>3</cp:revision>
  <cp:lastPrinted>2026-10-05T23:47:00Z</cp:lastPrinted>
  <dcterms:created xsi:type="dcterms:W3CDTF">2026-10-05T23:47:00Z</dcterms:created>
  <dcterms:modified xsi:type="dcterms:W3CDTF">2026-10-05T23:47:00Z</dcterms:modified>
</cp:coreProperties>
</file>